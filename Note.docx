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B36DEC" w14:textId="77777777" w:rsidR="00647AE9" w:rsidRDefault="00647AE9" w:rsidP="00100360">
      <w:pPr>
        <w:jc w:val="center"/>
      </w:pPr>
      <w:bookmarkStart w:id="0" w:name="_Hlk82639836"/>
      <w:bookmarkEnd w:id="0"/>
      <w:r>
        <w:t>Министерство образования Республики Беларусь</w:t>
      </w:r>
    </w:p>
    <w:p w14:paraId="5F8CCE40" w14:textId="77777777" w:rsidR="00100360" w:rsidRDefault="00647AE9" w:rsidP="00100360">
      <w:pPr>
        <w:jc w:val="center"/>
      </w:pPr>
      <w:r>
        <w:t>Учреждение образования «Белорусский государственный университет информатики и радиоэлектроники</w:t>
      </w:r>
      <w:r w:rsidR="00100360" w:rsidRPr="00100360">
        <w:t>»</w:t>
      </w:r>
    </w:p>
    <w:p w14:paraId="37D14D16" w14:textId="77777777" w:rsidR="00100360" w:rsidRDefault="00647AE9" w:rsidP="00647AE9">
      <w:pPr>
        <w:spacing w:before="240" w:after="240"/>
        <w:jc w:val="center"/>
      </w:pPr>
      <w:r>
        <w:t>Институт информационных технологий</w:t>
      </w:r>
    </w:p>
    <w:p w14:paraId="738704AE" w14:textId="77777777" w:rsidR="00647AE9" w:rsidRPr="00100360" w:rsidRDefault="00647AE9" w:rsidP="00C95442">
      <w:pPr>
        <w:spacing w:before="120" w:after="240"/>
        <w:jc w:val="center"/>
      </w:pPr>
      <w:r>
        <w:t>Кафедра «Микропроцессорные системы и сети»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3040"/>
        <w:gridCol w:w="2102"/>
        <w:gridCol w:w="4212"/>
      </w:tblGrid>
      <w:tr w:rsidR="00ED2075" w:rsidRPr="0057077B" w14:paraId="0216B45E" w14:textId="77777777" w:rsidTr="00087DFD">
        <w:tc>
          <w:tcPr>
            <w:tcW w:w="3210" w:type="dxa"/>
            <w:shd w:val="clear" w:color="auto" w:fill="auto"/>
            <w:tcMar>
              <w:left w:w="28" w:type="dxa"/>
              <w:right w:w="28" w:type="dxa"/>
            </w:tcMar>
          </w:tcPr>
          <w:p w14:paraId="1DCB7030" w14:textId="77777777" w:rsidR="00ED2075" w:rsidRPr="0057077B" w:rsidRDefault="00ED2075" w:rsidP="00DD3FD1">
            <w:pPr>
              <w:pStyle w:val="01"/>
              <w:jc w:val="center"/>
            </w:pPr>
          </w:p>
        </w:tc>
        <w:tc>
          <w:tcPr>
            <w:tcW w:w="2218" w:type="dxa"/>
            <w:shd w:val="clear" w:color="auto" w:fill="auto"/>
            <w:tcMar>
              <w:left w:w="28" w:type="dxa"/>
              <w:right w:w="28" w:type="dxa"/>
            </w:tcMar>
          </w:tcPr>
          <w:p w14:paraId="209BA759" w14:textId="77777777" w:rsidR="00ED2075" w:rsidRPr="0057077B" w:rsidRDefault="00ED2075" w:rsidP="00DD3FD1">
            <w:pPr>
              <w:pStyle w:val="01"/>
              <w:jc w:val="center"/>
            </w:pPr>
          </w:p>
        </w:tc>
        <w:tc>
          <w:tcPr>
            <w:tcW w:w="4265" w:type="dxa"/>
            <w:shd w:val="clear" w:color="auto" w:fill="auto"/>
            <w:tcMar>
              <w:left w:w="28" w:type="dxa"/>
              <w:right w:w="28" w:type="dxa"/>
            </w:tcMar>
          </w:tcPr>
          <w:p w14:paraId="0E6FC6DE" w14:textId="77777777" w:rsidR="0033251E" w:rsidRPr="00DD3FD1" w:rsidRDefault="00647AE9" w:rsidP="00DD3FD1">
            <w:pPr>
              <w:pStyle w:val="01"/>
              <w:spacing w:after="120"/>
              <w:rPr>
                <w:b/>
              </w:rPr>
            </w:pPr>
            <w:r>
              <w:rPr>
                <w:b/>
              </w:rPr>
              <w:t>К защите допустить</w:t>
            </w:r>
          </w:p>
          <w:p w14:paraId="712CFBB3" w14:textId="77777777" w:rsidR="00100360" w:rsidRDefault="00647AE9" w:rsidP="00DD3FD1">
            <w:pPr>
              <w:pStyle w:val="01"/>
              <w:spacing w:after="120"/>
            </w:pPr>
            <w:r>
              <w:t>Заведующая кафедрой</w:t>
            </w:r>
          </w:p>
          <w:p w14:paraId="65C1060D" w14:textId="77777777" w:rsidR="00100360" w:rsidRPr="003A401B" w:rsidRDefault="00437585" w:rsidP="00DD3FD1">
            <w:pPr>
              <w:pStyle w:val="01"/>
              <w:spacing w:after="120"/>
              <w:jc w:val="left"/>
            </w:pPr>
            <w:r>
              <w:t>__________</w:t>
            </w:r>
            <w:r w:rsidR="003A401B">
              <w:t> И. В.</w:t>
            </w:r>
            <w:r w:rsidR="003A401B" w:rsidRPr="00457812">
              <w:t xml:space="preserve"> </w:t>
            </w:r>
            <w:proofErr w:type="spellStart"/>
            <w:r w:rsidR="003A401B">
              <w:t>Кашникова</w:t>
            </w:r>
            <w:proofErr w:type="spellEnd"/>
          </w:p>
          <w:p w14:paraId="3911FCA9" w14:textId="77777777" w:rsidR="00437585" w:rsidRPr="0057077B" w:rsidRDefault="00437585" w:rsidP="003A401B">
            <w:pPr>
              <w:pStyle w:val="01"/>
              <w:jc w:val="left"/>
            </w:pPr>
            <w:r>
              <w:t>«___</w:t>
            </w:r>
            <w:proofErr w:type="gramStart"/>
            <w:r>
              <w:t>_»_</w:t>
            </w:r>
            <w:proofErr w:type="gramEnd"/>
            <w:r>
              <w:t>____________20</w:t>
            </w:r>
            <w:r w:rsidR="00271219">
              <w:t>21</w:t>
            </w:r>
            <w:r>
              <w:t xml:space="preserve"> года</w:t>
            </w:r>
          </w:p>
        </w:tc>
      </w:tr>
    </w:tbl>
    <w:p w14:paraId="3C122CE0" w14:textId="77777777" w:rsidR="00ED2075" w:rsidRPr="0057077B" w:rsidRDefault="00ED2075" w:rsidP="00ED2075">
      <w:pPr>
        <w:pStyle w:val="01"/>
        <w:jc w:val="center"/>
      </w:pPr>
    </w:p>
    <w:p w14:paraId="20506618" w14:textId="77777777" w:rsidR="0033251E" w:rsidRPr="00100360" w:rsidRDefault="0033251E" w:rsidP="00ED2075">
      <w:pPr>
        <w:pStyle w:val="01"/>
        <w:jc w:val="center"/>
      </w:pPr>
    </w:p>
    <w:p w14:paraId="47697398" w14:textId="77777777" w:rsidR="0057077B" w:rsidRPr="00100360" w:rsidRDefault="0057077B" w:rsidP="00ED2075">
      <w:pPr>
        <w:pStyle w:val="01"/>
        <w:jc w:val="center"/>
      </w:pPr>
    </w:p>
    <w:p w14:paraId="338475FF" w14:textId="77777777" w:rsidR="0033251E" w:rsidRPr="0057077B" w:rsidRDefault="0033251E" w:rsidP="0057077B">
      <w:pPr>
        <w:pStyle w:val="01"/>
      </w:pPr>
    </w:p>
    <w:p w14:paraId="7BAF8110" w14:textId="78DB4099" w:rsidR="0033251E" w:rsidRPr="003A401B" w:rsidRDefault="003A401B" w:rsidP="00ED2075">
      <w:pPr>
        <w:pStyle w:val="01"/>
        <w:jc w:val="center"/>
        <w:rPr>
          <w:b/>
          <w:sz w:val="32"/>
          <w:szCs w:val="32"/>
        </w:rPr>
      </w:pPr>
      <w:r w:rsidRPr="003A401B">
        <w:rPr>
          <w:b/>
          <w:sz w:val="32"/>
          <w:szCs w:val="32"/>
        </w:rPr>
        <w:t>П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О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Я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С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Н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И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Т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Л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Ь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Н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А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Я</w:t>
      </w:r>
      <w:r w:rsidR="00EC3E42" w:rsidRPr="00EC3E42"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З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А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П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И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С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К</w:t>
      </w:r>
      <w:r>
        <w:rPr>
          <w:b/>
          <w:sz w:val="32"/>
          <w:szCs w:val="32"/>
        </w:rPr>
        <w:t xml:space="preserve"> </w:t>
      </w:r>
      <w:r w:rsidRPr="003A401B">
        <w:rPr>
          <w:b/>
          <w:sz w:val="32"/>
          <w:szCs w:val="32"/>
        </w:rPr>
        <w:t>А</w:t>
      </w:r>
    </w:p>
    <w:p w14:paraId="16F74351" w14:textId="77777777" w:rsidR="00E63473" w:rsidRPr="00214B73" w:rsidRDefault="003A401B" w:rsidP="003A401B">
      <w:pPr>
        <w:pStyle w:val="01"/>
        <w:spacing w:before="240"/>
        <w:jc w:val="center"/>
        <w:rPr>
          <w:b/>
          <w:szCs w:val="28"/>
        </w:rPr>
      </w:pPr>
      <w:r w:rsidRPr="00214B73">
        <w:rPr>
          <w:b/>
          <w:szCs w:val="28"/>
        </w:rPr>
        <w:t>К ДИПЛОМНОМУ ПРОЕКТУ</w:t>
      </w:r>
    </w:p>
    <w:p w14:paraId="26DE41AF" w14:textId="77777777" w:rsidR="003A401B" w:rsidRDefault="003A401B" w:rsidP="00214B73">
      <w:pPr>
        <w:pStyle w:val="01"/>
        <w:spacing w:after="240"/>
        <w:jc w:val="center"/>
        <w:rPr>
          <w:b/>
          <w:szCs w:val="28"/>
        </w:rPr>
      </w:pPr>
      <w:r w:rsidRPr="00214B73">
        <w:rPr>
          <w:b/>
          <w:szCs w:val="28"/>
        </w:rPr>
        <w:t>НА ТЕМУ:</w:t>
      </w:r>
    </w:p>
    <w:p w14:paraId="378AA673" w14:textId="30B807D8" w:rsidR="00214B73" w:rsidRDefault="00214B73" w:rsidP="00ED2075">
      <w:pPr>
        <w:pStyle w:val="01"/>
        <w:jc w:val="center"/>
        <w:rPr>
          <w:b/>
          <w:szCs w:val="28"/>
        </w:rPr>
      </w:pPr>
      <w:r>
        <w:rPr>
          <w:b/>
          <w:szCs w:val="28"/>
        </w:rPr>
        <w:t>«</w:t>
      </w:r>
      <w:bookmarkStart w:id="1" w:name="_Hlk82886528"/>
      <w:r w:rsidR="007071ED" w:rsidRPr="007071ED">
        <w:rPr>
          <w:b/>
          <w:bCs/>
          <w:iCs/>
          <w:szCs w:val="28"/>
        </w:rPr>
        <w:t>Программное средство по учету персонифицированных данных</w:t>
      </w:r>
      <w:bookmarkEnd w:id="1"/>
      <w:r>
        <w:rPr>
          <w:b/>
          <w:szCs w:val="28"/>
        </w:rPr>
        <w:t>»</w:t>
      </w:r>
    </w:p>
    <w:p w14:paraId="5D205561" w14:textId="77777777" w:rsidR="00E63473" w:rsidRDefault="00E63473" w:rsidP="00E63473">
      <w:pPr>
        <w:pStyle w:val="01"/>
        <w:rPr>
          <w:sz w:val="36"/>
          <w:szCs w:val="36"/>
        </w:rPr>
      </w:pPr>
    </w:p>
    <w:tbl>
      <w:tblPr>
        <w:tblW w:w="0" w:type="auto"/>
        <w:tblInd w:w="1413" w:type="dxa"/>
        <w:tblLook w:val="01E0" w:firstRow="1" w:lastRow="1" w:firstColumn="1" w:lastColumn="1" w:noHBand="0" w:noVBand="0"/>
      </w:tblPr>
      <w:tblGrid>
        <w:gridCol w:w="2273"/>
        <w:gridCol w:w="2830"/>
        <w:gridCol w:w="2268"/>
      </w:tblGrid>
      <w:tr w:rsidR="00214B73" w:rsidRPr="0057077B" w14:paraId="573A5CBB" w14:textId="77777777" w:rsidTr="00EC3E42"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3C784EA5" w14:textId="77777777" w:rsidR="00214B73" w:rsidRPr="0057077B" w:rsidRDefault="00214B73" w:rsidP="00214B73">
            <w:pPr>
              <w:pStyle w:val="01"/>
              <w:jc w:val="left"/>
            </w:pPr>
            <w:r>
              <w:t>Дипломник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6E6DD2B3" w14:textId="77777777" w:rsidR="00214B73" w:rsidRPr="0057077B" w:rsidRDefault="00214B73" w:rsidP="003B50D3">
            <w:pPr>
              <w:pStyle w:val="01"/>
              <w:jc w:val="center"/>
            </w:pP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0639172A" w14:textId="77AD7D0C" w:rsidR="00214B73" w:rsidRPr="0057077B" w:rsidRDefault="00214B73" w:rsidP="003B50D3">
            <w:pPr>
              <w:pStyle w:val="01"/>
              <w:jc w:val="left"/>
            </w:pPr>
            <w:r>
              <w:t>А. А. </w:t>
            </w:r>
            <w:r w:rsidR="005E0CD8">
              <w:t>Салов</w:t>
            </w:r>
          </w:p>
        </w:tc>
      </w:tr>
      <w:tr w:rsidR="00214B73" w:rsidRPr="0057077B" w14:paraId="0FB6BBD1" w14:textId="77777777" w:rsidTr="00EC3E42">
        <w:trPr>
          <w:trHeight w:val="243"/>
        </w:trPr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75044DCB" w14:textId="77777777" w:rsidR="00214B73" w:rsidRPr="0057077B" w:rsidRDefault="00214B73" w:rsidP="00214B73">
            <w:pPr>
              <w:pStyle w:val="01"/>
              <w:jc w:val="left"/>
            </w:pPr>
          </w:p>
        </w:tc>
        <w:tc>
          <w:tcPr>
            <w:tcW w:w="2830" w:type="dxa"/>
            <w:tcBorders>
              <w:top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4129591C" w14:textId="77777777" w:rsidR="00214B73" w:rsidRPr="00214B73" w:rsidRDefault="00214B73" w:rsidP="00214B73">
            <w:pPr>
              <w:pStyle w:val="01"/>
              <w:spacing w:line="240" w:lineRule="auto"/>
              <w:jc w:val="center"/>
              <w:rPr>
                <w:sz w:val="16"/>
                <w:szCs w:val="16"/>
              </w:rPr>
            </w:pPr>
            <w:r w:rsidRPr="00214B73">
              <w:rPr>
                <w:sz w:val="16"/>
                <w:szCs w:val="16"/>
              </w:rPr>
              <w:t>(дата, подпись)</w:t>
            </w: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6A4C6475" w14:textId="77777777" w:rsidR="00214B73" w:rsidRPr="0057077B" w:rsidRDefault="00214B73" w:rsidP="003B50D3">
            <w:pPr>
              <w:pStyle w:val="01"/>
              <w:jc w:val="left"/>
            </w:pPr>
          </w:p>
        </w:tc>
      </w:tr>
      <w:tr w:rsidR="00214B73" w:rsidRPr="0057077B" w14:paraId="12BFBE39" w14:textId="77777777" w:rsidTr="00EC3E42"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704FF632" w14:textId="77777777" w:rsidR="00214B73" w:rsidRPr="0057077B" w:rsidRDefault="00214B73" w:rsidP="00214B73">
            <w:pPr>
              <w:pStyle w:val="01"/>
              <w:jc w:val="left"/>
            </w:pPr>
            <w:r>
              <w:t>Руководитель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46A4E1FC" w14:textId="77777777" w:rsidR="00214B73" w:rsidRPr="0057077B" w:rsidRDefault="00214B73" w:rsidP="003B50D3">
            <w:pPr>
              <w:pStyle w:val="01"/>
              <w:jc w:val="center"/>
            </w:pP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3E7E6A45" w14:textId="77777777" w:rsidR="00214B73" w:rsidRPr="0057077B" w:rsidRDefault="005221A5" w:rsidP="003B50D3">
            <w:pPr>
              <w:pStyle w:val="01"/>
              <w:jc w:val="left"/>
            </w:pPr>
            <w:r>
              <w:t>А. С. Петроченко</w:t>
            </w:r>
          </w:p>
        </w:tc>
      </w:tr>
      <w:tr w:rsidR="00214B73" w:rsidRPr="0057077B" w14:paraId="09AFBED3" w14:textId="77777777" w:rsidTr="00EC3E42">
        <w:trPr>
          <w:trHeight w:val="243"/>
        </w:trPr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60F14C6C" w14:textId="77777777" w:rsidR="00214B73" w:rsidRPr="0057077B" w:rsidRDefault="00214B73" w:rsidP="00214B73">
            <w:pPr>
              <w:pStyle w:val="01"/>
              <w:jc w:val="left"/>
            </w:pPr>
          </w:p>
        </w:tc>
        <w:tc>
          <w:tcPr>
            <w:tcW w:w="2830" w:type="dxa"/>
            <w:tcBorders>
              <w:top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240DC286" w14:textId="77777777" w:rsidR="00214B73" w:rsidRPr="00214B73" w:rsidRDefault="00214B73" w:rsidP="003B50D3">
            <w:pPr>
              <w:pStyle w:val="01"/>
              <w:spacing w:line="240" w:lineRule="auto"/>
              <w:jc w:val="center"/>
              <w:rPr>
                <w:sz w:val="16"/>
                <w:szCs w:val="16"/>
              </w:rPr>
            </w:pPr>
            <w:r w:rsidRPr="00214B73">
              <w:rPr>
                <w:sz w:val="16"/>
                <w:szCs w:val="16"/>
              </w:rPr>
              <w:t>(дата, подпись)</w:t>
            </w: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3EEC48C0" w14:textId="77777777" w:rsidR="00214B73" w:rsidRPr="0057077B" w:rsidRDefault="00214B73" w:rsidP="003B50D3">
            <w:pPr>
              <w:pStyle w:val="01"/>
              <w:jc w:val="left"/>
            </w:pPr>
          </w:p>
        </w:tc>
      </w:tr>
      <w:tr w:rsidR="00EC3E42" w:rsidRPr="0057077B" w14:paraId="54900BE5" w14:textId="77777777" w:rsidTr="00EC3E42">
        <w:trPr>
          <w:trHeight w:val="243"/>
        </w:trPr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36386CA9" w14:textId="77777777" w:rsidR="00EC3E42" w:rsidRPr="0057077B" w:rsidRDefault="00EC3E42" w:rsidP="00214B73">
            <w:pPr>
              <w:pStyle w:val="01"/>
              <w:jc w:val="left"/>
            </w:pPr>
            <w:r>
              <w:t>Консультанты: по ЕСПД и ЕСКД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2DAD583A" w14:textId="77777777" w:rsidR="00EC3E42" w:rsidRPr="00214B73" w:rsidRDefault="00EC3E42" w:rsidP="003B50D3">
            <w:pPr>
              <w:pStyle w:val="01"/>
              <w:spacing w:line="240" w:lineRule="auto"/>
              <w:jc w:val="center"/>
              <w:rPr>
                <w:sz w:val="16"/>
                <w:szCs w:val="16"/>
              </w:rPr>
            </w:pP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6E1E71D3" w14:textId="77777777" w:rsidR="00EC3E42" w:rsidRDefault="00EC3E42" w:rsidP="003B50D3">
            <w:pPr>
              <w:pStyle w:val="01"/>
              <w:jc w:val="left"/>
            </w:pPr>
          </w:p>
          <w:p w14:paraId="210193CE" w14:textId="77777777" w:rsidR="00EC3E42" w:rsidRPr="00EC3E42" w:rsidRDefault="00EC3E42" w:rsidP="003B50D3">
            <w:pPr>
              <w:pStyle w:val="01"/>
              <w:jc w:val="left"/>
            </w:pPr>
            <w:r w:rsidRPr="00AF4558">
              <w:t xml:space="preserve"> </w:t>
            </w:r>
            <w:r>
              <w:t xml:space="preserve">В.Н. </w:t>
            </w:r>
            <w:proofErr w:type="spellStart"/>
            <w:r>
              <w:t>Мухаметов</w:t>
            </w:r>
            <w:proofErr w:type="spellEnd"/>
          </w:p>
        </w:tc>
      </w:tr>
      <w:tr w:rsidR="00EC3E42" w:rsidRPr="0057077B" w14:paraId="54FEAC85" w14:textId="77777777" w:rsidTr="00EC3E42">
        <w:trPr>
          <w:trHeight w:val="243"/>
        </w:trPr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352523AA" w14:textId="77777777" w:rsidR="00EC3E42" w:rsidRPr="0057077B" w:rsidRDefault="00EC3E42" w:rsidP="00214B73">
            <w:pPr>
              <w:pStyle w:val="01"/>
              <w:jc w:val="left"/>
            </w:pPr>
          </w:p>
        </w:tc>
        <w:tc>
          <w:tcPr>
            <w:tcW w:w="2830" w:type="dxa"/>
            <w:tcBorders>
              <w:top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6CD5F192" w14:textId="77777777" w:rsidR="00EC3E42" w:rsidRPr="00214B73" w:rsidRDefault="00EC3E42" w:rsidP="003B50D3">
            <w:pPr>
              <w:pStyle w:val="01"/>
              <w:spacing w:line="240" w:lineRule="auto"/>
              <w:jc w:val="center"/>
              <w:rPr>
                <w:sz w:val="16"/>
                <w:szCs w:val="16"/>
              </w:rPr>
            </w:pPr>
            <w:r w:rsidRPr="00214B73">
              <w:rPr>
                <w:sz w:val="16"/>
                <w:szCs w:val="16"/>
              </w:rPr>
              <w:t>(дата, подпись)</w:t>
            </w: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66A14C72" w14:textId="77777777" w:rsidR="00EC3E42" w:rsidRPr="0057077B" w:rsidRDefault="00EC3E42" w:rsidP="003B50D3">
            <w:pPr>
              <w:pStyle w:val="01"/>
              <w:jc w:val="left"/>
            </w:pPr>
          </w:p>
        </w:tc>
      </w:tr>
      <w:tr w:rsidR="00214B73" w:rsidRPr="0057077B" w14:paraId="0DC0AD9A" w14:textId="77777777" w:rsidTr="00EC3E42"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492D54DD" w14:textId="77777777" w:rsidR="00214B73" w:rsidRPr="0057077B" w:rsidRDefault="00214B73" w:rsidP="005221A5">
            <w:pPr>
              <w:pStyle w:val="01"/>
              <w:jc w:val="left"/>
            </w:pPr>
            <w:r>
              <w:t>Ре</w:t>
            </w:r>
            <w:r w:rsidR="005221A5">
              <w:t>ц</w:t>
            </w:r>
            <w:r>
              <w:t>ензент</w:t>
            </w:r>
          </w:p>
        </w:tc>
        <w:tc>
          <w:tcPr>
            <w:tcW w:w="2830" w:type="dxa"/>
            <w:tcBorders>
              <w:bottom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6B1D875C" w14:textId="77777777" w:rsidR="00214B73" w:rsidRPr="0057077B" w:rsidRDefault="00214B73" w:rsidP="003B50D3">
            <w:pPr>
              <w:pStyle w:val="01"/>
              <w:jc w:val="center"/>
            </w:pP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66DED5E5" w14:textId="77777777" w:rsidR="00214B73" w:rsidRPr="0057077B" w:rsidRDefault="00214B73" w:rsidP="003B50D3">
            <w:pPr>
              <w:pStyle w:val="01"/>
              <w:jc w:val="left"/>
            </w:pPr>
          </w:p>
        </w:tc>
      </w:tr>
      <w:tr w:rsidR="00214B73" w:rsidRPr="0057077B" w14:paraId="3156BE8A" w14:textId="77777777" w:rsidTr="00EC3E42">
        <w:trPr>
          <w:trHeight w:val="243"/>
        </w:trPr>
        <w:tc>
          <w:tcPr>
            <w:tcW w:w="2273" w:type="dxa"/>
            <w:shd w:val="clear" w:color="auto" w:fill="auto"/>
            <w:tcMar>
              <w:left w:w="28" w:type="dxa"/>
              <w:right w:w="28" w:type="dxa"/>
            </w:tcMar>
          </w:tcPr>
          <w:p w14:paraId="33D0A6A4" w14:textId="77777777" w:rsidR="00214B73" w:rsidRPr="0057077B" w:rsidRDefault="00214B73" w:rsidP="00214B73">
            <w:pPr>
              <w:pStyle w:val="01"/>
              <w:jc w:val="left"/>
            </w:pPr>
          </w:p>
        </w:tc>
        <w:tc>
          <w:tcPr>
            <w:tcW w:w="2830" w:type="dxa"/>
            <w:tcBorders>
              <w:top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</w:tcPr>
          <w:p w14:paraId="6695B62C" w14:textId="77777777" w:rsidR="00214B73" w:rsidRPr="00214B73" w:rsidRDefault="00214B73" w:rsidP="003B50D3">
            <w:pPr>
              <w:pStyle w:val="01"/>
              <w:spacing w:line="240" w:lineRule="auto"/>
              <w:jc w:val="center"/>
              <w:rPr>
                <w:sz w:val="16"/>
                <w:szCs w:val="16"/>
              </w:rPr>
            </w:pPr>
            <w:r w:rsidRPr="00214B73">
              <w:rPr>
                <w:sz w:val="16"/>
                <w:szCs w:val="16"/>
              </w:rPr>
              <w:t>(дата, подпись)</w:t>
            </w:r>
          </w:p>
        </w:tc>
        <w:tc>
          <w:tcPr>
            <w:tcW w:w="2268" w:type="dxa"/>
            <w:shd w:val="clear" w:color="auto" w:fill="auto"/>
            <w:tcMar>
              <w:left w:w="28" w:type="dxa"/>
              <w:right w:w="28" w:type="dxa"/>
            </w:tcMar>
          </w:tcPr>
          <w:p w14:paraId="187A9299" w14:textId="77777777" w:rsidR="00214B73" w:rsidRPr="0057077B" w:rsidRDefault="00214B73" w:rsidP="003B50D3">
            <w:pPr>
              <w:pStyle w:val="01"/>
              <w:jc w:val="left"/>
            </w:pPr>
          </w:p>
        </w:tc>
      </w:tr>
    </w:tbl>
    <w:p w14:paraId="67D88E7F" w14:textId="77777777" w:rsidR="005221A5" w:rsidRDefault="005221A5" w:rsidP="0033251E">
      <w:pPr>
        <w:pStyle w:val="01"/>
      </w:pPr>
    </w:p>
    <w:p w14:paraId="79DF7A38" w14:textId="77777777" w:rsidR="005221A5" w:rsidRDefault="005221A5" w:rsidP="0033251E">
      <w:pPr>
        <w:pStyle w:val="01"/>
      </w:pPr>
    </w:p>
    <w:p w14:paraId="0D60BF9E" w14:textId="77777777" w:rsidR="005221A5" w:rsidRDefault="005221A5" w:rsidP="0033251E">
      <w:pPr>
        <w:pStyle w:val="01"/>
      </w:pPr>
    </w:p>
    <w:p w14:paraId="53A3BAE2" w14:textId="7C13F5E4" w:rsidR="0033251E" w:rsidRDefault="0033251E" w:rsidP="0033251E">
      <w:pPr>
        <w:pStyle w:val="01"/>
        <w:jc w:val="center"/>
      </w:pPr>
      <w:r>
        <w:t>МИНСК – 20</w:t>
      </w:r>
      <w:r w:rsidR="005221A5">
        <w:t>21</w:t>
      </w:r>
    </w:p>
    <w:p w14:paraId="24CD187A" w14:textId="77777777" w:rsidR="00C65844" w:rsidRDefault="00C65844" w:rsidP="0033251E">
      <w:pPr>
        <w:pStyle w:val="01"/>
        <w:jc w:val="center"/>
      </w:pPr>
    </w:p>
    <w:p w14:paraId="327D41F5" w14:textId="77777777" w:rsidR="00D7272B" w:rsidRPr="0012218F" w:rsidRDefault="00D7272B" w:rsidP="00D7272B">
      <w:pPr>
        <w:spacing w:line="240" w:lineRule="auto"/>
        <w:jc w:val="center"/>
        <w:rPr>
          <w:b/>
          <w:sz w:val="16"/>
          <w:szCs w:val="20"/>
        </w:rPr>
      </w:pPr>
      <w:r w:rsidRPr="0012218F">
        <w:rPr>
          <w:b/>
          <w:sz w:val="16"/>
          <w:szCs w:val="20"/>
        </w:rPr>
        <w:lastRenderedPageBreak/>
        <w:t>МИНИСТЕРСТВО ОБРАЗОВАНИЯ РЕСПУБЛИКИ БЕЛАРУСЬ</w:t>
      </w:r>
    </w:p>
    <w:p w14:paraId="0A581319" w14:textId="77777777" w:rsidR="00D7272B" w:rsidRPr="0012218F" w:rsidRDefault="00D7272B" w:rsidP="00D7272B">
      <w:pPr>
        <w:spacing w:line="240" w:lineRule="auto"/>
        <w:jc w:val="center"/>
        <w:rPr>
          <w:b/>
          <w:sz w:val="16"/>
          <w:szCs w:val="20"/>
        </w:rPr>
      </w:pPr>
      <w:r w:rsidRPr="0012218F">
        <w:rPr>
          <w:b/>
          <w:sz w:val="16"/>
          <w:szCs w:val="20"/>
        </w:rPr>
        <w:t>УЧРЕЖДЕНИЕ ОБРАЗОВАНИЯ</w:t>
      </w:r>
    </w:p>
    <w:p w14:paraId="6FE1574F" w14:textId="77777777" w:rsidR="00D7272B" w:rsidRPr="0012218F" w:rsidRDefault="00D7272B" w:rsidP="00D7272B">
      <w:pPr>
        <w:spacing w:line="240" w:lineRule="auto"/>
        <w:jc w:val="center"/>
        <w:rPr>
          <w:b/>
          <w:sz w:val="16"/>
          <w:szCs w:val="16"/>
        </w:rPr>
      </w:pPr>
      <w:r w:rsidRPr="0012218F">
        <w:rPr>
          <w:b/>
          <w:sz w:val="16"/>
          <w:szCs w:val="16"/>
        </w:rPr>
        <w:t>«БЕЛОРУССКИЙ ГОСУДАРСТВЕННЫЙ УНИВЕРСИТЕТ ИНФОРМАТИКИ И РАДИОЭЛЕКТРОНИКИ»</w:t>
      </w:r>
    </w:p>
    <w:p w14:paraId="32DF5881" w14:textId="77777777" w:rsidR="00D7272B" w:rsidRPr="0012218F" w:rsidRDefault="00D7272B" w:rsidP="00D7272B">
      <w:pPr>
        <w:spacing w:line="240" w:lineRule="auto"/>
        <w:jc w:val="center"/>
        <w:rPr>
          <w:b/>
          <w:sz w:val="18"/>
          <w:szCs w:val="20"/>
        </w:rPr>
      </w:pPr>
    </w:p>
    <w:p w14:paraId="3D53086F" w14:textId="77777777" w:rsidR="00D7272B" w:rsidRPr="0012218F" w:rsidRDefault="00D7272B" w:rsidP="00D7272B">
      <w:pPr>
        <w:spacing w:line="240" w:lineRule="auto"/>
        <w:jc w:val="center"/>
        <w:rPr>
          <w:b/>
          <w:sz w:val="18"/>
          <w:szCs w:val="20"/>
        </w:rPr>
      </w:pPr>
      <w:r w:rsidRPr="0012218F">
        <w:rPr>
          <w:b/>
          <w:sz w:val="18"/>
          <w:szCs w:val="20"/>
        </w:rPr>
        <w:t>Институт информационных технологий</w:t>
      </w:r>
    </w:p>
    <w:p w14:paraId="35774D50" w14:textId="77777777" w:rsidR="00D7272B" w:rsidRPr="0012218F" w:rsidRDefault="00D7272B" w:rsidP="00D7272B">
      <w:pPr>
        <w:spacing w:line="240" w:lineRule="auto"/>
        <w:jc w:val="right"/>
        <w:rPr>
          <w:b/>
          <w:sz w:val="20"/>
          <w:szCs w:val="20"/>
        </w:rPr>
      </w:pPr>
    </w:p>
    <w:p w14:paraId="3CDDB860" w14:textId="77777777" w:rsidR="00D7272B" w:rsidRPr="0012218F" w:rsidRDefault="00D7272B" w:rsidP="00D7272B">
      <w:pPr>
        <w:tabs>
          <w:tab w:val="left" w:pos="6096"/>
        </w:tabs>
        <w:spacing w:line="240" w:lineRule="auto"/>
        <w:jc w:val="center"/>
        <w:rPr>
          <w:b/>
          <w:sz w:val="24"/>
        </w:rPr>
      </w:pPr>
      <w:r w:rsidRPr="0012218F">
        <w:rPr>
          <w:b/>
          <w:sz w:val="24"/>
        </w:rPr>
        <w:t xml:space="preserve">Кафедра </w:t>
      </w:r>
      <w:r w:rsidRPr="0012218F">
        <w:rPr>
          <w:b/>
          <w:sz w:val="24"/>
          <w:u w:val="single"/>
        </w:rPr>
        <w:t>Микропроцессорные системы и сети</w:t>
      </w:r>
    </w:p>
    <w:p w14:paraId="20F70B33" w14:textId="77777777" w:rsidR="00D7272B" w:rsidRPr="0012218F" w:rsidRDefault="00D7272B" w:rsidP="00D7272B">
      <w:pPr>
        <w:tabs>
          <w:tab w:val="left" w:pos="6096"/>
        </w:tabs>
        <w:spacing w:line="240" w:lineRule="auto"/>
        <w:jc w:val="center"/>
        <w:rPr>
          <w:b/>
          <w:sz w:val="24"/>
        </w:rPr>
      </w:pPr>
    </w:p>
    <w:p w14:paraId="40757294" w14:textId="77777777" w:rsidR="00D7272B" w:rsidRPr="0012218F" w:rsidRDefault="00D7272B" w:rsidP="00D7272B">
      <w:pPr>
        <w:spacing w:line="240" w:lineRule="auto"/>
        <w:jc w:val="center"/>
        <w:rPr>
          <w:sz w:val="24"/>
        </w:rPr>
      </w:pPr>
      <w:r w:rsidRPr="0012218F">
        <w:rPr>
          <w:sz w:val="24"/>
        </w:rPr>
        <w:t>Специальность I-40 01 73 – Программное обеспечение информационных систем</w:t>
      </w:r>
    </w:p>
    <w:p w14:paraId="74B96371" w14:textId="77777777" w:rsidR="00D7272B" w:rsidRPr="0012218F" w:rsidRDefault="00D7272B" w:rsidP="00D7272B">
      <w:pPr>
        <w:keepNext/>
        <w:spacing w:line="240" w:lineRule="auto"/>
        <w:ind w:left="5245"/>
        <w:outlineLvl w:val="0"/>
        <w:rPr>
          <w:i/>
          <w:sz w:val="24"/>
        </w:rPr>
      </w:pPr>
    </w:p>
    <w:p w14:paraId="0728D16D" w14:textId="77777777" w:rsidR="00D7272B" w:rsidRPr="0012218F" w:rsidRDefault="00D7272B" w:rsidP="00D7272B">
      <w:pPr>
        <w:spacing w:line="240" w:lineRule="auto"/>
        <w:ind w:left="5245"/>
        <w:rPr>
          <w:b/>
          <w:i/>
          <w:color w:val="000000"/>
          <w:spacing w:val="20"/>
          <w:sz w:val="24"/>
        </w:rPr>
      </w:pPr>
      <w:r w:rsidRPr="0012218F">
        <w:rPr>
          <w:b/>
          <w:i/>
          <w:color w:val="000000"/>
          <w:spacing w:val="20"/>
          <w:sz w:val="24"/>
        </w:rPr>
        <w:t>УТВЕРЖДАЮ</w:t>
      </w:r>
    </w:p>
    <w:p w14:paraId="43F70150" w14:textId="77777777" w:rsidR="00D7272B" w:rsidRPr="0012218F" w:rsidRDefault="00D7272B" w:rsidP="00D7272B">
      <w:pPr>
        <w:spacing w:line="240" w:lineRule="auto"/>
        <w:rPr>
          <w:sz w:val="20"/>
          <w:szCs w:val="20"/>
        </w:rPr>
      </w:pPr>
    </w:p>
    <w:p w14:paraId="75FA352C" w14:textId="77777777" w:rsidR="00D7272B" w:rsidRPr="00BC37B6" w:rsidRDefault="00D7272B" w:rsidP="00D7272B">
      <w:pPr>
        <w:spacing w:line="240" w:lineRule="auto"/>
        <w:ind w:left="5245"/>
        <w:rPr>
          <w:sz w:val="20"/>
          <w:szCs w:val="20"/>
        </w:rPr>
      </w:pPr>
      <w:r w:rsidRPr="0012218F">
        <w:rPr>
          <w:sz w:val="18"/>
          <w:szCs w:val="18"/>
        </w:rPr>
        <w:t xml:space="preserve">Зав. </w:t>
      </w:r>
      <w:proofErr w:type="gramStart"/>
      <w:r w:rsidRPr="0012218F">
        <w:rPr>
          <w:sz w:val="18"/>
          <w:szCs w:val="18"/>
        </w:rPr>
        <w:t>кафедрой</w:t>
      </w:r>
      <w:r w:rsidRPr="0012218F">
        <w:rPr>
          <w:sz w:val="20"/>
          <w:szCs w:val="20"/>
        </w:rPr>
        <w:t xml:space="preserve">  </w:t>
      </w:r>
      <w:r>
        <w:rPr>
          <w:sz w:val="24"/>
        </w:rPr>
        <w:t>_</w:t>
      </w:r>
      <w:proofErr w:type="gramEnd"/>
      <w:r>
        <w:rPr>
          <w:sz w:val="24"/>
        </w:rPr>
        <w:t>___________</w:t>
      </w:r>
      <w:r w:rsidRPr="001C62A6">
        <w:rPr>
          <w:sz w:val="24"/>
        </w:rPr>
        <w:t>/</w:t>
      </w:r>
      <w:r>
        <w:rPr>
          <w:sz w:val="24"/>
        </w:rPr>
        <w:t xml:space="preserve"> ____________</w:t>
      </w:r>
    </w:p>
    <w:p w14:paraId="1AD6D465" w14:textId="77777777" w:rsidR="00D7272B" w:rsidRPr="0012218F" w:rsidRDefault="00D7272B" w:rsidP="00D7272B">
      <w:pPr>
        <w:spacing w:line="240" w:lineRule="auto"/>
        <w:ind w:left="5245"/>
        <w:rPr>
          <w:sz w:val="14"/>
          <w:szCs w:val="20"/>
        </w:rPr>
      </w:pPr>
      <w:r w:rsidRPr="0012218F">
        <w:rPr>
          <w:sz w:val="20"/>
          <w:szCs w:val="20"/>
        </w:rPr>
        <w:t xml:space="preserve">                              </w:t>
      </w:r>
      <w:r w:rsidRPr="0012218F">
        <w:rPr>
          <w:sz w:val="14"/>
          <w:szCs w:val="20"/>
        </w:rPr>
        <w:t>(Подпись, Ф.И.О.)</w:t>
      </w:r>
    </w:p>
    <w:p w14:paraId="3E9EE076" w14:textId="6C20A387" w:rsidR="00D7272B" w:rsidRPr="0012218F" w:rsidRDefault="00D7272B" w:rsidP="00D7272B">
      <w:pPr>
        <w:spacing w:line="240" w:lineRule="auto"/>
        <w:ind w:left="5245"/>
        <w:rPr>
          <w:sz w:val="24"/>
        </w:rPr>
      </w:pPr>
      <w:r w:rsidRPr="0012218F">
        <w:rPr>
          <w:sz w:val="24"/>
        </w:rPr>
        <w:t>"____"________________20</w:t>
      </w:r>
      <w:r w:rsidR="0077163A">
        <w:rPr>
          <w:sz w:val="24"/>
        </w:rPr>
        <w:t>21</w:t>
      </w:r>
      <w:r w:rsidRPr="0012218F">
        <w:rPr>
          <w:sz w:val="24"/>
        </w:rPr>
        <w:t xml:space="preserve"> г.   </w:t>
      </w:r>
    </w:p>
    <w:p w14:paraId="7015EA6D" w14:textId="77777777" w:rsidR="00D7272B" w:rsidRPr="0012218F" w:rsidRDefault="00D7272B" w:rsidP="00D7272B">
      <w:pPr>
        <w:spacing w:line="240" w:lineRule="auto"/>
        <w:ind w:left="5245"/>
        <w:rPr>
          <w:sz w:val="20"/>
          <w:szCs w:val="20"/>
        </w:rPr>
      </w:pPr>
    </w:p>
    <w:p w14:paraId="13CF5674" w14:textId="77777777" w:rsidR="00D7272B" w:rsidRPr="0012218F" w:rsidRDefault="00D7272B" w:rsidP="00D7272B">
      <w:pPr>
        <w:jc w:val="center"/>
      </w:pPr>
      <w:r w:rsidRPr="0012218F">
        <w:t>ЗАДАНИЕ</w:t>
      </w:r>
    </w:p>
    <w:p w14:paraId="1434678D" w14:textId="77777777" w:rsidR="00D7272B" w:rsidRPr="0012218F" w:rsidRDefault="00D7272B" w:rsidP="00D7272B">
      <w:pPr>
        <w:spacing w:line="240" w:lineRule="auto"/>
        <w:jc w:val="center"/>
        <w:rPr>
          <w:b/>
          <w:sz w:val="20"/>
          <w:szCs w:val="20"/>
        </w:rPr>
      </w:pPr>
      <w:r w:rsidRPr="0012218F">
        <w:rPr>
          <w:b/>
          <w:sz w:val="20"/>
          <w:szCs w:val="20"/>
        </w:rPr>
        <w:t>по дипломному проектированию</w:t>
      </w:r>
    </w:p>
    <w:p w14:paraId="397543AC" w14:textId="77777777" w:rsidR="00D7272B" w:rsidRPr="0012218F" w:rsidRDefault="00D7272B" w:rsidP="00D7272B">
      <w:pPr>
        <w:tabs>
          <w:tab w:val="right" w:leader="underscore" w:pos="9923"/>
        </w:tabs>
        <w:spacing w:line="240" w:lineRule="auto"/>
        <w:rPr>
          <w:sz w:val="20"/>
          <w:szCs w:val="20"/>
        </w:rPr>
      </w:pPr>
    </w:p>
    <w:p w14:paraId="62B1E0D8" w14:textId="7D12AC67" w:rsidR="00D7272B" w:rsidRPr="0012218F" w:rsidRDefault="00D7272B" w:rsidP="00D7272B">
      <w:pPr>
        <w:tabs>
          <w:tab w:val="left" w:pos="10206"/>
        </w:tabs>
        <w:spacing w:line="240" w:lineRule="auto"/>
        <w:rPr>
          <w:sz w:val="20"/>
          <w:szCs w:val="20"/>
        </w:rPr>
      </w:pPr>
      <w:r w:rsidRPr="0012218F">
        <w:rPr>
          <w:sz w:val="20"/>
          <w:szCs w:val="20"/>
        </w:rPr>
        <w:t xml:space="preserve">Слушателю </w:t>
      </w:r>
      <w:r w:rsidR="0077163A">
        <w:rPr>
          <w:i/>
          <w:sz w:val="22"/>
          <w:szCs w:val="20"/>
          <w:u w:val="single"/>
        </w:rPr>
        <w:t>Салову</w:t>
      </w:r>
      <w:r w:rsidR="00C65844">
        <w:rPr>
          <w:i/>
          <w:sz w:val="22"/>
          <w:szCs w:val="20"/>
          <w:u w:val="single"/>
        </w:rPr>
        <w:t xml:space="preserve"> Анатолию Анатольевичу</w:t>
      </w:r>
      <w:r w:rsidR="0077163A">
        <w:rPr>
          <w:i/>
          <w:sz w:val="22"/>
          <w:szCs w:val="20"/>
          <w:u w:val="single"/>
        </w:rPr>
        <w:t xml:space="preserve"> </w:t>
      </w:r>
      <w:r w:rsidRPr="0012218F">
        <w:rPr>
          <w:sz w:val="20"/>
          <w:szCs w:val="20"/>
          <w:u w:val="single"/>
        </w:rPr>
        <w:tab/>
      </w:r>
    </w:p>
    <w:p w14:paraId="5D0BA39F" w14:textId="7F2640AD" w:rsidR="00D7272B" w:rsidRPr="0012218F" w:rsidRDefault="00D7272B" w:rsidP="00D7272B">
      <w:pPr>
        <w:tabs>
          <w:tab w:val="left" w:pos="10206"/>
        </w:tabs>
        <w:spacing w:line="240" w:lineRule="auto"/>
        <w:rPr>
          <w:i/>
          <w:iCs/>
          <w:sz w:val="24"/>
          <w:szCs w:val="20"/>
          <w:u w:val="single"/>
        </w:rPr>
      </w:pPr>
      <w:r w:rsidRPr="0012218F">
        <w:rPr>
          <w:sz w:val="20"/>
          <w:szCs w:val="20"/>
        </w:rPr>
        <w:t xml:space="preserve">1.Тема </w:t>
      </w:r>
      <w:proofErr w:type="gramStart"/>
      <w:r w:rsidRPr="0012218F">
        <w:rPr>
          <w:sz w:val="20"/>
          <w:szCs w:val="20"/>
        </w:rPr>
        <w:t xml:space="preserve">проекта  </w:t>
      </w:r>
      <w:r w:rsidR="00404F33" w:rsidRPr="00404F33">
        <w:rPr>
          <w:i/>
          <w:iCs/>
          <w:sz w:val="22"/>
          <w:szCs w:val="22"/>
          <w:u w:val="single"/>
        </w:rPr>
        <w:t>Программное</w:t>
      </w:r>
      <w:proofErr w:type="gramEnd"/>
      <w:r w:rsidR="00404F33" w:rsidRPr="00404F33">
        <w:rPr>
          <w:i/>
          <w:iCs/>
          <w:sz w:val="22"/>
          <w:szCs w:val="22"/>
          <w:u w:val="single"/>
        </w:rPr>
        <w:t xml:space="preserve"> средство по учету персонифицированных данных</w:t>
      </w:r>
      <w:r>
        <w:rPr>
          <w:i/>
          <w:iCs/>
          <w:sz w:val="22"/>
          <w:szCs w:val="22"/>
          <w:u w:val="single"/>
        </w:rPr>
        <w:t xml:space="preserve">                                                                                                                   </w:t>
      </w:r>
      <w:r w:rsidRPr="0012218F">
        <w:rPr>
          <w:sz w:val="24"/>
          <w:u w:val="single"/>
        </w:rPr>
        <w:tab/>
      </w:r>
    </w:p>
    <w:p w14:paraId="2290ECD8" w14:textId="77777777" w:rsidR="00D7272B" w:rsidRPr="0012218F" w:rsidRDefault="00D7272B" w:rsidP="00D7272B">
      <w:pPr>
        <w:tabs>
          <w:tab w:val="left" w:pos="10206"/>
        </w:tabs>
        <w:spacing w:line="240" w:lineRule="auto"/>
        <w:rPr>
          <w:b/>
          <w:sz w:val="22"/>
          <w:szCs w:val="22"/>
        </w:rPr>
      </w:pPr>
      <w:r w:rsidRPr="0012218F">
        <w:rPr>
          <w:color w:val="000000"/>
          <w:sz w:val="20"/>
          <w:szCs w:val="20"/>
        </w:rPr>
        <w:t xml:space="preserve">утверждена приказом по Институту </w:t>
      </w:r>
      <w:r w:rsidRPr="0012218F">
        <w:rPr>
          <w:sz w:val="20"/>
          <w:szCs w:val="20"/>
        </w:rPr>
        <w:t xml:space="preserve">№  </w:t>
      </w:r>
      <w:r w:rsidRPr="00E00F1A">
        <w:rPr>
          <w:b/>
          <w:i/>
          <w:sz w:val="22"/>
          <w:szCs w:val="22"/>
        </w:rPr>
        <w:t xml:space="preserve">          </w:t>
      </w:r>
      <w:r w:rsidRPr="0012218F">
        <w:rPr>
          <w:sz w:val="20"/>
          <w:szCs w:val="20"/>
        </w:rPr>
        <w:t xml:space="preserve"> от</w:t>
      </w:r>
      <w:r w:rsidRPr="0012218F">
        <w:rPr>
          <w:bCs/>
          <w:i/>
          <w:iCs/>
          <w:sz w:val="20"/>
          <w:szCs w:val="20"/>
        </w:rPr>
        <w:t xml:space="preserve"> </w:t>
      </w:r>
      <w:r w:rsidRPr="00E00F1A">
        <w:rPr>
          <w:b/>
          <w:bCs/>
          <w:i/>
          <w:iCs/>
          <w:sz w:val="22"/>
          <w:szCs w:val="20"/>
        </w:rPr>
        <w:t xml:space="preserve">           </w:t>
      </w:r>
      <w:r w:rsidRPr="0012218F">
        <w:rPr>
          <w:b/>
          <w:bCs/>
          <w:iCs/>
          <w:sz w:val="20"/>
          <w:szCs w:val="20"/>
        </w:rPr>
        <w:t xml:space="preserve"> </w:t>
      </w:r>
      <w:r w:rsidRPr="0012218F">
        <w:rPr>
          <w:bCs/>
          <w:iCs/>
          <w:sz w:val="20"/>
          <w:szCs w:val="20"/>
        </w:rPr>
        <w:t>года</w:t>
      </w:r>
      <w:r w:rsidRPr="0012218F">
        <w:rPr>
          <w:b/>
          <w:bCs/>
          <w:iCs/>
          <w:sz w:val="20"/>
          <w:szCs w:val="20"/>
        </w:rPr>
        <w:t>.</w:t>
      </w:r>
    </w:p>
    <w:p w14:paraId="2CDAEB65" w14:textId="77777777" w:rsidR="00D7272B" w:rsidRPr="0012218F" w:rsidRDefault="00D7272B" w:rsidP="00D7272B">
      <w:pPr>
        <w:tabs>
          <w:tab w:val="left" w:pos="10206"/>
        </w:tabs>
        <w:spacing w:before="120" w:line="240" w:lineRule="auto"/>
        <w:ind w:left="-113" w:right="98"/>
        <w:rPr>
          <w:i/>
          <w:iCs/>
          <w:color w:val="000000"/>
          <w:sz w:val="20"/>
          <w:szCs w:val="20"/>
          <w:u w:val="single"/>
        </w:rPr>
      </w:pPr>
      <w:r>
        <w:rPr>
          <w:sz w:val="20"/>
          <w:szCs w:val="20"/>
        </w:rPr>
        <w:t xml:space="preserve">   </w:t>
      </w:r>
      <w:r w:rsidRPr="0012218F">
        <w:rPr>
          <w:sz w:val="20"/>
          <w:szCs w:val="20"/>
        </w:rPr>
        <w:t xml:space="preserve">2. Сроки сдачи слушателем законченного </w:t>
      </w:r>
      <w:proofErr w:type="gramStart"/>
      <w:r w:rsidRPr="0012218F">
        <w:rPr>
          <w:sz w:val="20"/>
          <w:szCs w:val="20"/>
        </w:rPr>
        <w:t xml:space="preserve">проекта </w:t>
      </w:r>
      <w:r>
        <w:rPr>
          <w:sz w:val="20"/>
          <w:szCs w:val="20"/>
        </w:rPr>
        <w:t xml:space="preserve"> </w:t>
      </w:r>
      <w:r w:rsidRPr="0012218F">
        <w:rPr>
          <w:i/>
          <w:iCs/>
          <w:color w:val="000000"/>
          <w:sz w:val="20"/>
          <w:szCs w:val="20"/>
          <w:u w:val="single"/>
        </w:rPr>
        <w:tab/>
      </w:r>
      <w:proofErr w:type="gramEnd"/>
      <w:r w:rsidRPr="0012218F">
        <w:rPr>
          <w:color w:val="000000"/>
          <w:sz w:val="20"/>
          <w:szCs w:val="20"/>
        </w:rPr>
        <w:br/>
      </w:r>
      <w:r>
        <w:rPr>
          <w:sz w:val="20"/>
          <w:szCs w:val="20"/>
        </w:rPr>
        <w:t xml:space="preserve">   </w:t>
      </w:r>
      <w:r w:rsidRPr="0012218F">
        <w:rPr>
          <w:sz w:val="20"/>
          <w:szCs w:val="20"/>
        </w:rPr>
        <w:t>3. Исходные данные к проекту:</w:t>
      </w:r>
      <w:r w:rsidRPr="00386F4F">
        <w:rPr>
          <w:i/>
          <w:sz w:val="20"/>
          <w:szCs w:val="20"/>
          <w:u w:val="single"/>
        </w:rPr>
        <w:t xml:space="preserve"> </w:t>
      </w:r>
      <w:r w:rsidRPr="0012218F">
        <w:rPr>
          <w:i/>
          <w:sz w:val="20"/>
          <w:szCs w:val="20"/>
          <w:u w:val="single"/>
        </w:rPr>
        <w:tab/>
      </w:r>
    </w:p>
    <w:p w14:paraId="65853BC2" w14:textId="77777777" w:rsidR="00D7272B" w:rsidRPr="0012218F" w:rsidRDefault="00D7272B" w:rsidP="00D7272B">
      <w:pPr>
        <w:tabs>
          <w:tab w:val="left" w:pos="10206"/>
        </w:tabs>
        <w:spacing w:line="240" w:lineRule="auto"/>
        <w:ind w:left="-113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iCs/>
          <w:color w:val="FFFFFF"/>
          <w:sz w:val="2"/>
          <w:szCs w:val="2"/>
          <w:u w:val="single"/>
        </w:rPr>
        <w:t>.</w:t>
      </w:r>
    </w:p>
    <w:p w14:paraId="435278EA" w14:textId="77777777" w:rsidR="00D7272B" w:rsidRPr="0012218F" w:rsidRDefault="00D7272B" w:rsidP="00D7272B">
      <w:pPr>
        <w:tabs>
          <w:tab w:val="right" w:leader="underscore" w:pos="9923"/>
        </w:tabs>
        <w:spacing w:before="120" w:line="240" w:lineRule="auto"/>
        <w:rPr>
          <w:sz w:val="20"/>
          <w:szCs w:val="20"/>
        </w:rPr>
      </w:pPr>
      <w:r w:rsidRPr="0012218F">
        <w:rPr>
          <w:sz w:val="20"/>
          <w:szCs w:val="20"/>
        </w:rPr>
        <w:t>4. Перечень подлежащих разработке вопросов:</w:t>
      </w:r>
    </w:p>
    <w:p w14:paraId="4DF57103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4.</w:t>
      </w:r>
      <w:r w:rsidRPr="0012218F">
        <w:rPr>
          <w:i/>
          <w:iCs/>
          <w:color w:val="000000"/>
          <w:sz w:val="20"/>
          <w:szCs w:val="20"/>
          <w:u w:val="single"/>
        </w:rPr>
        <w:t>1. Анализ существующих решений по теме проекта и постановка задачи.</w:t>
      </w:r>
    </w:p>
    <w:p w14:paraId="5BFD6F48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4.</w:t>
      </w:r>
      <w:r w:rsidRPr="0012218F">
        <w:rPr>
          <w:i/>
          <w:iCs/>
          <w:color w:val="000000"/>
          <w:sz w:val="20"/>
          <w:szCs w:val="20"/>
          <w:u w:val="single"/>
        </w:rPr>
        <w:t>2. Методы и модели, положенные в основу проекта</w:t>
      </w:r>
    </w:p>
    <w:p w14:paraId="24A30C47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4.</w:t>
      </w:r>
      <w:r w:rsidRPr="0012218F">
        <w:rPr>
          <w:i/>
          <w:iCs/>
          <w:color w:val="000000"/>
          <w:sz w:val="20"/>
          <w:szCs w:val="20"/>
          <w:u w:val="single"/>
        </w:rPr>
        <w:t>3. Разработка проекта программного средства</w:t>
      </w:r>
    </w:p>
    <w:p w14:paraId="1E1AC195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4.</w:t>
      </w:r>
      <w:r w:rsidRPr="0012218F">
        <w:rPr>
          <w:i/>
          <w:iCs/>
          <w:color w:val="000000"/>
          <w:sz w:val="20"/>
          <w:szCs w:val="20"/>
          <w:u w:val="single"/>
        </w:rPr>
        <w:t>4. Разработка алгоритмов и реализация программного кода. </w:t>
      </w:r>
    </w:p>
    <w:p w14:paraId="0381370B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4.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5. Тестирование разработанного программного средства. </w:t>
      </w:r>
    </w:p>
    <w:p w14:paraId="0F29402B" w14:textId="77777777" w:rsidR="00D7272B" w:rsidRPr="0012218F" w:rsidRDefault="00D7272B" w:rsidP="00D7272B">
      <w:pPr>
        <w:tabs>
          <w:tab w:val="right" w:leader="underscore" w:pos="9923"/>
        </w:tabs>
        <w:spacing w:before="120" w:line="240" w:lineRule="auto"/>
        <w:rPr>
          <w:sz w:val="20"/>
          <w:szCs w:val="20"/>
        </w:rPr>
      </w:pPr>
      <w:r w:rsidRPr="0012218F">
        <w:rPr>
          <w:sz w:val="20"/>
          <w:szCs w:val="20"/>
        </w:rPr>
        <w:t>5. Перечень графического материала (</w:t>
      </w:r>
      <w:r w:rsidRPr="0012218F">
        <w:rPr>
          <w:sz w:val="16"/>
          <w:szCs w:val="16"/>
        </w:rPr>
        <w:t>с точным указанием обязательных чертежей и графиков</w:t>
      </w:r>
      <w:r w:rsidRPr="0012218F">
        <w:rPr>
          <w:sz w:val="20"/>
          <w:szCs w:val="20"/>
        </w:rPr>
        <w:t>):</w:t>
      </w:r>
    </w:p>
    <w:p w14:paraId="3C8F7AAD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sz w:val="20"/>
        </w:rPr>
        <w:t>5.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1. Схема </w:t>
      </w:r>
      <w:r>
        <w:rPr>
          <w:i/>
          <w:iCs/>
          <w:color w:val="000000"/>
          <w:sz w:val="20"/>
          <w:szCs w:val="20"/>
          <w:u w:val="single"/>
        </w:rPr>
        <w:t>ресурсов</w:t>
      </w:r>
      <w:r w:rsidRPr="0012218F">
        <w:rPr>
          <w:i/>
          <w:iCs/>
          <w:color w:val="000000"/>
          <w:sz w:val="20"/>
          <w:szCs w:val="20"/>
          <w:u w:val="single"/>
          <w:lang w:val="be-BY"/>
        </w:rPr>
        <w:t xml:space="preserve"> </w:t>
      </w:r>
      <w:r w:rsidRPr="0012218F">
        <w:rPr>
          <w:i/>
          <w:iCs/>
          <w:color w:val="000000"/>
          <w:sz w:val="20"/>
          <w:szCs w:val="20"/>
          <w:u w:val="single"/>
        </w:rPr>
        <w:t>системы, ф. А3, чертеж</w:t>
      </w:r>
    </w:p>
    <w:p w14:paraId="67621C82" w14:textId="2B7A14A8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  <w:lang w:val="be-BY"/>
        </w:rPr>
      </w:pPr>
      <w:r w:rsidRPr="0012218F">
        <w:rPr>
          <w:i/>
          <w:iCs/>
          <w:color w:val="000000"/>
          <w:sz w:val="20"/>
          <w:szCs w:val="20"/>
          <w:u w:val="single"/>
          <w:lang w:val="be-BY"/>
        </w:rPr>
        <w:t xml:space="preserve">5.2. 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Схема </w:t>
      </w:r>
      <w:r w:rsidR="00253287">
        <w:rPr>
          <w:i/>
          <w:iCs/>
          <w:color w:val="000000"/>
          <w:sz w:val="20"/>
          <w:szCs w:val="20"/>
          <w:u w:val="single"/>
        </w:rPr>
        <w:t>работы системы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 ф.А3, чертеж.</w:t>
      </w:r>
    </w:p>
    <w:p w14:paraId="39EC8304" w14:textId="012462D1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iCs/>
          <w:color w:val="000000"/>
          <w:sz w:val="20"/>
          <w:szCs w:val="20"/>
          <w:u w:val="single"/>
          <w:lang w:val="be-BY"/>
        </w:rPr>
        <w:t xml:space="preserve">5.3. </w:t>
      </w:r>
      <w:r w:rsidR="00C7290B">
        <w:rPr>
          <w:i/>
          <w:iCs/>
          <w:color w:val="000000"/>
          <w:sz w:val="20"/>
          <w:szCs w:val="20"/>
          <w:u w:val="single"/>
        </w:rPr>
        <w:t>Алгоритм авторизации пользователя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 ф.А3, чертеж.</w:t>
      </w:r>
    </w:p>
    <w:p w14:paraId="416AF77C" w14:textId="2664583B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 w:rsidRPr="0012218F">
        <w:rPr>
          <w:i/>
          <w:iCs/>
          <w:color w:val="000000"/>
          <w:sz w:val="20"/>
          <w:szCs w:val="20"/>
          <w:u w:val="single"/>
          <w:lang w:val="be-BY"/>
        </w:rPr>
        <w:t xml:space="preserve">5.4. </w:t>
      </w:r>
      <w:r w:rsidR="00C7290B">
        <w:rPr>
          <w:i/>
          <w:iCs/>
          <w:color w:val="000000"/>
          <w:sz w:val="20"/>
          <w:szCs w:val="20"/>
          <w:u w:val="single"/>
        </w:rPr>
        <w:t>Алгоритм регистрации нового пользователя</w:t>
      </w:r>
      <w:r w:rsidRPr="0012218F">
        <w:rPr>
          <w:i/>
          <w:iCs/>
          <w:color w:val="000000"/>
          <w:sz w:val="20"/>
          <w:szCs w:val="20"/>
          <w:u w:val="single"/>
        </w:rPr>
        <w:t xml:space="preserve"> ф.А3, чертеж.</w:t>
      </w:r>
    </w:p>
    <w:p w14:paraId="3FA53161" w14:textId="67F0A4C2" w:rsidR="00D7272B" w:rsidRPr="00730698" w:rsidRDefault="00D7272B" w:rsidP="00D7272B">
      <w:pPr>
        <w:tabs>
          <w:tab w:val="left" w:pos="10080"/>
        </w:tabs>
        <w:spacing w:line="240" w:lineRule="auto"/>
        <w:rPr>
          <w:i/>
          <w:iCs/>
          <w:color w:val="000000"/>
          <w:sz w:val="20"/>
          <w:szCs w:val="20"/>
          <w:u w:val="single"/>
        </w:rPr>
      </w:pPr>
      <w:r>
        <w:rPr>
          <w:i/>
          <w:iCs/>
          <w:color w:val="000000"/>
          <w:sz w:val="20"/>
          <w:szCs w:val="20"/>
          <w:u w:val="single"/>
          <w:lang w:val="be-BY"/>
        </w:rPr>
        <w:t>5.5</w:t>
      </w:r>
      <w:r w:rsidRPr="0012218F">
        <w:rPr>
          <w:i/>
          <w:iCs/>
          <w:color w:val="000000"/>
          <w:sz w:val="20"/>
          <w:szCs w:val="20"/>
          <w:u w:val="single"/>
          <w:lang w:val="be-BY"/>
        </w:rPr>
        <w:t xml:space="preserve">. </w:t>
      </w:r>
      <w:r w:rsidR="00C7290B">
        <w:rPr>
          <w:i/>
          <w:iCs/>
          <w:color w:val="000000"/>
          <w:sz w:val="20"/>
          <w:szCs w:val="20"/>
          <w:u w:val="single"/>
        </w:rPr>
        <w:t xml:space="preserve">Алгоритм экспорта списков </w:t>
      </w:r>
      <w:r w:rsidRPr="0012218F">
        <w:rPr>
          <w:i/>
          <w:iCs/>
          <w:color w:val="000000"/>
          <w:sz w:val="20"/>
          <w:szCs w:val="20"/>
          <w:u w:val="single"/>
        </w:rPr>
        <w:t>ф. А3, чертеж</w:t>
      </w:r>
    </w:p>
    <w:p w14:paraId="3F642E34" w14:textId="77777777" w:rsidR="00D7272B" w:rsidRPr="0012218F" w:rsidRDefault="00D7272B" w:rsidP="00D7272B">
      <w:pPr>
        <w:tabs>
          <w:tab w:val="left" w:pos="10080"/>
        </w:tabs>
        <w:spacing w:before="120" w:line="240" w:lineRule="auto"/>
        <w:rPr>
          <w:sz w:val="20"/>
          <w:szCs w:val="20"/>
        </w:rPr>
      </w:pPr>
      <w:r w:rsidRPr="0012218F">
        <w:rPr>
          <w:color w:val="000000"/>
          <w:sz w:val="20"/>
          <w:szCs w:val="20"/>
        </w:rPr>
        <w:t xml:space="preserve">6. </w:t>
      </w:r>
      <w:r w:rsidRPr="0012218F">
        <w:rPr>
          <w:sz w:val="20"/>
          <w:szCs w:val="20"/>
        </w:rPr>
        <w:t>Консультанты по проекту (</w:t>
      </w:r>
      <w:r w:rsidRPr="0012218F">
        <w:rPr>
          <w:color w:val="000000"/>
          <w:sz w:val="16"/>
          <w:szCs w:val="16"/>
        </w:rPr>
        <w:t>с указанием относящихся к ним разделов проекта</w:t>
      </w:r>
      <w:r w:rsidRPr="0012218F">
        <w:rPr>
          <w:sz w:val="20"/>
          <w:szCs w:val="20"/>
        </w:rPr>
        <w:t>)</w:t>
      </w:r>
    </w:p>
    <w:p w14:paraId="014D642D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sz w:val="22"/>
          <w:szCs w:val="22"/>
          <w:u w:val="single"/>
        </w:rPr>
      </w:pPr>
      <w:r w:rsidRPr="0012218F">
        <w:rPr>
          <w:i/>
          <w:sz w:val="22"/>
          <w:szCs w:val="22"/>
          <w:u w:val="single"/>
        </w:rPr>
        <w:t xml:space="preserve">ЕСКД, ЕСПД – </w:t>
      </w:r>
      <w:proofErr w:type="spellStart"/>
      <w:r w:rsidRPr="0012218F">
        <w:rPr>
          <w:i/>
          <w:sz w:val="22"/>
          <w:szCs w:val="22"/>
          <w:u w:val="single"/>
        </w:rPr>
        <w:t>Мухаметов</w:t>
      </w:r>
      <w:proofErr w:type="spellEnd"/>
      <w:r w:rsidRPr="0012218F">
        <w:rPr>
          <w:i/>
          <w:sz w:val="22"/>
          <w:szCs w:val="22"/>
          <w:u w:val="single"/>
        </w:rPr>
        <w:t xml:space="preserve"> В.Н. </w:t>
      </w:r>
    </w:p>
    <w:p w14:paraId="1108B950" w14:textId="77777777" w:rsidR="00D7272B" w:rsidRPr="0012218F" w:rsidRDefault="00D7272B" w:rsidP="00D7272B">
      <w:pPr>
        <w:tabs>
          <w:tab w:val="left" w:pos="10080"/>
        </w:tabs>
        <w:spacing w:before="120" w:line="240" w:lineRule="auto"/>
        <w:rPr>
          <w:sz w:val="20"/>
          <w:szCs w:val="20"/>
        </w:rPr>
      </w:pPr>
      <w:r w:rsidRPr="0012218F">
        <w:rPr>
          <w:color w:val="000000"/>
          <w:sz w:val="20"/>
          <w:szCs w:val="20"/>
        </w:rPr>
        <w:t>7. Дата выдачи задания</w:t>
      </w:r>
      <w:r w:rsidRPr="0012218F">
        <w:rPr>
          <w:i/>
          <w:sz w:val="20"/>
          <w:szCs w:val="20"/>
          <w:u w:val="single"/>
        </w:rPr>
        <w:tab/>
      </w:r>
    </w:p>
    <w:p w14:paraId="16B9F6ED" w14:textId="77777777" w:rsidR="00D7272B" w:rsidRPr="0012218F" w:rsidRDefault="00D7272B" w:rsidP="00D7272B">
      <w:pPr>
        <w:tabs>
          <w:tab w:val="right" w:leader="underscore" w:pos="9923"/>
          <w:tab w:val="left" w:pos="10080"/>
        </w:tabs>
        <w:spacing w:before="120" w:line="240" w:lineRule="auto"/>
        <w:rPr>
          <w:color w:val="000000"/>
          <w:sz w:val="20"/>
          <w:szCs w:val="20"/>
        </w:rPr>
      </w:pPr>
      <w:r w:rsidRPr="0012218F">
        <w:rPr>
          <w:color w:val="000000"/>
          <w:sz w:val="20"/>
          <w:szCs w:val="20"/>
        </w:rPr>
        <w:t xml:space="preserve">8. Календарный график работы над проектом на весь период проектирования </w:t>
      </w:r>
    </w:p>
    <w:p w14:paraId="77429E4D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sz w:val="22"/>
          <w:szCs w:val="22"/>
          <w:u w:val="single"/>
        </w:rPr>
      </w:pPr>
      <w:r w:rsidRPr="0012218F">
        <w:rPr>
          <w:i/>
          <w:sz w:val="22"/>
          <w:szCs w:val="22"/>
          <w:u w:val="single"/>
        </w:rPr>
        <w:tab/>
      </w:r>
    </w:p>
    <w:p w14:paraId="51BFDB02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sz w:val="22"/>
          <w:szCs w:val="22"/>
          <w:u w:val="single"/>
        </w:rPr>
      </w:pPr>
      <w:r w:rsidRPr="0012218F">
        <w:rPr>
          <w:i/>
          <w:sz w:val="22"/>
          <w:szCs w:val="22"/>
          <w:u w:val="single"/>
        </w:rPr>
        <w:tab/>
      </w:r>
    </w:p>
    <w:p w14:paraId="4841B4AB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i/>
          <w:sz w:val="22"/>
          <w:szCs w:val="22"/>
          <w:u w:val="single"/>
        </w:rPr>
      </w:pPr>
      <w:r w:rsidRPr="0012218F">
        <w:rPr>
          <w:i/>
          <w:sz w:val="22"/>
          <w:szCs w:val="22"/>
          <w:u w:val="single"/>
        </w:rPr>
        <w:tab/>
      </w:r>
    </w:p>
    <w:p w14:paraId="1BBCCEE7" w14:textId="77777777" w:rsidR="00D7272B" w:rsidRPr="0012218F" w:rsidRDefault="00D7272B" w:rsidP="00D7272B">
      <w:pPr>
        <w:tabs>
          <w:tab w:val="left" w:pos="10080"/>
        </w:tabs>
        <w:spacing w:line="240" w:lineRule="auto"/>
        <w:rPr>
          <w:bCs/>
          <w:i/>
          <w:sz w:val="22"/>
          <w:szCs w:val="22"/>
          <w:u w:val="single"/>
        </w:rPr>
      </w:pPr>
      <w:r w:rsidRPr="0012218F">
        <w:rPr>
          <w:i/>
          <w:sz w:val="22"/>
          <w:szCs w:val="22"/>
          <w:u w:val="single"/>
        </w:rPr>
        <w:tab/>
      </w:r>
    </w:p>
    <w:p w14:paraId="355A3209" w14:textId="439E0BA6" w:rsidR="00D7272B" w:rsidRPr="0012218F" w:rsidRDefault="00D7272B" w:rsidP="00D7272B">
      <w:pPr>
        <w:tabs>
          <w:tab w:val="left" w:pos="5954"/>
        </w:tabs>
        <w:spacing w:before="120" w:line="240" w:lineRule="auto"/>
        <w:ind w:right="-1"/>
        <w:rPr>
          <w:i/>
          <w:sz w:val="20"/>
          <w:szCs w:val="20"/>
          <w:u w:val="single"/>
        </w:rPr>
      </w:pPr>
      <w:r w:rsidRPr="0012218F">
        <w:rPr>
          <w:color w:val="000000"/>
          <w:sz w:val="20"/>
          <w:szCs w:val="20"/>
        </w:rPr>
        <w:t>Руководитель</w:t>
      </w:r>
      <w:r w:rsidRPr="0012218F">
        <w:rPr>
          <w:sz w:val="20"/>
          <w:szCs w:val="20"/>
        </w:rPr>
        <w:t xml:space="preserve"> (</w:t>
      </w:r>
      <w:r w:rsidRPr="0012218F">
        <w:rPr>
          <w:sz w:val="16"/>
          <w:szCs w:val="16"/>
        </w:rPr>
        <w:t>подпись, Ф.И.О., должность</w:t>
      </w:r>
      <w:r w:rsidRPr="0012218F">
        <w:rPr>
          <w:sz w:val="20"/>
          <w:szCs w:val="20"/>
        </w:rPr>
        <w:t xml:space="preserve">) </w:t>
      </w:r>
      <w:r w:rsidRPr="0012218F">
        <w:rPr>
          <w:i/>
          <w:sz w:val="20"/>
          <w:szCs w:val="20"/>
          <w:u w:val="single"/>
        </w:rPr>
        <w:tab/>
        <w:t xml:space="preserve"> </w:t>
      </w:r>
      <w:r w:rsidR="002E2572">
        <w:rPr>
          <w:i/>
          <w:sz w:val="20"/>
          <w:szCs w:val="20"/>
          <w:u w:val="single"/>
        </w:rPr>
        <w:t>А</w:t>
      </w:r>
      <w:r>
        <w:rPr>
          <w:i/>
          <w:sz w:val="20"/>
          <w:szCs w:val="20"/>
          <w:u w:val="single"/>
        </w:rPr>
        <w:t xml:space="preserve">. </w:t>
      </w:r>
      <w:r w:rsidR="002E2572">
        <w:rPr>
          <w:i/>
          <w:sz w:val="20"/>
          <w:szCs w:val="20"/>
          <w:u w:val="single"/>
        </w:rPr>
        <w:t>С</w:t>
      </w:r>
      <w:r>
        <w:rPr>
          <w:i/>
          <w:sz w:val="20"/>
          <w:szCs w:val="20"/>
          <w:u w:val="single"/>
        </w:rPr>
        <w:t xml:space="preserve">. </w:t>
      </w:r>
      <w:r w:rsidR="002E2572">
        <w:rPr>
          <w:i/>
          <w:sz w:val="20"/>
          <w:szCs w:val="20"/>
          <w:u w:val="single"/>
        </w:rPr>
        <w:t>Петроченко</w:t>
      </w:r>
      <w:r w:rsidRPr="0012218F">
        <w:rPr>
          <w:i/>
          <w:sz w:val="20"/>
          <w:szCs w:val="20"/>
          <w:u w:val="single"/>
        </w:rPr>
        <w:t>,</w:t>
      </w:r>
      <w:r>
        <w:rPr>
          <w:i/>
          <w:sz w:val="20"/>
          <w:szCs w:val="20"/>
          <w:u w:val="single"/>
        </w:rPr>
        <w:t xml:space="preserve"> старший </w:t>
      </w:r>
      <w:proofErr w:type="spellStart"/>
      <w:r>
        <w:rPr>
          <w:i/>
          <w:sz w:val="20"/>
          <w:szCs w:val="20"/>
          <w:u w:val="single"/>
        </w:rPr>
        <w:t>преподователь</w:t>
      </w:r>
      <w:proofErr w:type="spellEnd"/>
      <w:r w:rsidRPr="0012218F">
        <w:rPr>
          <w:i/>
          <w:sz w:val="20"/>
          <w:szCs w:val="20"/>
          <w:u w:val="single"/>
        </w:rPr>
        <w:tab/>
      </w:r>
    </w:p>
    <w:p w14:paraId="603E4CFF" w14:textId="7BC5AD68" w:rsidR="00D7272B" w:rsidRPr="0012218F" w:rsidRDefault="00E0740E" w:rsidP="00D7272B">
      <w:pPr>
        <w:tabs>
          <w:tab w:val="left" w:pos="10080"/>
        </w:tabs>
        <w:spacing w:before="120" w:line="240" w:lineRule="auto"/>
        <w:rPr>
          <w:i/>
          <w:sz w:val="20"/>
          <w:szCs w:val="20"/>
          <w:u w:val="single"/>
        </w:rPr>
      </w:pPr>
      <w:r w:rsidRPr="00E0740E">
        <w:rPr>
          <w:noProof/>
          <w:color w:val="FFFFFF" w:themeColor="background1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99A6A30" wp14:editId="79869EBE">
                <wp:simplePos x="0" y="0"/>
                <wp:positionH relativeFrom="column">
                  <wp:posOffset>2720588</wp:posOffset>
                </wp:positionH>
                <wp:positionV relativeFrom="paragraph">
                  <wp:posOffset>603029</wp:posOffset>
                </wp:positionV>
                <wp:extent cx="492981" cy="333955"/>
                <wp:effectExtent l="0" t="0" r="21590" b="28575"/>
                <wp:wrapNone/>
                <wp:docPr id="19" name="Прямоугольник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981" cy="3339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CEF6AA" id="Прямоугольник 19" o:spid="_x0000_s1026" style="position:absolute;margin-left:214.2pt;margin-top:47.5pt;width:38.8pt;height:26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" fillcolor="white [3212]" strokecolor="white [3212]" strokeweight="1pt"/>
            </w:pict>
          </mc:Fallback>
        </mc:AlternateContent>
      </w:r>
      <w:r w:rsidR="00D7272B" w:rsidRPr="0012218F">
        <w:rPr>
          <w:color w:val="000000"/>
          <w:sz w:val="20"/>
          <w:szCs w:val="20"/>
        </w:rPr>
        <w:t>Задание принял к исполнению</w:t>
      </w:r>
      <w:r w:rsidR="00D7272B" w:rsidRPr="0012218F">
        <w:rPr>
          <w:sz w:val="20"/>
          <w:szCs w:val="20"/>
        </w:rPr>
        <w:t xml:space="preserve"> (</w:t>
      </w:r>
      <w:r w:rsidR="00D7272B" w:rsidRPr="0012218F">
        <w:rPr>
          <w:sz w:val="16"/>
          <w:szCs w:val="16"/>
        </w:rPr>
        <w:t>дата и подпись слушателя</w:t>
      </w:r>
      <w:r w:rsidR="00D7272B" w:rsidRPr="0012218F">
        <w:rPr>
          <w:sz w:val="20"/>
          <w:szCs w:val="20"/>
        </w:rPr>
        <w:t xml:space="preserve">) </w:t>
      </w:r>
      <w:r w:rsidR="00D7272B" w:rsidRPr="0012218F">
        <w:rPr>
          <w:sz w:val="20"/>
          <w:szCs w:val="20"/>
          <w:u w:val="single"/>
        </w:rPr>
        <w:tab/>
      </w:r>
    </w:p>
    <w:p w14:paraId="4B454991" w14:textId="77777777" w:rsidR="009F3AD1" w:rsidRDefault="009F3AD1" w:rsidP="00041670">
      <w:pPr>
        <w:pStyle w:val="01"/>
        <w:pageBreakBefore/>
        <w:widowControl w:val="0"/>
        <w:shd w:val="clear" w:color="auto" w:fill="FFFFFF" w:themeFill="background1"/>
        <w:spacing w:after="360"/>
        <w:jc w:val="center"/>
        <w:rPr>
          <w:b/>
        </w:rPr>
      </w:pPr>
      <w:r w:rsidRPr="00041670">
        <w:rPr>
          <w:b/>
        </w:rPr>
        <w:lastRenderedPageBreak/>
        <w:t>С</w:t>
      </w:r>
      <w:r w:rsidR="00457812" w:rsidRPr="00041670">
        <w:rPr>
          <w:b/>
        </w:rPr>
        <w:t>одержание</w:t>
      </w:r>
    </w:p>
    <w:p w14:paraId="72B14205" w14:textId="7E2B5377" w:rsidR="00F05F1E" w:rsidRDefault="00F05F1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83246588" w:history="1">
        <w:r w:rsidRPr="00EE497C">
          <w:rPr>
            <w:rStyle w:val="ae"/>
            <w:noProof/>
          </w:rPr>
          <w:t>Условные обозначения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3E9C0D" w14:textId="6DB6E423" w:rsidR="00F05F1E" w:rsidRDefault="00F05F1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89" w:history="1">
        <w:r w:rsidRPr="00EE497C">
          <w:rPr>
            <w:rStyle w:val="ae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F5574C" w14:textId="3500573B" w:rsidR="00F05F1E" w:rsidRDefault="00F05F1E">
      <w:pPr>
        <w:pStyle w:val="10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0" w:history="1">
        <w:r w:rsidRPr="00EE497C">
          <w:rPr>
            <w:rStyle w:val="ae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Аналитический обзор аналогов. Постановка задачи на дипломное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22B767" w14:textId="31DD5731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1" w:history="1">
        <w:r w:rsidRPr="00EE497C">
          <w:rPr>
            <w:rStyle w:val="ae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Аналитический обзор существующих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E2DE7C" w14:textId="50995B1B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2" w:history="1">
        <w:r w:rsidRPr="00EE497C">
          <w:rPr>
            <w:rStyle w:val="ae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Постановка цели и задач на дипломное проектирование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7DFC63" w14:textId="0851B521" w:rsidR="00F05F1E" w:rsidRDefault="00F05F1E">
      <w:pPr>
        <w:pStyle w:val="10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3" w:history="1">
        <w:r w:rsidRPr="00EE497C">
          <w:rPr>
            <w:rStyle w:val="ae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Методы и модели, положенные в основу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448246D" w14:textId="32D5BA7F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4" w:history="1">
        <w:r w:rsidRPr="00EE497C">
          <w:rPr>
            <w:rStyle w:val="ae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EAA47DB" w14:textId="0701EFCC" w:rsidR="00F05F1E" w:rsidRDefault="00F05F1E">
      <w:pPr>
        <w:pStyle w:val="10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5" w:history="1">
        <w:r w:rsidRPr="00EE497C">
          <w:rPr>
            <w:rStyle w:val="ae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Проектирование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59389BA" w14:textId="6A7B15D5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6" w:history="1">
        <w:r w:rsidRPr="00EE497C">
          <w:rPr>
            <w:rStyle w:val="ae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Функциональный анализ предметной области.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17975C" w14:textId="3EC0BCD3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7" w:history="1">
        <w:r w:rsidRPr="00EE497C">
          <w:rPr>
            <w:rStyle w:val="ae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Разработка структуры программного средства.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C1688BF" w14:textId="6D948EDB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8" w:history="1">
        <w:r w:rsidRPr="00EE497C">
          <w:rPr>
            <w:rStyle w:val="ae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Разработка структуры классов при использовании объектно-ориентированного стиля программирования приложений.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7890FE9" w14:textId="13623785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599" w:history="1">
        <w:r w:rsidRPr="00EE497C">
          <w:rPr>
            <w:rStyle w:val="ae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Разработка структуры базы данных.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0340F53" w14:textId="44FB3285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0" w:history="1">
        <w:r w:rsidRPr="00EE497C">
          <w:rPr>
            <w:rStyle w:val="ae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Реализация подключения базы данных в программу на Qt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83CA709" w14:textId="163D2605" w:rsidR="00F05F1E" w:rsidRDefault="00F05F1E">
      <w:pPr>
        <w:pStyle w:val="10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1" w:history="1">
        <w:r w:rsidRPr="00EE497C">
          <w:rPr>
            <w:rStyle w:val="ae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Разработка алгоритмов и их программная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9E0F3D7" w14:textId="7DE51F40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2" w:history="1">
        <w:r w:rsidRPr="00EE497C">
          <w:rPr>
            <w:rStyle w:val="ae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Алгоритм входа в систему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5F74457" w14:textId="17C09B5F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3" w:history="1">
        <w:r w:rsidRPr="00EE497C">
          <w:rPr>
            <w:rStyle w:val="ae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Алгоритм регистрации нового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A059126" w14:textId="1225C757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4" w:history="1">
        <w:r w:rsidRPr="00EE497C">
          <w:rPr>
            <w:rStyle w:val="ae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Алгоритм экспорта списков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9E4CF2" w14:textId="329FC149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5" w:history="1">
        <w:r w:rsidRPr="00EE497C">
          <w:rPr>
            <w:rStyle w:val="ae"/>
            <w:noProof/>
          </w:rPr>
          <w:t>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Алгоритм сохранения клиента в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DFAE091" w14:textId="3E902AA4" w:rsidR="00F05F1E" w:rsidRDefault="00F05F1E">
      <w:pPr>
        <w:pStyle w:val="2f"/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6" w:history="1">
        <w:r w:rsidRPr="00EE497C">
          <w:rPr>
            <w:rStyle w:val="ae"/>
            <w:noProof/>
          </w:rPr>
          <w:t>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Алгоритм удаления клиента в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C85EFDE" w14:textId="21760B35" w:rsidR="00F05F1E" w:rsidRDefault="00F05F1E">
      <w:pPr>
        <w:pStyle w:val="10"/>
        <w:tabs>
          <w:tab w:val="left" w:pos="440"/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7" w:history="1">
        <w:r w:rsidRPr="00EE497C">
          <w:rPr>
            <w:rStyle w:val="ae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ru-BY" w:eastAsia="ru-BY"/>
          </w:rPr>
          <w:tab/>
        </w:r>
        <w:r w:rsidRPr="00EE497C">
          <w:rPr>
            <w:rStyle w:val="ae"/>
            <w:noProof/>
          </w:rPr>
          <w:t>Тестирование разработанного программного средства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95005A5" w14:textId="4B5B28A5" w:rsidR="00F05F1E" w:rsidRDefault="00F05F1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8" w:history="1">
        <w:r w:rsidRPr="00EE497C">
          <w:rPr>
            <w:rStyle w:val="ae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DF5574B" w14:textId="024E152C" w:rsidR="00F05F1E" w:rsidRDefault="00F05F1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09" w:history="1">
        <w:r w:rsidRPr="00EE497C">
          <w:rPr>
            <w:rStyle w:val="ae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3822B59C" w14:textId="53972D69" w:rsidR="00F05F1E" w:rsidRDefault="00F05F1E">
      <w:pPr>
        <w:pStyle w:val="10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sz w:val="22"/>
          <w:szCs w:val="22"/>
          <w:lang w:val="ru-BY" w:eastAsia="ru-BY"/>
        </w:rPr>
      </w:pPr>
      <w:hyperlink w:anchor="_Toc83246610" w:history="1">
        <w:r w:rsidRPr="00EE497C">
          <w:rPr>
            <w:rStyle w:val="ae"/>
            <w:noProof/>
          </w:rPr>
          <w:t>Приложение А (обязательное) Листинг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_Toc83246610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B93BE79" w14:textId="269DE196" w:rsidR="009F3AD1" w:rsidRPr="00CE7526" w:rsidRDefault="00F05F1E" w:rsidP="00CE7526">
      <w:pPr>
        <w:pStyle w:val="1"/>
        <w:numPr>
          <w:ilvl w:val="0"/>
          <w:numId w:val="0"/>
        </w:numPr>
        <w:ind w:left="142"/>
      </w:pPr>
      <w:r>
        <w:rPr>
          <w:rFonts w:cs="Times New Roman"/>
          <w:kern w:val="0"/>
          <w:szCs w:val="24"/>
        </w:rPr>
        <w:lastRenderedPageBreak/>
        <w:fldChar w:fldCharType="end"/>
      </w:r>
      <w:r w:rsidR="00CC35A7" w:rsidRPr="00041670">
        <w:t xml:space="preserve"> </w:t>
      </w:r>
      <w:bookmarkStart w:id="2" w:name="_Toc83246588"/>
      <w:r w:rsidR="00E55BB8" w:rsidRPr="00CE7526">
        <w:t>Условные обозначения и сокращения</w:t>
      </w:r>
      <w:bookmarkEnd w:id="2"/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1418"/>
        <w:gridCol w:w="546"/>
        <w:gridCol w:w="7689"/>
      </w:tblGrid>
      <w:tr w:rsidR="004E27BC" w:rsidRPr="001931F2" w14:paraId="02A2A284" w14:textId="77777777" w:rsidTr="00F820BA">
        <w:tc>
          <w:tcPr>
            <w:tcW w:w="1119" w:type="dxa"/>
            <w:shd w:val="clear" w:color="auto" w:fill="auto"/>
            <w:tcMar>
              <w:left w:w="28" w:type="dxa"/>
              <w:right w:w="28" w:type="dxa"/>
            </w:tcMar>
          </w:tcPr>
          <w:p w14:paraId="5B60995C" w14:textId="77777777" w:rsidR="004E27BC" w:rsidRPr="004362EB" w:rsidRDefault="004E27BC" w:rsidP="004362EB">
            <w:pPr>
              <w:pStyle w:val="01"/>
            </w:pPr>
            <w:r>
              <w:rPr>
                <w:lang w:val="en-US"/>
              </w:rPr>
              <w:t>API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23E8399D" w14:textId="77777777" w:rsidR="004E27BC" w:rsidRDefault="004E27BC" w:rsidP="00DD3F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1EF6F1B0" w14:textId="77777777" w:rsidR="004E27BC" w:rsidRPr="004E27BC" w:rsidRDefault="004E27BC" w:rsidP="004E27BC">
            <w:pPr>
              <w:pStyle w:val="01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4E27BC">
              <w:rPr>
                <w:lang w:val="en-US"/>
              </w:rPr>
              <w:t>pplication </w:t>
            </w:r>
            <w:r>
              <w:rPr>
                <w:lang w:val="en-US"/>
              </w:rPr>
              <w:t>P</w:t>
            </w:r>
            <w:r w:rsidRPr="004E27BC">
              <w:rPr>
                <w:lang w:val="en-US"/>
              </w:rPr>
              <w:t>rogramming </w:t>
            </w:r>
            <w:r>
              <w:rPr>
                <w:lang w:val="en-US"/>
              </w:rPr>
              <w:t>I</w:t>
            </w:r>
            <w:r w:rsidRPr="004E27BC">
              <w:rPr>
                <w:lang w:val="en-US"/>
              </w:rPr>
              <w:t>nterface (</w:t>
            </w:r>
            <w:r w:rsidRPr="004E27BC">
              <w:t>программный</w:t>
            </w:r>
            <w:r w:rsidRPr="004E27BC">
              <w:rPr>
                <w:lang w:val="en-US"/>
              </w:rPr>
              <w:t xml:space="preserve"> </w:t>
            </w:r>
            <w:r w:rsidRPr="004E27BC">
              <w:t>интерфейс</w:t>
            </w:r>
            <w:r w:rsidRPr="004E27BC">
              <w:rPr>
                <w:lang w:val="en-US"/>
              </w:rPr>
              <w:t xml:space="preserve"> </w:t>
            </w:r>
            <w:r w:rsidRPr="004E27BC">
              <w:t>приложения</w:t>
            </w:r>
            <w:r w:rsidRPr="004E27BC">
              <w:rPr>
                <w:lang w:val="en-US"/>
              </w:rPr>
              <w:t>)</w:t>
            </w:r>
          </w:p>
        </w:tc>
      </w:tr>
      <w:tr w:rsidR="00F820BA" w14:paraId="2AD5E34E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09D0A774" w14:textId="334A97CB" w:rsidR="00F820BA" w:rsidRPr="00F820BA" w:rsidRDefault="00F820BA" w:rsidP="004362EB">
            <w:pPr>
              <w:pStyle w:val="01"/>
              <w:rPr>
                <w:lang w:val="en-US"/>
              </w:rPr>
            </w:pPr>
            <w:r>
              <w:rPr>
                <w:lang w:val="en-US"/>
              </w:rPr>
              <w:t>ALFACRM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24B4BD9F" w14:textId="676C519D" w:rsidR="00F820BA" w:rsidRDefault="00F820BA" w:rsidP="00DD3F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44DB443E" w14:textId="48F0D09A" w:rsidR="00F820BA" w:rsidRPr="004E27BC" w:rsidRDefault="009C406E" w:rsidP="004E27BC">
            <w:pPr>
              <w:pStyle w:val="01"/>
            </w:pPr>
            <w:r>
              <w:rPr>
                <w:shd w:val="clear" w:color="auto" w:fill="FFFFFF"/>
                <w:lang w:val="en-US"/>
              </w:rPr>
              <w:t>C</w:t>
            </w:r>
            <w:proofErr w:type="spellStart"/>
            <w:r>
              <w:rPr>
                <w:shd w:val="clear" w:color="auto" w:fill="FFFFFF"/>
              </w:rPr>
              <w:t>истема</w:t>
            </w:r>
            <w:proofErr w:type="spellEnd"/>
            <w:r>
              <w:rPr>
                <w:shd w:val="clear" w:color="auto" w:fill="FFFFFF"/>
              </w:rPr>
              <w:t xml:space="preserve"> учета и хранения </w:t>
            </w:r>
            <w:r w:rsidRPr="0083049C">
              <w:rPr>
                <w:shd w:val="clear" w:color="auto" w:fill="FFFFFF"/>
              </w:rPr>
              <w:t>персонифицированных данных</w:t>
            </w:r>
          </w:p>
        </w:tc>
      </w:tr>
      <w:tr w:rsidR="004E27BC" w14:paraId="24EDF1DE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3441508F" w14:textId="77777777" w:rsidR="004E27BC" w:rsidRPr="004362EB" w:rsidRDefault="004E27BC" w:rsidP="004362EB">
            <w:pPr>
              <w:pStyle w:val="01"/>
            </w:pPr>
            <w:r w:rsidRPr="00153BC3">
              <w:t>COM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48BC570B" w14:textId="77777777" w:rsidR="004E27BC" w:rsidRDefault="004E27BC" w:rsidP="00DD3F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7C640A59" w14:textId="77777777" w:rsidR="004E27BC" w:rsidRPr="004E27BC" w:rsidRDefault="004E27BC" w:rsidP="004E27BC">
            <w:pPr>
              <w:pStyle w:val="01"/>
            </w:pPr>
            <w:proofErr w:type="spellStart"/>
            <w:r w:rsidRPr="004E27BC">
              <w:t>Component</w:t>
            </w:r>
            <w:proofErr w:type="spellEnd"/>
            <w:r w:rsidRPr="004E27BC">
              <w:t xml:space="preserve"> Object Model (модель компонентного объекта)</w:t>
            </w:r>
          </w:p>
        </w:tc>
      </w:tr>
      <w:tr w:rsidR="004E27BC" w14:paraId="6BE9161C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57649D1A" w14:textId="5E70B9F6" w:rsidR="004E27BC" w:rsidRDefault="004E27BC" w:rsidP="003B50D3">
            <w:pPr>
              <w:jc w:val="both"/>
            </w:pPr>
            <w:r>
              <w:t>CRM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49EBC4EA" w14:textId="77777777" w:rsidR="004E27BC" w:rsidRDefault="004E27BC" w:rsidP="003B50D3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74EE1002" w14:textId="77777777" w:rsidR="004E27BC" w:rsidRPr="00076F68" w:rsidRDefault="004E27BC" w:rsidP="00EC3E42">
            <w:pPr>
              <w:pStyle w:val="01"/>
            </w:pPr>
            <w:r w:rsidRPr="00076F68">
              <w:t xml:space="preserve">Customer </w:t>
            </w:r>
            <w:proofErr w:type="spellStart"/>
            <w:r w:rsidRPr="00076F68">
              <w:t>Relationship</w:t>
            </w:r>
            <w:proofErr w:type="spellEnd"/>
            <w:r w:rsidRPr="00076F68">
              <w:t xml:space="preserve"> Management (система управления взаимоотношениями с клиентами)</w:t>
            </w:r>
          </w:p>
        </w:tc>
      </w:tr>
      <w:tr w:rsidR="00D2146A" w14:paraId="525564A1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26DE1967" w14:textId="7A6EF596" w:rsidR="00D2146A" w:rsidRDefault="00D2146A" w:rsidP="003B50D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EXCEL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31815B90" w14:textId="1925F58F" w:rsidR="00D2146A" w:rsidRDefault="00D2146A" w:rsidP="003B5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4AA2604E" w14:textId="2823D8A2" w:rsidR="00D2146A" w:rsidRPr="004424E4" w:rsidRDefault="00D2146A" w:rsidP="004362EB">
            <w:pPr>
              <w:pStyle w:val="01"/>
            </w:pPr>
            <w:r w:rsidRPr="00D2146A">
              <w:t>Microsoft Excel</w:t>
            </w:r>
            <w:r w:rsidRPr="004424E4">
              <w:t xml:space="preserve"> (программа для работы с электронными таблицами)</w:t>
            </w:r>
          </w:p>
        </w:tc>
      </w:tr>
      <w:tr w:rsidR="004E27BC" w14:paraId="3A993415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43B6AD51" w14:textId="77777777" w:rsidR="004E27BC" w:rsidRPr="00DD3FD1" w:rsidRDefault="004E27BC" w:rsidP="003B50D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JSON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5223E15A" w14:textId="77777777" w:rsidR="004E27BC" w:rsidRDefault="004E27BC" w:rsidP="003B50D3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45892D3C" w14:textId="7E516B01" w:rsidR="004E27BC" w:rsidRPr="00076F68" w:rsidRDefault="004E27BC" w:rsidP="004362EB">
            <w:pPr>
              <w:pStyle w:val="01"/>
            </w:pPr>
            <w:r w:rsidRPr="00076F68">
              <w:t xml:space="preserve">JavaScript Object </w:t>
            </w:r>
            <w:proofErr w:type="spellStart"/>
            <w:r w:rsidRPr="00076F68">
              <w:t>Notation</w:t>
            </w:r>
            <w:proofErr w:type="spellEnd"/>
            <w:r w:rsidRPr="004362EB">
              <w:t>(</w:t>
            </w:r>
            <w:hyperlink r:id="rId8" w:tooltip="Текстовый формат" w:history="1">
              <w:r w:rsidRPr="004362EB">
                <w:t>текстовый формат</w:t>
              </w:r>
            </w:hyperlink>
            <w:r w:rsidRPr="004362EB">
              <w:t> </w:t>
            </w:r>
            <w:hyperlink r:id="rId9" w:tooltip="Обмен данными" w:history="1">
              <w:r w:rsidRPr="004362EB">
                <w:t>обмена данными</w:t>
              </w:r>
            </w:hyperlink>
            <w:r w:rsidRPr="004362EB">
              <w:t>, основанный на </w:t>
            </w:r>
            <w:hyperlink r:id="rId10" w:tooltip="JavaScript" w:history="1">
              <w:r w:rsidRPr="004362EB">
                <w:t>JavaScript</w:t>
              </w:r>
            </w:hyperlink>
            <w:r w:rsidRPr="004362EB">
              <w:t>)</w:t>
            </w:r>
          </w:p>
        </w:tc>
      </w:tr>
      <w:tr w:rsidR="004E27BC" w14:paraId="78BD4BBE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226FE8F1" w14:textId="77777777" w:rsidR="004E27BC" w:rsidRPr="00B71503" w:rsidRDefault="004E27BC" w:rsidP="003B50D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OCRM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3A481AD3" w14:textId="77777777" w:rsidR="004E27BC" w:rsidRDefault="004E27BC" w:rsidP="003B50D3">
            <w:pPr>
              <w:jc w:val="center"/>
              <w:rPr>
                <w:lang w:val="en-US"/>
              </w:rPr>
            </w:pP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7B39F01C" w14:textId="4E3438BE" w:rsidR="004E27BC" w:rsidRPr="00B71503" w:rsidRDefault="004E27BC" w:rsidP="00B71503">
            <w:pPr>
              <w:pStyle w:val="01"/>
            </w:pPr>
            <w:proofErr w:type="spellStart"/>
            <w:r>
              <w:rPr>
                <w:lang w:val="en-US"/>
              </w:rPr>
              <w:t>Opereted</w:t>
            </w:r>
            <w:proofErr w:type="spellEnd"/>
            <w:r w:rsidRPr="00B71503">
              <w:t xml:space="preserve"> </w:t>
            </w:r>
            <w:r w:rsidRPr="00076F68">
              <w:t xml:space="preserve">Customer </w:t>
            </w:r>
            <w:proofErr w:type="spellStart"/>
            <w:r w:rsidRPr="00076F68">
              <w:t>Relationship</w:t>
            </w:r>
            <w:proofErr w:type="spellEnd"/>
            <w:r w:rsidRPr="00076F68">
              <w:t xml:space="preserve"> Management</w:t>
            </w:r>
            <w:r w:rsidRPr="00B71503">
              <w:t xml:space="preserve"> (</w:t>
            </w:r>
            <w:r>
              <w:t>о</w:t>
            </w:r>
            <w:r w:rsidRPr="00B71503">
              <w:t>перативное управление взаимоотношениями с клиентами)</w:t>
            </w:r>
          </w:p>
        </w:tc>
      </w:tr>
      <w:tr w:rsidR="0066269E" w14:paraId="04E36BFE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30DC8004" w14:textId="035EDE00" w:rsidR="0066269E" w:rsidRPr="0066269E" w:rsidRDefault="0066269E" w:rsidP="003B50D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QT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1627E56F" w14:textId="6DB6E458" w:rsidR="0066269E" w:rsidRDefault="0066269E" w:rsidP="003B5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13998DD9" w14:textId="7C971B0A" w:rsidR="0066269E" w:rsidRPr="0066269E" w:rsidRDefault="0066269E" w:rsidP="004362EB">
            <w:pPr>
              <w:pStyle w:val="01"/>
            </w:pPr>
            <w:r>
              <w:rPr>
                <w:lang w:val="en-US"/>
              </w:rPr>
              <w:t>QT</w:t>
            </w:r>
            <w:r w:rsidRPr="0066269E">
              <w:t xml:space="preserve"> (фреймворк для разработки кроссплатформенного программного обеспечения на языке программирования C++)</w:t>
            </w:r>
          </w:p>
        </w:tc>
      </w:tr>
      <w:tr w:rsidR="00371B73" w14:paraId="49F7EB90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24EA774B" w14:textId="12860404" w:rsidR="00371B73" w:rsidRDefault="00371B73" w:rsidP="003B50D3">
            <w:pPr>
              <w:jc w:val="both"/>
              <w:rPr>
                <w:lang w:val="en-US"/>
              </w:rPr>
            </w:pPr>
            <w:proofErr w:type="spellStart"/>
            <w:r w:rsidRPr="00371B73">
              <w:rPr>
                <w:lang w:val="en-US"/>
              </w:rPr>
              <w:t>QtScript</w:t>
            </w:r>
            <w:proofErr w:type="spellEnd"/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51EF4785" w14:textId="3863EC3F" w:rsidR="00371B73" w:rsidRDefault="00371B73" w:rsidP="003B50D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390A1F49" w14:textId="0D546632" w:rsidR="00371B73" w:rsidRPr="00371B73" w:rsidRDefault="00371B73" w:rsidP="00371B73">
            <w:pPr>
              <w:pStyle w:val="01"/>
              <w:rPr>
                <w:lang w:val="en-US"/>
              </w:rPr>
            </w:pPr>
            <w:proofErr w:type="spellStart"/>
            <w:r w:rsidRPr="00371B73">
              <w:t>QtScript</w:t>
            </w:r>
            <w:proofErr w:type="spellEnd"/>
            <w:r w:rsidRPr="00371B73">
              <w:t xml:space="preserve"> (скриптовый язык, который, начиная с версии 4.3.0, является составной частью </w:t>
            </w:r>
            <w:r w:rsidRPr="00371B73">
              <w:rPr>
                <w:lang w:val="en-US"/>
              </w:rPr>
              <w:t>Qt</w:t>
            </w:r>
            <w:r>
              <w:rPr>
                <w:lang w:val="en-US"/>
              </w:rPr>
              <w:t>)</w:t>
            </w:r>
          </w:p>
          <w:p w14:paraId="639799E6" w14:textId="545EF442" w:rsidR="00371B73" w:rsidRPr="00371B73" w:rsidRDefault="00371B73" w:rsidP="00371B73">
            <w:pPr>
              <w:pStyle w:val="01"/>
            </w:pPr>
            <w:r w:rsidRPr="00371B73">
              <w:t xml:space="preserve">Язык основан на стандарте </w:t>
            </w:r>
            <w:r w:rsidRPr="00371B73">
              <w:rPr>
                <w:lang w:val="en-US"/>
              </w:rPr>
              <w:t>ECMAScript</w:t>
            </w:r>
            <w:r w:rsidRPr="00371B73">
              <w:t>)</w:t>
            </w:r>
          </w:p>
        </w:tc>
      </w:tr>
      <w:tr w:rsidR="004E27BC" w14:paraId="015AE7BC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110FB5AE" w14:textId="77777777" w:rsidR="004E27BC" w:rsidRDefault="004E27BC" w:rsidP="003B50D3">
            <w:pPr>
              <w:jc w:val="both"/>
            </w:pPr>
            <w:r>
              <w:rPr>
                <w:lang w:val="en-US"/>
              </w:rPr>
              <w:t>REST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22B99F37" w14:textId="77777777" w:rsidR="004E27BC" w:rsidRDefault="004E27BC" w:rsidP="003B50D3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461DD400" w14:textId="77777777" w:rsidR="004E27BC" w:rsidRPr="004362EB" w:rsidRDefault="004E27BC" w:rsidP="004362EB">
            <w:pPr>
              <w:pStyle w:val="01"/>
            </w:pPr>
            <w:proofErr w:type="spellStart"/>
            <w:r w:rsidRPr="004362EB">
              <w:t>Representational</w:t>
            </w:r>
            <w:proofErr w:type="spellEnd"/>
            <w:r w:rsidRPr="004362EB">
              <w:t> State Transfer («передача состояния представления»)</w:t>
            </w:r>
          </w:p>
        </w:tc>
      </w:tr>
      <w:tr w:rsidR="004E27BC" w:rsidRPr="001931F2" w14:paraId="05CD3516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1778C1B6" w14:textId="77777777" w:rsidR="004E27BC" w:rsidRPr="0005533C" w:rsidRDefault="004E27BC" w:rsidP="00DD3FD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SOA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0EAC0F41" w14:textId="77777777" w:rsidR="004E27BC" w:rsidRDefault="004E27BC" w:rsidP="00DD3FD1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79D1EF10" w14:textId="77777777" w:rsidR="004E27BC" w:rsidRPr="004362EB" w:rsidRDefault="004E27BC" w:rsidP="00076F68">
            <w:pPr>
              <w:pStyle w:val="01"/>
              <w:rPr>
                <w:lang w:val="en-US"/>
              </w:rPr>
            </w:pPr>
            <w:r w:rsidRPr="004362EB">
              <w:rPr>
                <w:lang w:val="en-US"/>
              </w:rPr>
              <w:t>Service-oriented Architecture</w:t>
            </w:r>
            <w:r>
              <w:rPr>
                <w:lang w:val="en-US"/>
              </w:rPr>
              <w:t xml:space="preserve"> (</w:t>
            </w:r>
            <w:r>
              <w:t>сервис</w:t>
            </w:r>
            <w:r w:rsidRPr="004362EB">
              <w:rPr>
                <w:lang w:val="en-US"/>
              </w:rPr>
              <w:t>-</w:t>
            </w:r>
            <w:r>
              <w:t>ориентированная</w:t>
            </w:r>
            <w:r w:rsidRPr="004362EB">
              <w:rPr>
                <w:lang w:val="en-US"/>
              </w:rPr>
              <w:t xml:space="preserve"> </w:t>
            </w:r>
            <w:r>
              <w:t>архитектура</w:t>
            </w:r>
            <w:r>
              <w:rPr>
                <w:lang w:val="en-US"/>
              </w:rPr>
              <w:t>)</w:t>
            </w:r>
          </w:p>
        </w:tc>
      </w:tr>
      <w:tr w:rsidR="004E27BC" w14:paraId="5A46C465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2C7A3707" w14:textId="77777777" w:rsidR="004E27BC" w:rsidRPr="0005533C" w:rsidRDefault="004E27BC" w:rsidP="00DD3FD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SOAP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679DDD8F" w14:textId="77777777" w:rsidR="004E27BC" w:rsidRDefault="004E27BC" w:rsidP="00DD3FD1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2E49A4DF" w14:textId="77777777" w:rsidR="004E27BC" w:rsidRPr="00076F68" w:rsidRDefault="004E27BC" w:rsidP="004362EB">
            <w:pPr>
              <w:pStyle w:val="01"/>
            </w:pPr>
            <w:r>
              <w:rPr>
                <w:rStyle w:val="020"/>
                <w:lang w:val="en-US"/>
              </w:rPr>
              <w:t>S</w:t>
            </w:r>
            <w:proofErr w:type="spellStart"/>
            <w:r w:rsidRPr="00181403">
              <w:rPr>
                <w:rStyle w:val="020"/>
              </w:rPr>
              <w:t>imple</w:t>
            </w:r>
            <w:proofErr w:type="spellEnd"/>
            <w:r w:rsidRPr="00181403">
              <w:rPr>
                <w:rStyle w:val="020"/>
              </w:rPr>
              <w:t xml:space="preserve"> Object Access Protocol</w:t>
            </w:r>
            <w:r>
              <w:rPr>
                <w:rStyle w:val="020"/>
              </w:rPr>
              <w:t xml:space="preserve"> (</w:t>
            </w:r>
            <w:r w:rsidRPr="00081378">
              <w:t>простой протокол доступа к объектам</w:t>
            </w:r>
            <w:r>
              <w:rPr>
                <w:rStyle w:val="020"/>
              </w:rPr>
              <w:t>)</w:t>
            </w:r>
          </w:p>
        </w:tc>
      </w:tr>
      <w:tr w:rsidR="004E27BC" w14:paraId="3C256304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67E9382C" w14:textId="77777777" w:rsidR="004E27BC" w:rsidRPr="004362EB" w:rsidRDefault="004E27BC" w:rsidP="004362EB">
            <w:pPr>
              <w:pStyle w:val="01"/>
            </w:pPr>
            <w:r w:rsidRPr="004362EB">
              <w:t>UML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791CD5E2" w14:textId="77777777" w:rsidR="004E27BC" w:rsidRDefault="004E27BC" w:rsidP="00DD3FD1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62464080" w14:textId="77777777" w:rsidR="004E27BC" w:rsidRPr="004E27BC" w:rsidRDefault="004E27BC" w:rsidP="004E27BC">
            <w:pPr>
              <w:pStyle w:val="01"/>
            </w:pPr>
            <w:r w:rsidRPr="004E27BC">
              <w:t xml:space="preserve">Unified </w:t>
            </w:r>
            <w:proofErr w:type="spellStart"/>
            <w:r w:rsidRPr="004E27BC">
              <w:t>Modeling</w:t>
            </w:r>
            <w:proofErr w:type="spellEnd"/>
            <w:r w:rsidRPr="004E27BC">
              <w:t xml:space="preserve"> Language (унифицированный язык моделирования)</w:t>
            </w:r>
          </w:p>
        </w:tc>
      </w:tr>
      <w:tr w:rsidR="004E27BC" w14:paraId="0558D69D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5F101880" w14:textId="77777777" w:rsidR="004E27BC" w:rsidRPr="00DD3FD1" w:rsidRDefault="004E27BC" w:rsidP="00DD3FD1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0788CDC1" w14:textId="77777777" w:rsidR="004E27BC" w:rsidRDefault="004E27BC" w:rsidP="00DD3FD1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264A2421" w14:textId="77777777" w:rsidR="004E27BC" w:rsidRPr="00076F68" w:rsidRDefault="004E27BC" w:rsidP="00076F68">
            <w:pPr>
              <w:pStyle w:val="01"/>
            </w:pPr>
            <w:proofErr w:type="spellStart"/>
            <w:r w:rsidRPr="00076F68">
              <w:t>Uniform</w:t>
            </w:r>
            <w:proofErr w:type="spellEnd"/>
            <w:r w:rsidRPr="00076F68">
              <w:t xml:space="preserve"> Resource </w:t>
            </w:r>
            <w:proofErr w:type="spellStart"/>
            <w:r w:rsidRPr="00076F68">
              <w:t>Locator</w:t>
            </w:r>
            <w:proofErr w:type="spellEnd"/>
            <w:r>
              <w:t xml:space="preserve"> </w:t>
            </w:r>
            <w:r w:rsidRPr="004362EB">
              <w:t>(</w:t>
            </w:r>
            <w:r>
              <w:t>у</w:t>
            </w:r>
            <w:r w:rsidRPr="004362EB">
              <w:t>нифицированный указатель ресурса)</w:t>
            </w:r>
          </w:p>
        </w:tc>
      </w:tr>
      <w:tr w:rsidR="004E27BC" w:rsidRPr="001931F2" w14:paraId="0FDBFFB3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41F8B6C7" w14:textId="77777777" w:rsidR="004E27BC" w:rsidRPr="00DD3FD1" w:rsidRDefault="004E27BC" w:rsidP="00DD3FD1">
            <w:pPr>
              <w:jc w:val="both"/>
              <w:rPr>
                <w:lang w:val="en-US"/>
              </w:rPr>
            </w:pPr>
            <w:r w:rsidRPr="000C65B7">
              <w:t>WCF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7D88D0F2" w14:textId="77777777" w:rsidR="004E27BC" w:rsidRDefault="004E27BC" w:rsidP="00DD3FD1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04C4E042" w14:textId="77777777" w:rsidR="004E27BC" w:rsidRPr="009015E9" w:rsidRDefault="004E27BC" w:rsidP="004E27BC">
            <w:pPr>
              <w:pStyle w:val="01"/>
              <w:rPr>
                <w:lang w:val="en-US"/>
              </w:rPr>
            </w:pPr>
            <w:r w:rsidRPr="009015E9">
              <w:rPr>
                <w:lang w:val="en-US"/>
              </w:rPr>
              <w:t>Windows Communication Foundation (</w:t>
            </w:r>
            <w:proofErr w:type="spellStart"/>
            <w:r w:rsidRPr="004E27BC">
              <w:t>фреймфорк</w:t>
            </w:r>
            <w:proofErr w:type="spellEnd"/>
            <w:r w:rsidRPr="009015E9">
              <w:rPr>
                <w:lang w:val="en-US"/>
              </w:rPr>
              <w:t xml:space="preserve">, </w:t>
            </w:r>
            <w:r w:rsidRPr="004E27BC">
              <w:t>входящий</w:t>
            </w:r>
            <w:r w:rsidRPr="009015E9">
              <w:rPr>
                <w:lang w:val="en-US"/>
              </w:rPr>
              <w:t xml:space="preserve"> </w:t>
            </w:r>
            <w:r w:rsidRPr="004E27BC">
              <w:t>в</w:t>
            </w:r>
            <w:r w:rsidRPr="009015E9">
              <w:rPr>
                <w:lang w:val="en-US"/>
              </w:rPr>
              <w:t xml:space="preserve"> </w:t>
            </w:r>
            <w:r w:rsidRPr="004E27BC">
              <w:t>состав</w:t>
            </w:r>
            <w:r w:rsidRPr="009015E9">
              <w:rPr>
                <w:lang w:val="en-US"/>
              </w:rPr>
              <w:t xml:space="preserve"> .Net Framework)</w:t>
            </w:r>
          </w:p>
        </w:tc>
      </w:tr>
      <w:tr w:rsidR="004E27BC" w:rsidRPr="001931F2" w14:paraId="5FD51525" w14:textId="77777777" w:rsidTr="00F820BA">
        <w:tc>
          <w:tcPr>
            <w:tcW w:w="1418" w:type="dxa"/>
            <w:shd w:val="clear" w:color="auto" w:fill="auto"/>
            <w:tcMar>
              <w:left w:w="28" w:type="dxa"/>
              <w:right w:w="28" w:type="dxa"/>
            </w:tcMar>
          </w:tcPr>
          <w:p w14:paraId="14460AD5" w14:textId="77777777" w:rsidR="004E27BC" w:rsidRPr="00DD3FD1" w:rsidRDefault="004E27BC" w:rsidP="003B50D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XML</w:t>
            </w:r>
          </w:p>
        </w:tc>
        <w:tc>
          <w:tcPr>
            <w:tcW w:w="546" w:type="dxa"/>
            <w:shd w:val="clear" w:color="auto" w:fill="auto"/>
            <w:tcMar>
              <w:left w:w="28" w:type="dxa"/>
              <w:right w:w="28" w:type="dxa"/>
            </w:tcMar>
          </w:tcPr>
          <w:p w14:paraId="5E1A5323" w14:textId="77777777" w:rsidR="004E27BC" w:rsidRDefault="004E27BC" w:rsidP="003B50D3">
            <w:pPr>
              <w:jc w:val="center"/>
            </w:pPr>
            <w:r>
              <w:rPr>
                <w:lang w:val="en-US"/>
              </w:rPr>
              <w:t>–</w:t>
            </w:r>
          </w:p>
        </w:tc>
        <w:tc>
          <w:tcPr>
            <w:tcW w:w="7689" w:type="dxa"/>
            <w:shd w:val="clear" w:color="auto" w:fill="auto"/>
            <w:tcMar>
              <w:left w:w="28" w:type="dxa"/>
              <w:right w:w="28" w:type="dxa"/>
            </w:tcMar>
          </w:tcPr>
          <w:p w14:paraId="32F443AD" w14:textId="6AA51235" w:rsidR="004E27BC" w:rsidRPr="00041670" w:rsidRDefault="004E27BC" w:rsidP="00076F68">
            <w:pPr>
              <w:pStyle w:val="01"/>
              <w:rPr>
                <w:lang w:val="en-US"/>
              </w:rPr>
            </w:pPr>
            <w:proofErr w:type="spellStart"/>
            <w:r w:rsidRPr="004362EB">
              <w:rPr>
                <w:lang w:val="en-US"/>
              </w:rPr>
              <w:t>eXtensible</w:t>
            </w:r>
            <w:proofErr w:type="spellEnd"/>
            <w:r w:rsidRPr="004362EB">
              <w:rPr>
                <w:lang w:val="en-US"/>
              </w:rPr>
              <w:t> Markup Language</w:t>
            </w:r>
            <w:r w:rsidR="004424E4">
              <w:rPr>
                <w:lang w:val="en-US"/>
              </w:rPr>
              <w:t xml:space="preserve"> </w:t>
            </w:r>
            <w:r w:rsidRPr="00041670">
              <w:rPr>
                <w:lang w:val="en-US"/>
              </w:rPr>
              <w:t>(</w:t>
            </w:r>
            <w:r>
              <w:t>расширяемый</w:t>
            </w:r>
            <w:r w:rsidRPr="00041670">
              <w:rPr>
                <w:lang w:val="en-US"/>
              </w:rPr>
              <w:t xml:space="preserve"> </w:t>
            </w:r>
            <w:r>
              <w:t>язык</w:t>
            </w:r>
            <w:r w:rsidRPr="00041670">
              <w:rPr>
                <w:lang w:val="en-US"/>
              </w:rPr>
              <w:t xml:space="preserve"> </w:t>
            </w:r>
            <w:r>
              <w:t>разметки</w:t>
            </w:r>
            <w:r w:rsidRPr="00041670">
              <w:rPr>
                <w:lang w:val="en-US"/>
              </w:rPr>
              <w:t>)</w:t>
            </w:r>
          </w:p>
        </w:tc>
      </w:tr>
    </w:tbl>
    <w:p w14:paraId="378BE5AF" w14:textId="618D55F8" w:rsidR="009F3AD1" w:rsidRPr="00CE7526" w:rsidRDefault="009F3AD1" w:rsidP="00A345C0">
      <w:pPr>
        <w:pStyle w:val="1"/>
        <w:numPr>
          <w:ilvl w:val="0"/>
          <w:numId w:val="0"/>
        </w:numPr>
        <w:ind w:firstLine="709"/>
      </w:pPr>
      <w:bookmarkStart w:id="3" w:name="_Toc83246589"/>
      <w:r w:rsidRPr="00CE7526">
        <w:lastRenderedPageBreak/>
        <w:t>В</w:t>
      </w:r>
      <w:r w:rsidR="00E55BB8" w:rsidRPr="00CE7526">
        <w:t>ведение</w:t>
      </w:r>
      <w:bookmarkEnd w:id="3"/>
    </w:p>
    <w:p w14:paraId="0CF73CB3" w14:textId="77777777" w:rsidR="00C9216C" w:rsidRDefault="00C9216C" w:rsidP="00C9216C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 xml:space="preserve">Для любой современной компании </w:t>
      </w:r>
      <w:proofErr w:type="spellStart"/>
      <w:r>
        <w:rPr>
          <w:shd w:val="clear" w:color="auto" w:fill="FFFFFF"/>
        </w:rPr>
        <w:t>граммотная</w:t>
      </w:r>
      <w:proofErr w:type="spellEnd"/>
      <w:r>
        <w:rPr>
          <w:shd w:val="clear" w:color="auto" w:fill="FFFFFF"/>
        </w:rPr>
        <w:t xml:space="preserve"> и своевременная автоматизация полезна, так как она </w:t>
      </w:r>
      <w:proofErr w:type="spellStart"/>
      <w:r>
        <w:rPr>
          <w:shd w:val="clear" w:color="auto" w:fill="FFFFFF"/>
        </w:rPr>
        <w:t>позваляет</w:t>
      </w:r>
      <w:proofErr w:type="spellEnd"/>
      <w:r>
        <w:rPr>
          <w:shd w:val="clear" w:color="auto" w:fill="FFFFFF"/>
        </w:rPr>
        <w:t xml:space="preserve"> упорядочить и ускорить бизнес-процессы, повыс</w:t>
      </w:r>
      <w:r w:rsidR="00C857EC">
        <w:rPr>
          <w:shd w:val="clear" w:color="auto" w:fill="FFFFFF"/>
        </w:rPr>
        <w:t>ить их эффективность,</w:t>
      </w:r>
      <w:r>
        <w:rPr>
          <w:shd w:val="clear" w:color="auto" w:fill="FFFFFF"/>
        </w:rPr>
        <w:t xml:space="preserve"> точность и, конечно, увеличить прибыль организации.</w:t>
      </w:r>
    </w:p>
    <w:p w14:paraId="03E05581" w14:textId="77777777" w:rsidR="00385FF5" w:rsidRDefault="00322688" w:rsidP="00C9216C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 xml:space="preserve">Автоматизация бизнес-процессов предприятия – это возможность освобождать ресурсы, своевременно реагировать на изменения рынка, быстро принимать решение и распланировать дальнейшие действия. Это важно для любой организации, которая собирается расти и развиваться в современных условиях жесткой конкуренции и в режиме постоянной многозадачности. </w:t>
      </w:r>
    </w:p>
    <w:p w14:paraId="503CEB5D" w14:textId="77777777" w:rsidR="00064F4E" w:rsidRDefault="00397FBA" w:rsidP="00064F4E">
      <w:pPr>
        <w:pStyle w:val="02"/>
      </w:pPr>
      <w:r>
        <w:rPr>
          <w:shd w:val="clear" w:color="auto" w:fill="FFFFFF"/>
        </w:rPr>
        <w:t xml:space="preserve">В настоящее время существует множество инструментов для автоматизации </w:t>
      </w:r>
      <w:r w:rsidR="00C9216C">
        <w:rPr>
          <w:shd w:val="clear" w:color="auto" w:fill="FFFFFF"/>
        </w:rPr>
        <w:t>процессов</w:t>
      </w:r>
      <w:r>
        <w:rPr>
          <w:shd w:val="clear" w:color="auto" w:fill="FFFFFF"/>
        </w:rPr>
        <w:t xml:space="preserve">. Среди них можно выделить программное обеспечение, которое </w:t>
      </w:r>
      <w:r w:rsidRPr="00064F4E">
        <w:t>разработано для автоматизации конкретных процессов</w:t>
      </w:r>
      <w:r w:rsidR="00064F4E">
        <w:t xml:space="preserve"> в </w:t>
      </w:r>
      <w:r w:rsidR="00F23D37">
        <w:t>компаниях.</w:t>
      </w:r>
    </w:p>
    <w:p w14:paraId="4C1E1CC9" w14:textId="2BCFA0B9" w:rsidR="00422776" w:rsidRPr="00064F4E" w:rsidRDefault="00397FBA" w:rsidP="00064F4E">
      <w:pPr>
        <w:pStyle w:val="02"/>
      </w:pPr>
      <w:r w:rsidRPr="003732F7">
        <w:rPr>
          <w:rStyle w:val="aff2"/>
          <w:b w:val="0"/>
          <w:bCs w:val="0"/>
          <w:i/>
        </w:rPr>
        <w:t>Системы управления проектами</w:t>
      </w:r>
      <w:r w:rsidR="00064F4E">
        <w:rPr>
          <w:rStyle w:val="aff2"/>
          <w:b w:val="0"/>
          <w:bCs w:val="0"/>
        </w:rPr>
        <w:t>.</w:t>
      </w:r>
      <w:r w:rsidRPr="00064F4E">
        <w:t xml:space="preserve"> </w:t>
      </w:r>
      <w:hyperlink r:id="rId11" w:tgtFrame="_blank" w:history="1">
        <w:proofErr w:type="spellStart"/>
        <w:r w:rsidRPr="00064F4E">
          <w:rPr>
            <w:rStyle w:val="ae"/>
            <w:color w:val="auto"/>
            <w:u w:val="none"/>
          </w:rPr>
          <w:t>Trello</w:t>
        </w:r>
        <w:proofErr w:type="spellEnd"/>
      </w:hyperlink>
      <w:r w:rsidRPr="00064F4E">
        <w:t>, </w:t>
      </w:r>
      <w:proofErr w:type="spellStart"/>
      <w:r w:rsidR="00F26547">
        <w:fldChar w:fldCharType="begin"/>
      </w:r>
      <w:r w:rsidR="00F26547">
        <w:instrText xml:space="preserve"> HYPERLINK "https://www.atlassian.com/" \t "_blank" </w:instrText>
      </w:r>
      <w:r w:rsidR="00F26547">
        <w:fldChar w:fldCharType="separate"/>
      </w:r>
      <w:r w:rsidRPr="00064F4E">
        <w:rPr>
          <w:rStyle w:val="ae"/>
          <w:color w:val="auto"/>
          <w:u w:val="none"/>
        </w:rPr>
        <w:t>Jira</w:t>
      </w:r>
      <w:proofErr w:type="spellEnd"/>
      <w:r w:rsidR="00F26547">
        <w:rPr>
          <w:rStyle w:val="ae"/>
          <w:color w:val="auto"/>
          <w:u w:val="none"/>
        </w:rPr>
        <w:fldChar w:fldCharType="end"/>
      </w:r>
      <w:r w:rsidRPr="00064F4E">
        <w:t>, </w:t>
      </w:r>
      <w:proofErr w:type="spellStart"/>
      <w:r w:rsidR="00F26547">
        <w:fldChar w:fldCharType="begin"/>
      </w:r>
      <w:r w:rsidR="00F26547">
        <w:instrText xml:space="preserve"> HYPERLINK "https://www.atlassian.com/" \t "_blank" </w:instrText>
      </w:r>
      <w:r w:rsidR="00F26547">
        <w:fldChar w:fldCharType="separate"/>
      </w:r>
      <w:r w:rsidRPr="00064F4E">
        <w:rPr>
          <w:rStyle w:val="ae"/>
          <w:color w:val="auto"/>
          <w:u w:val="none"/>
        </w:rPr>
        <w:t>Asana</w:t>
      </w:r>
      <w:proofErr w:type="spellEnd"/>
      <w:r w:rsidR="00F26547">
        <w:rPr>
          <w:rStyle w:val="ae"/>
          <w:color w:val="auto"/>
          <w:u w:val="none"/>
        </w:rPr>
        <w:fldChar w:fldCharType="end"/>
      </w:r>
      <w:r w:rsidR="00064F4E">
        <w:t xml:space="preserve"> –</w:t>
      </w:r>
      <w:r w:rsidRPr="00064F4E">
        <w:t xml:space="preserve"> это сервисы, в которых можно ставить задачи сотрудникам и распределять их между членами команды. </w:t>
      </w:r>
    </w:p>
    <w:p w14:paraId="3D6B37C6" w14:textId="3626ADDE" w:rsidR="00064F4E" w:rsidRDefault="00397FBA" w:rsidP="00A41BA4">
      <w:pPr>
        <w:pStyle w:val="02"/>
      </w:pPr>
      <w:r w:rsidRPr="003732F7">
        <w:rPr>
          <w:rStyle w:val="aff2"/>
          <w:b w:val="0"/>
          <w:bCs w:val="0"/>
          <w:i/>
        </w:rPr>
        <w:t>Системы управления рабочим временем и персоналом</w:t>
      </w:r>
      <w:r w:rsidR="00064F4E">
        <w:t xml:space="preserve">. </w:t>
      </w:r>
      <w:hyperlink r:id="rId12" w:tgtFrame="_blank" w:history="1">
        <w:proofErr w:type="spellStart"/>
        <w:r w:rsidRPr="00064F4E">
          <w:rPr>
            <w:rStyle w:val="ae"/>
            <w:color w:val="auto"/>
            <w:u w:val="none"/>
          </w:rPr>
          <w:t>Bamboohr</w:t>
        </w:r>
        <w:proofErr w:type="spellEnd"/>
      </w:hyperlink>
      <w:r w:rsidRPr="00064F4E">
        <w:t>, </w:t>
      </w:r>
      <w:proofErr w:type="spellStart"/>
      <w:r w:rsidR="00F26547">
        <w:fldChar w:fldCharType="begin"/>
      </w:r>
      <w:r w:rsidR="00F26547">
        <w:instrText xml:space="preserve"> HYPERLINK "https://hurma.work/" \t "_blank" </w:instrText>
      </w:r>
      <w:r w:rsidR="00F26547">
        <w:fldChar w:fldCharType="separate"/>
      </w:r>
      <w:r w:rsidRPr="00064F4E">
        <w:rPr>
          <w:rStyle w:val="ae"/>
          <w:color w:val="auto"/>
          <w:u w:val="none"/>
        </w:rPr>
        <w:t>Hurma</w:t>
      </w:r>
      <w:proofErr w:type="spellEnd"/>
      <w:r w:rsidR="00F26547">
        <w:rPr>
          <w:rStyle w:val="ae"/>
          <w:color w:val="auto"/>
          <w:u w:val="none"/>
        </w:rPr>
        <w:fldChar w:fldCharType="end"/>
      </w:r>
      <w:r w:rsidR="00A73562">
        <w:t> </w:t>
      </w:r>
      <w:r w:rsidR="00A73562" w:rsidRPr="00A73562">
        <w:t>–</w:t>
      </w:r>
      <w:r w:rsidRPr="00064F4E">
        <w:t xml:space="preserve"> это системы, где сотрудники могут оставлять заявки на отпуск, следить за рабочим временем, колич</w:t>
      </w:r>
      <w:r w:rsidR="00064F4E">
        <w:t>еством рабочих и выходных дней.</w:t>
      </w:r>
    </w:p>
    <w:p w14:paraId="554786B0" w14:textId="3B0317C5" w:rsidR="00397FBA" w:rsidRPr="00064F4E" w:rsidRDefault="00397FBA" w:rsidP="00064F4E">
      <w:pPr>
        <w:pStyle w:val="02"/>
      </w:pPr>
      <w:r w:rsidRPr="003732F7">
        <w:rPr>
          <w:rStyle w:val="aff2"/>
          <w:b w:val="0"/>
          <w:bCs w:val="0"/>
          <w:i/>
        </w:rPr>
        <w:t>Системы управления клиентами (CRM)</w:t>
      </w:r>
      <w:r w:rsidRPr="00064F4E">
        <w:t>. </w:t>
      </w:r>
      <w:proofErr w:type="spellStart"/>
      <w:r w:rsidR="00F26547">
        <w:fldChar w:fldCharType="begin"/>
      </w:r>
      <w:r w:rsidR="00F26547">
        <w:instrText xml:space="preserve"> HYPERLINK "https://www.amocrm.ru/" \t "_blank" </w:instrText>
      </w:r>
      <w:r w:rsidR="00F26547">
        <w:fldChar w:fldCharType="separate"/>
      </w:r>
      <w:r w:rsidRPr="00064F4E">
        <w:rPr>
          <w:rStyle w:val="ae"/>
          <w:color w:val="auto"/>
          <w:u w:val="none"/>
        </w:rPr>
        <w:t>AmoCRM</w:t>
      </w:r>
      <w:proofErr w:type="spellEnd"/>
      <w:r w:rsidR="00F26547">
        <w:rPr>
          <w:rStyle w:val="ae"/>
          <w:color w:val="auto"/>
          <w:u w:val="none"/>
        </w:rPr>
        <w:fldChar w:fldCharType="end"/>
      </w:r>
      <w:r w:rsidRPr="00064F4E">
        <w:t>, </w:t>
      </w:r>
      <w:proofErr w:type="spellStart"/>
      <w:r w:rsidR="00F26547">
        <w:fldChar w:fldCharType="begin"/>
      </w:r>
      <w:r w:rsidR="00F26547">
        <w:instrText xml:space="preserve"> HYPERLINK "https://www.terrasoft.ua/ru" \t "_blank" </w:instrText>
      </w:r>
      <w:r w:rsidR="00F26547">
        <w:fldChar w:fldCharType="separate"/>
      </w:r>
      <w:r w:rsidRPr="00064F4E">
        <w:rPr>
          <w:rStyle w:val="ae"/>
          <w:color w:val="auto"/>
          <w:u w:val="none"/>
        </w:rPr>
        <w:t>Terrasoft</w:t>
      </w:r>
      <w:proofErr w:type="spellEnd"/>
      <w:r w:rsidR="00F26547">
        <w:rPr>
          <w:rStyle w:val="ae"/>
          <w:color w:val="auto"/>
          <w:u w:val="none"/>
        </w:rPr>
        <w:fldChar w:fldCharType="end"/>
      </w:r>
      <w:r w:rsidRPr="00064F4E">
        <w:t>, </w:t>
      </w:r>
      <w:hyperlink r:id="rId13" w:tgtFrame="_blank" w:history="1">
        <w:r w:rsidRPr="00064F4E">
          <w:rPr>
            <w:rStyle w:val="ae"/>
            <w:color w:val="auto"/>
            <w:u w:val="none"/>
          </w:rPr>
          <w:t>Bitrix24</w:t>
        </w:r>
      </w:hyperlink>
      <w:r w:rsidR="00A73562">
        <w:t> </w:t>
      </w:r>
      <w:r w:rsidR="00A73562" w:rsidRPr="003732F7">
        <w:t>–</w:t>
      </w:r>
      <w:r w:rsidRPr="00064F4E">
        <w:t xml:space="preserve"> это системы учета </w:t>
      </w:r>
      <w:r w:rsidR="00064F4E">
        <w:t>взаимоотношений</w:t>
      </w:r>
      <w:r w:rsidRPr="00064F4E">
        <w:t xml:space="preserve"> с клиентами. </w:t>
      </w:r>
      <w:r w:rsidR="0000177E" w:rsidRPr="0000177E">
        <w:t xml:space="preserve">Так называют стратегию ведения бизнеса, когда отношения с клиентом выводятся на первый план и ставятся главной целью деятельности предприятия. Программа учета заявок, использующая CRM-стратегию, позволит выявить наиболее «доходных» клиентов, научиться более эффективному менеджменту и предотвратить уход главных клиентов к конкурентам, возможен импорт и экспорт </w:t>
      </w:r>
      <w:proofErr w:type="spellStart"/>
      <w:r w:rsidR="0000177E" w:rsidRPr="0000177E">
        <w:t>crm</w:t>
      </w:r>
      <w:proofErr w:type="spellEnd"/>
      <w:r w:rsidR="0000177E" w:rsidRPr="0000177E">
        <w:t xml:space="preserve"> базы клиентов в </w:t>
      </w:r>
      <w:proofErr w:type="spellStart"/>
      <w:r w:rsidR="0000177E" w:rsidRPr="0000177E">
        <w:t>excel</w:t>
      </w:r>
      <w:proofErr w:type="spellEnd"/>
      <w:r w:rsidR="00FC0799">
        <w:t>. Э</w:t>
      </w:r>
      <w:r w:rsidR="00FC0799" w:rsidRPr="00FC0799">
        <w:t xml:space="preserve">то современная, простая и удобная </w:t>
      </w:r>
      <w:r w:rsidR="00FC0799">
        <w:t>методика</w:t>
      </w:r>
      <w:r w:rsidR="00FC0799" w:rsidRPr="00FC0799">
        <w:t xml:space="preserve"> для управления отношениями с клиентами. Обеспечивает ведение базы данных и учет клиентов, выставленных им счетов, заключенных с ними договоров, других документов, продуктов, сотрудников.</w:t>
      </w:r>
      <w:r w:rsidR="00730395">
        <w:t xml:space="preserve"> </w:t>
      </w:r>
      <w:r w:rsidR="00730395" w:rsidRPr="00730395">
        <w:t>CRM-системы необходимы любому бизнесу, который работает напрямую с клиентами и стремится расширять число покупателей.</w:t>
      </w:r>
    </w:p>
    <w:p w14:paraId="3406ED06" w14:textId="5DF07ACB" w:rsidR="00397FBA" w:rsidRDefault="00397FBA" w:rsidP="00064F4E">
      <w:pPr>
        <w:pStyle w:val="02"/>
      </w:pPr>
      <w:r w:rsidRPr="003732F7">
        <w:rPr>
          <w:rStyle w:val="aff2"/>
          <w:b w:val="0"/>
          <w:bCs w:val="0"/>
          <w:i/>
        </w:rPr>
        <w:t>ERP-систем</w:t>
      </w:r>
      <w:r w:rsidRPr="003732F7">
        <w:rPr>
          <w:i/>
        </w:rPr>
        <w:t>ы</w:t>
      </w:r>
      <w:r w:rsidRPr="00064F4E">
        <w:t>. Это комплексные системы автоматизации всех процессов в компани</w:t>
      </w:r>
      <w:r w:rsidR="00A73562">
        <w:t xml:space="preserve">и. Самая известная ERP-система </w:t>
      </w:r>
      <w:r w:rsidR="00A73562" w:rsidRPr="008D4E0A">
        <w:t>–</w:t>
      </w:r>
      <w:r w:rsidRPr="00064F4E">
        <w:t xml:space="preserve"> это </w:t>
      </w:r>
      <w:hyperlink r:id="rId14" w:tgtFrame="_blank" w:history="1">
        <w:r w:rsidRPr="00064F4E">
          <w:rPr>
            <w:rStyle w:val="ae"/>
            <w:color w:val="auto"/>
            <w:u w:val="none"/>
          </w:rPr>
          <w:t>SAP</w:t>
        </w:r>
      </w:hyperlink>
      <w:r w:rsidRPr="00064F4E">
        <w:t>. Она гибкая, но долго внедряется и настраивается. </w:t>
      </w:r>
    </w:p>
    <w:p w14:paraId="08BFC5EA" w14:textId="3AEF2527" w:rsidR="00053AF6" w:rsidRPr="00053AF6" w:rsidRDefault="00053AF6" w:rsidP="00C857EC">
      <w:pPr>
        <w:pStyle w:val="02"/>
      </w:pPr>
      <w:r w:rsidRPr="003732F7">
        <w:rPr>
          <w:i/>
        </w:rPr>
        <w:lastRenderedPageBreak/>
        <w:t>CMS-системы</w:t>
      </w:r>
      <w:r w:rsidRPr="00053AF6">
        <w:t>. </w:t>
      </w:r>
      <w:proofErr w:type="spellStart"/>
      <w:r w:rsidR="00F26547">
        <w:fldChar w:fldCharType="begin"/>
      </w:r>
      <w:r w:rsidR="00F26547">
        <w:instrText xml:space="preserve"> HYPERLINK "https://ru.wordpress.com/" \t "_blank" </w:instrText>
      </w:r>
      <w:r w:rsidR="00F26547">
        <w:fldChar w:fldCharType="separate"/>
      </w:r>
      <w:r w:rsidRPr="00053AF6">
        <w:t>WordPress</w:t>
      </w:r>
      <w:proofErr w:type="spellEnd"/>
      <w:r w:rsidR="00F26547">
        <w:fldChar w:fldCharType="end"/>
      </w:r>
      <w:r w:rsidRPr="00053AF6">
        <w:t> и </w:t>
      </w:r>
      <w:proofErr w:type="spellStart"/>
      <w:r w:rsidR="00F26547">
        <w:fldChar w:fldCharType="begin"/>
      </w:r>
      <w:r w:rsidR="00F26547">
        <w:instrText xml:space="preserve"> HYPERLINK "https://tilda.cc/ru/" \t "_blank" </w:instrText>
      </w:r>
      <w:r w:rsidR="00F26547">
        <w:fldChar w:fldCharType="separate"/>
      </w:r>
      <w:r w:rsidRPr="00053AF6">
        <w:t>Tilda</w:t>
      </w:r>
      <w:proofErr w:type="spellEnd"/>
      <w:r w:rsidR="00F26547">
        <w:fldChar w:fldCharType="end"/>
      </w:r>
      <w:r w:rsidR="00A73562">
        <w:t> </w:t>
      </w:r>
      <w:r w:rsidR="00A73562" w:rsidRPr="00A73562">
        <w:t>–</w:t>
      </w:r>
      <w:r w:rsidR="00A73562" w:rsidRPr="003732F7">
        <w:t xml:space="preserve"> </w:t>
      </w:r>
      <w:r w:rsidRPr="00053AF6">
        <w:t>то</w:t>
      </w:r>
      <w:r w:rsidR="00C857EC">
        <w:t>же инструменты автоматизации биз</w:t>
      </w:r>
      <w:r w:rsidRPr="00053AF6">
        <w:t>нес-процессов. С их помощью можно удобно администрировать сайт</w:t>
      </w:r>
      <w:r w:rsidR="004C092C" w:rsidRPr="00C857EC">
        <w:t xml:space="preserve"> </w:t>
      </w:r>
      <w:r w:rsidR="00FA330E" w:rsidRPr="005A66F0">
        <w:t>[1]</w:t>
      </w:r>
      <w:r w:rsidRPr="00053AF6">
        <w:t>.</w:t>
      </w:r>
    </w:p>
    <w:p w14:paraId="40186777" w14:textId="77777777" w:rsidR="00064F4E" w:rsidRDefault="00064F4E" w:rsidP="00064F4E">
      <w:pPr>
        <w:pStyle w:val="02"/>
      </w:pPr>
      <w:r>
        <w:t xml:space="preserve">И это только часть сервисов и систем, которые компании имеют возможность использовать для автоматизации бизнес-процессов. </w:t>
      </w:r>
    </w:p>
    <w:p w14:paraId="034628AF" w14:textId="77777777" w:rsidR="00053AF6" w:rsidRDefault="00064F4E" w:rsidP="00064F4E">
      <w:pPr>
        <w:pStyle w:val="02"/>
      </w:pPr>
      <w:r>
        <w:t>Как правило, в крупных компаниях используется несколько</w:t>
      </w:r>
      <w:r w:rsidR="000543A0">
        <w:t xml:space="preserve"> </w:t>
      </w:r>
      <w:r>
        <w:t xml:space="preserve">систем, поскольку каждая решает определенные задачи. </w:t>
      </w:r>
    </w:p>
    <w:p w14:paraId="35937CFE" w14:textId="17B5CBBE" w:rsidR="000543A0" w:rsidRPr="008F2821" w:rsidRDefault="008F2821" w:rsidP="00064F4E">
      <w:pPr>
        <w:pStyle w:val="02"/>
        <w:rPr>
          <w:shd w:val="clear" w:color="auto" w:fill="FFFFFF"/>
        </w:rPr>
      </w:pPr>
      <w:r>
        <w:t>Организации мелкого формата, как правило, лишены возможности использовать несколько систем для автоматизации бизнес</w:t>
      </w:r>
      <w:r w:rsidRPr="008F2821">
        <w:t>-</w:t>
      </w:r>
      <w:r>
        <w:t xml:space="preserve">процессов. Наиболее частый вариант – это использование обычных таблиц </w:t>
      </w:r>
      <w:r>
        <w:rPr>
          <w:lang w:val="en-US"/>
        </w:rPr>
        <w:t>E</w:t>
      </w:r>
      <w:r w:rsidRPr="008F2821">
        <w:rPr>
          <w:lang w:val="en-US"/>
        </w:rPr>
        <w:t>xcel</w:t>
      </w:r>
      <w:r w:rsidRPr="008F2821">
        <w:rPr>
          <w:shd w:val="clear" w:color="auto" w:fill="FFFFFF"/>
        </w:rPr>
        <w:t xml:space="preserve">, </w:t>
      </w:r>
      <w:r>
        <w:rPr>
          <w:shd w:val="clear" w:color="auto" w:fill="FFFFFF"/>
        </w:rPr>
        <w:t xml:space="preserve">либо использование </w:t>
      </w:r>
      <w:r>
        <w:rPr>
          <w:shd w:val="clear" w:color="auto" w:fill="FFFFFF"/>
          <w:lang w:val="en-US"/>
        </w:rPr>
        <w:t>WEB</w:t>
      </w:r>
      <w:r w:rsidRPr="008F2821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</w:t>
      </w:r>
      <w:r w:rsidRPr="008F2821">
        <w:rPr>
          <w:shd w:val="clear" w:color="auto" w:fill="FFFFFF"/>
        </w:rPr>
        <w:t xml:space="preserve"> </w:t>
      </w:r>
      <w:r>
        <w:rPr>
          <w:shd w:val="clear" w:color="auto" w:fill="FFFFFF"/>
        </w:rPr>
        <w:t>приложений.</w:t>
      </w:r>
    </w:p>
    <w:p w14:paraId="224C58FB" w14:textId="77777777" w:rsidR="00275063" w:rsidRPr="00275063" w:rsidRDefault="00275063" w:rsidP="00275063">
      <w:pPr>
        <w:pStyle w:val="02"/>
        <w:rPr>
          <w:shd w:val="clear" w:color="auto" w:fill="FFFFFF"/>
        </w:rPr>
      </w:pPr>
      <w:r w:rsidRPr="00275063">
        <w:rPr>
          <w:shd w:val="clear" w:color="auto" w:fill="FFFFFF"/>
        </w:rPr>
        <w:t>На сегодняшний день неотъемлемой частью всех информационно-техногенных цивилизаций является автоматизация управления информационными потоками. Связано это, прежде всего, с ростом объема оперируемой человеком информацией и потребностью в высокой скорости ее обработки. В связи с этим актуальна разработка различных приложений, программ для переноса информации с бумажных носителей на цифровые.</w:t>
      </w:r>
    </w:p>
    <w:p w14:paraId="36AC5CAF" w14:textId="4C2FB101" w:rsidR="00275063" w:rsidRPr="00275063" w:rsidRDefault="00275063" w:rsidP="00275063">
      <w:pPr>
        <w:pStyle w:val="02"/>
        <w:rPr>
          <w:shd w:val="clear" w:color="auto" w:fill="FFFFFF"/>
        </w:rPr>
      </w:pPr>
      <w:r w:rsidRPr="00275063">
        <w:rPr>
          <w:shd w:val="clear" w:color="auto" w:fill="FFFFFF"/>
        </w:rPr>
        <w:t>Основная задача разрабатываемого приложения заключается в предоставлении пользователю интерфейса для возможности быстрого и удобного выполнения поставленных ему задач.</w:t>
      </w:r>
      <w:r>
        <w:rPr>
          <w:shd w:val="clear" w:color="auto" w:fill="FFFFFF"/>
        </w:rPr>
        <w:t xml:space="preserve"> </w:t>
      </w:r>
      <w:r w:rsidR="000543A0">
        <w:rPr>
          <w:shd w:val="clear" w:color="auto" w:fill="FFFFFF"/>
        </w:rPr>
        <w:t xml:space="preserve">Целью данного дипломного проекта является </w:t>
      </w:r>
      <w:r w:rsidR="00053AF6">
        <w:rPr>
          <w:szCs w:val="28"/>
        </w:rPr>
        <w:t xml:space="preserve">обеспечение </w:t>
      </w:r>
      <w:r w:rsidR="008F2821" w:rsidRPr="008F2821">
        <w:rPr>
          <w:szCs w:val="28"/>
        </w:rPr>
        <w:t>реализующее ведение учета учащихся детского образовательного центра, позволяющее вносить в базу как клиентов-родителей, так и детей</w:t>
      </w:r>
      <w:r w:rsidR="008F2821">
        <w:rPr>
          <w:szCs w:val="28"/>
        </w:rPr>
        <w:t>,</w:t>
      </w:r>
      <w:r w:rsidR="00053AF6" w:rsidRPr="00FA6709">
        <w:rPr>
          <w:szCs w:val="28"/>
        </w:rPr>
        <w:t xml:space="preserve"> </w:t>
      </w:r>
      <w:r w:rsidR="00053AF6">
        <w:rPr>
          <w:szCs w:val="28"/>
        </w:rPr>
        <w:t>на примере конкретной компании</w:t>
      </w:r>
      <w:r w:rsidRPr="00275063">
        <w:rPr>
          <w:shd w:val="clear" w:color="auto" w:fill="FFFFFF"/>
        </w:rPr>
        <w:t xml:space="preserve"> </w:t>
      </w:r>
      <w:r w:rsidRPr="00275063">
        <w:rPr>
          <w:shd w:val="clear" w:color="auto" w:fill="FFFFFF"/>
        </w:rPr>
        <w:t xml:space="preserve">позволяющего облегчить работу по учету </w:t>
      </w:r>
      <w:r>
        <w:rPr>
          <w:shd w:val="clear" w:color="auto" w:fill="FFFFFF"/>
        </w:rPr>
        <w:t xml:space="preserve">клиентов </w:t>
      </w:r>
      <w:r w:rsidRPr="00275063">
        <w:rPr>
          <w:shd w:val="clear" w:color="auto" w:fill="FFFFFF"/>
        </w:rPr>
        <w:t>предприятия.</w:t>
      </w:r>
    </w:p>
    <w:p w14:paraId="762EF7AF" w14:textId="71882599" w:rsidR="00053AF6" w:rsidRDefault="00053AF6" w:rsidP="00275063">
      <w:pPr>
        <w:pStyle w:val="02"/>
        <w:rPr>
          <w:szCs w:val="28"/>
        </w:rPr>
      </w:pPr>
      <w:r w:rsidRPr="00EB0D1A">
        <w:rPr>
          <w:szCs w:val="28"/>
        </w:rPr>
        <w:t>В рамках проекта</w:t>
      </w:r>
      <w:r>
        <w:rPr>
          <w:szCs w:val="28"/>
        </w:rPr>
        <w:t xml:space="preserve"> необходимо выполнить разработку, отладку</w:t>
      </w:r>
      <w:r w:rsidRPr="00EB0D1A">
        <w:rPr>
          <w:szCs w:val="28"/>
        </w:rPr>
        <w:t xml:space="preserve"> и </w:t>
      </w:r>
      <w:r>
        <w:rPr>
          <w:szCs w:val="28"/>
        </w:rPr>
        <w:t>тестирование программного средства</w:t>
      </w:r>
      <w:r w:rsidRPr="00EB0D1A">
        <w:rPr>
          <w:szCs w:val="28"/>
        </w:rPr>
        <w:t xml:space="preserve"> для </w:t>
      </w:r>
      <w:r w:rsidR="008F2821" w:rsidRPr="008F2821">
        <w:rPr>
          <w:szCs w:val="28"/>
        </w:rPr>
        <w:t>учет</w:t>
      </w:r>
      <w:r w:rsidR="008F2821">
        <w:rPr>
          <w:szCs w:val="28"/>
        </w:rPr>
        <w:t>а</w:t>
      </w:r>
      <w:r w:rsidR="008F2821" w:rsidRPr="008F2821">
        <w:rPr>
          <w:szCs w:val="28"/>
        </w:rPr>
        <w:t xml:space="preserve"> персонифицированных данных</w:t>
      </w:r>
      <w:r>
        <w:rPr>
          <w:szCs w:val="28"/>
        </w:rPr>
        <w:t>.</w:t>
      </w:r>
    </w:p>
    <w:p w14:paraId="0EFF029B" w14:textId="1633FBC6" w:rsidR="00422776" w:rsidRPr="00187BEA" w:rsidRDefault="000252BA" w:rsidP="006C5FAF">
      <w:pPr>
        <w:pStyle w:val="1"/>
        <w:spacing w:before="0"/>
        <w:ind w:left="0" w:firstLine="709"/>
        <w:rPr>
          <w:rFonts w:cs="Times New Roman"/>
          <w:kern w:val="0"/>
          <w:szCs w:val="28"/>
        </w:rPr>
      </w:pPr>
      <w:bookmarkStart w:id="4" w:name="_Toc83246590"/>
      <w:r w:rsidRPr="00187BEA">
        <w:rPr>
          <w:rFonts w:cs="Times New Roman"/>
          <w:kern w:val="0"/>
          <w:szCs w:val="28"/>
        </w:rPr>
        <w:lastRenderedPageBreak/>
        <w:t>Аналитический обзор аналогов. Постановка задачи на дипломное проектирование</w:t>
      </w:r>
      <w:bookmarkEnd w:id="4"/>
    </w:p>
    <w:p w14:paraId="6813AB25" w14:textId="552504AB" w:rsidR="00E55BB8" w:rsidRPr="00F34109" w:rsidRDefault="000252BA" w:rsidP="0044665C">
      <w:pPr>
        <w:pStyle w:val="21"/>
        <w:spacing w:before="0" w:line="400" w:lineRule="exact"/>
        <w:ind w:left="0" w:firstLine="709"/>
      </w:pPr>
      <w:bookmarkStart w:id="5" w:name="_Toc83246591"/>
      <w:r w:rsidRPr="000252BA">
        <w:t>Аналитический обзор существующих аналогов</w:t>
      </w:r>
      <w:bookmarkEnd w:id="5"/>
    </w:p>
    <w:p w14:paraId="559999E5" w14:textId="53BF5B22" w:rsidR="00032A8C" w:rsidRDefault="00F63047" w:rsidP="00032A8C">
      <w:pPr>
        <w:pStyle w:val="02"/>
      </w:pPr>
      <w:r w:rsidRPr="00F63047">
        <w:t>ООО «Школа цифровых технологий»</w:t>
      </w:r>
      <w:r w:rsidR="00032A8C">
        <w:t xml:space="preserve"> является </w:t>
      </w:r>
      <w:r w:rsidR="006D38E1">
        <w:t>организацией,</w:t>
      </w:r>
      <w:r>
        <w:t xml:space="preserve"> предоставляющей возможность учащимся приобретать новые навыки в различных сферах: робототехника, программирование, научно-техническое творчество</w:t>
      </w:r>
      <w:r w:rsidR="00032A8C" w:rsidRPr="00997249">
        <w:t xml:space="preserve">. </w:t>
      </w:r>
    </w:p>
    <w:p w14:paraId="6F180E60" w14:textId="1B7DFC79" w:rsidR="008B760E" w:rsidRDefault="008B760E" w:rsidP="00032A8C">
      <w:pPr>
        <w:pStyle w:val="02"/>
      </w:pPr>
      <w:r>
        <w:t xml:space="preserve">Проведем обзор </w:t>
      </w:r>
      <w:proofErr w:type="spellStart"/>
      <w:r>
        <w:t>програмных</w:t>
      </w:r>
      <w:proofErr w:type="spellEnd"/>
      <w:r>
        <w:t xml:space="preserve"> средств по учету и хранению персонифицированных данных. Данные программные средства широко </w:t>
      </w:r>
      <w:proofErr w:type="spellStart"/>
      <w:r>
        <w:t>представленны</w:t>
      </w:r>
      <w:proofErr w:type="spellEnd"/>
      <w:r>
        <w:t xml:space="preserve"> на рынке.</w:t>
      </w:r>
    </w:p>
    <w:p w14:paraId="4B4B7D3B" w14:textId="35D532FD" w:rsidR="008B760E" w:rsidRDefault="008B760E" w:rsidP="00032A8C">
      <w:pPr>
        <w:pStyle w:val="02"/>
        <w:rPr>
          <w:shd w:val="clear" w:color="auto" w:fill="FFFFFF"/>
        </w:rPr>
      </w:pPr>
      <w:r w:rsidRPr="008B760E">
        <w:rPr>
          <w:b/>
          <w:bCs/>
        </w:rPr>
        <w:t>«</w:t>
      </w:r>
      <w:proofErr w:type="spellStart"/>
      <w:r w:rsidRPr="008B760E">
        <w:rPr>
          <w:b/>
          <w:bCs/>
        </w:rPr>
        <w:t>Талланто</w:t>
      </w:r>
      <w:proofErr w:type="spellEnd"/>
      <w:r w:rsidRPr="008B760E">
        <w:rPr>
          <w:b/>
          <w:bCs/>
        </w:rPr>
        <w:t>»</w:t>
      </w:r>
      <w:r>
        <w:rPr>
          <w:shd w:val="clear" w:color="auto" w:fill="FFFFFF"/>
        </w:rPr>
        <w:t xml:space="preserve"> – </w:t>
      </w:r>
      <w:r w:rsidR="00471FCC">
        <w:rPr>
          <w:shd w:val="clear" w:color="auto" w:fill="FFFFFF"/>
        </w:rPr>
        <w:t xml:space="preserve">система учета и хранения </w:t>
      </w:r>
      <w:r w:rsidR="00471FCC" w:rsidRPr="0083049C">
        <w:rPr>
          <w:shd w:val="clear" w:color="auto" w:fill="FFFFFF"/>
        </w:rPr>
        <w:t>персонифицированных данных</w:t>
      </w:r>
      <w:r w:rsidR="00471FCC">
        <w:rPr>
          <w:shd w:val="clear" w:color="auto" w:fill="FFFFFF"/>
        </w:rPr>
        <w:t xml:space="preserve">, которая используется для обслуживания школ и кружков, центров </w:t>
      </w:r>
      <w:proofErr w:type="spellStart"/>
      <w:r w:rsidR="00471FCC">
        <w:rPr>
          <w:shd w:val="clear" w:color="auto" w:fill="FFFFFF"/>
        </w:rPr>
        <w:t>деского</w:t>
      </w:r>
      <w:proofErr w:type="spellEnd"/>
      <w:r w:rsidR="00471FCC">
        <w:rPr>
          <w:shd w:val="clear" w:color="auto" w:fill="FFFFFF"/>
        </w:rPr>
        <w:t xml:space="preserve"> развития, робототехники </w:t>
      </w:r>
      <w:proofErr w:type="spellStart"/>
      <w:r w:rsidR="00471FCC">
        <w:rPr>
          <w:shd w:val="clear" w:color="auto" w:fill="FFFFFF"/>
        </w:rPr>
        <w:t>и.т.д</w:t>
      </w:r>
      <w:proofErr w:type="spellEnd"/>
      <w:r w:rsidR="00471FCC">
        <w:rPr>
          <w:shd w:val="clear" w:color="auto" w:fill="FFFFFF"/>
        </w:rPr>
        <w:t>.</w:t>
      </w:r>
      <w:r w:rsidR="009F7DD5">
        <w:rPr>
          <w:shd w:val="clear" w:color="auto" w:fill="FFFFFF"/>
        </w:rPr>
        <w:t xml:space="preserve"> Сайт </w:t>
      </w:r>
      <w:r w:rsidR="00C41F26">
        <w:rPr>
          <w:shd w:val="clear" w:color="auto" w:fill="FFFFFF"/>
        </w:rPr>
        <w:t>системы</w:t>
      </w:r>
      <w:r w:rsidR="009F7DD5">
        <w:rPr>
          <w:shd w:val="clear" w:color="auto" w:fill="FFFFFF"/>
        </w:rPr>
        <w:t xml:space="preserve">: </w:t>
      </w:r>
      <w:r w:rsidR="009F7DD5" w:rsidRPr="009F7DD5">
        <w:rPr>
          <w:shd w:val="clear" w:color="auto" w:fill="FFFFFF"/>
        </w:rPr>
        <w:t>https://tallanto.com</w:t>
      </w:r>
      <w:r w:rsidR="009F7DD5">
        <w:rPr>
          <w:shd w:val="clear" w:color="auto" w:fill="FFFFFF"/>
        </w:rPr>
        <w:t>.</w:t>
      </w:r>
    </w:p>
    <w:p w14:paraId="483237FC" w14:textId="77777777" w:rsidR="009E5ED5" w:rsidRPr="00C65472" w:rsidRDefault="009E5ED5" w:rsidP="009E5ED5">
      <w:pPr>
        <w:pStyle w:val="02"/>
      </w:pPr>
      <w:r w:rsidRPr="00C65472">
        <w:t>Данная система позволяет решать следующие задачи:</w:t>
      </w:r>
    </w:p>
    <w:p w14:paraId="499AAAAB" w14:textId="77777777" w:rsidR="009E5ED5" w:rsidRDefault="009E5ED5" w:rsidP="009E5ED5">
      <w:pPr>
        <w:pStyle w:val="02"/>
      </w:pPr>
      <w:r>
        <w:t>– обработка и ввод первичной информации о предоставленных услугах и их оплатах;</w:t>
      </w:r>
    </w:p>
    <w:p w14:paraId="4D924015" w14:textId="77777777" w:rsidR="009E5ED5" w:rsidRDefault="009E5ED5" w:rsidP="009E5ED5">
      <w:pPr>
        <w:pStyle w:val="02"/>
      </w:pPr>
      <w:r>
        <w:t>– учет клиентов образовательных центров;</w:t>
      </w:r>
    </w:p>
    <w:p w14:paraId="7EB136EC" w14:textId="77777777" w:rsidR="009E5ED5" w:rsidRDefault="009E5ED5" w:rsidP="009E5ED5">
      <w:pPr>
        <w:pStyle w:val="02"/>
      </w:pPr>
      <w:r>
        <w:t>– регистрация и контроль платежей;</w:t>
      </w:r>
    </w:p>
    <w:p w14:paraId="6F94FF02" w14:textId="77777777" w:rsidR="009E5ED5" w:rsidRDefault="009E5ED5" w:rsidP="009E5ED5">
      <w:pPr>
        <w:pStyle w:val="02"/>
      </w:pPr>
      <w:r>
        <w:t xml:space="preserve">– ведение справочной информации по услугам и ценам. </w:t>
      </w:r>
    </w:p>
    <w:p w14:paraId="4207D28F" w14:textId="77777777" w:rsidR="009E5ED5" w:rsidRDefault="009E5ED5" w:rsidP="009E5ED5">
      <w:pPr>
        <w:pStyle w:val="02"/>
      </w:pPr>
      <w:r>
        <w:t>– расчет платежей по предоставленным услугам;</w:t>
      </w:r>
    </w:p>
    <w:p w14:paraId="412581E7" w14:textId="77777777" w:rsidR="009E5ED5" w:rsidRDefault="009E5ED5" w:rsidP="009E5ED5">
      <w:pPr>
        <w:pStyle w:val="02"/>
      </w:pPr>
      <w:r>
        <w:t>– формирование списков учащихся и преподавателей;</w:t>
      </w:r>
    </w:p>
    <w:p w14:paraId="56F55F78" w14:textId="77777777" w:rsidR="009E5ED5" w:rsidRDefault="009E5ED5" w:rsidP="009E5ED5">
      <w:pPr>
        <w:pStyle w:val="02"/>
      </w:pPr>
      <w:r>
        <w:t>– 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08A68EFB" w14:textId="77777777" w:rsidR="00004EC0" w:rsidRDefault="00004EC0" w:rsidP="00004EC0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создание таблиц, списков учащихся и преподавателей;</w:t>
      </w:r>
    </w:p>
    <w:p w14:paraId="78C7F784" w14:textId="77777777" w:rsidR="00004EC0" w:rsidRPr="00046116" w:rsidRDefault="00004EC0" w:rsidP="00004EC0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учет посещения занятий;</w:t>
      </w:r>
    </w:p>
    <w:p w14:paraId="2A6F8CF7" w14:textId="77777777" w:rsidR="00004EC0" w:rsidRDefault="00004EC0" w:rsidP="00004EC0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визуализация посещения занятий в виде графиков, диаграмм;</w:t>
      </w:r>
    </w:p>
    <w:p w14:paraId="1AF82FCB" w14:textId="77777777" w:rsidR="00004EC0" w:rsidRDefault="00004EC0" w:rsidP="00004EC0">
      <w:pPr>
        <w:pStyle w:val="02"/>
      </w:pPr>
      <w:r>
        <w:t>– 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6EA57D51" w14:textId="7B0491CF" w:rsidR="009E5ED5" w:rsidRDefault="009E5ED5" w:rsidP="00032A8C">
      <w:pPr>
        <w:pStyle w:val="02"/>
        <w:rPr>
          <w:shd w:val="clear" w:color="auto" w:fill="FFFFFF"/>
        </w:rPr>
      </w:pPr>
    </w:p>
    <w:p w14:paraId="795ABE76" w14:textId="7E320BC3" w:rsidR="009E5ED5" w:rsidRDefault="009E5ED5" w:rsidP="00032A8C">
      <w:pPr>
        <w:pStyle w:val="02"/>
        <w:rPr>
          <w:shd w:val="clear" w:color="auto" w:fill="FFFFFF"/>
        </w:rPr>
      </w:pPr>
    </w:p>
    <w:p w14:paraId="5D7094F2" w14:textId="79E49E05" w:rsidR="009E5ED5" w:rsidRDefault="009E5ED5" w:rsidP="00032A8C">
      <w:pPr>
        <w:pStyle w:val="02"/>
        <w:rPr>
          <w:shd w:val="clear" w:color="auto" w:fill="FFFFFF"/>
        </w:rPr>
      </w:pPr>
      <w:r w:rsidRPr="007F2F7D">
        <w:rPr>
          <w:noProof/>
          <w:sz w:val="24"/>
        </w:rPr>
        <w:lastRenderedPageBreak/>
        <w:drawing>
          <wp:anchor distT="0" distB="0" distL="114300" distR="114300" simplePos="0" relativeHeight="251715584" behindDoc="0" locked="0" layoutInCell="1" allowOverlap="1" wp14:anchorId="0EC49E54" wp14:editId="211415D1">
            <wp:simplePos x="0" y="0"/>
            <wp:positionH relativeFrom="column">
              <wp:posOffset>392430</wp:posOffset>
            </wp:positionH>
            <wp:positionV relativeFrom="paragraph">
              <wp:posOffset>665480</wp:posOffset>
            </wp:positionV>
            <wp:extent cx="5392420" cy="221615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42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71FCC" w14:paraId="282DB48C" w14:textId="77777777" w:rsidTr="008F6413">
        <w:tc>
          <w:tcPr>
            <w:tcW w:w="9627" w:type="dxa"/>
          </w:tcPr>
          <w:p w14:paraId="746D8254" w14:textId="6A413FCD" w:rsidR="00471FCC" w:rsidRDefault="00471FCC" w:rsidP="008F6413">
            <w:pPr>
              <w:pStyle w:val="affb"/>
              <w:keepNext/>
            </w:pPr>
          </w:p>
        </w:tc>
      </w:tr>
    </w:tbl>
    <w:p w14:paraId="7C742537" w14:textId="388FF928" w:rsidR="00471FCC" w:rsidRDefault="00471FCC" w:rsidP="00471FCC">
      <w:pPr>
        <w:pStyle w:val="01"/>
        <w:jc w:val="center"/>
      </w:pPr>
      <w:r>
        <w:t>Рисунок 1.1– Окно</w:t>
      </w:r>
      <w:r w:rsidR="007F421E">
        <w:t xml:space="preserve"> </w:t>
      </w:r>
      <w:r w:rsidR="00701631">
        <w:t>программного средства</w:t>
      </w:r>
      <w:r>
        <w:t xml:space="preserve"> «</w:t>
      </w:r>
      <w:proofErr w:type="spellStart"/>
      <w:r w:rsidRPr="00471FCC">
        <w:t>Талланто</w:t>
      </w:r>
      <w:proofErr w:type="spellEnd"/>
      <w:r>
        <w:t>»</w:t>
      </w:r>
    </w:p>
    <w:p w14:paraId="78A1DB78" w14:textId="77777777" w:rsidR="00471FCC" w:rsidRPr="00701631" w:rsidRDefault="00471FCC" w:rsidP="00032A8C">
      <w:pPr>
        <w:pStyle w:val="02"/>
        <w:rPr>
          <w:b/>
          <w:bCs/>
        </w:rPr>
      </w:pPr>
    </w:p>
    <w:p w14:paraId="00B1DA7C" w14:textId="2EB6BE8E" w:rsidR="00032A8C" w:rsidRDefault="00032A8C" w:rsidP="00032A8C">
      <w:pPr>
        <w:pStyle w:val="02"/>
      </w:pPr>
      <w:r w:rsidRPr="004B4BCA">
        <w:t xml:space="preserve">В настоящее время </w:t>
      </w:r>
      <w:r w:rsidR="00F63047">
        <w:t>преподаватели и менеджеры</w:t>
      </w:r>
      <w:r w:rsidRPr="004B4BCA">
        <w:t xml:space="preserve"> </w:t>
      </w:r>
      <w:r w:rsidR="00F63047">
        <w:t>образовательных</w:t>
      </w:r>
      <w:r w:rsidRPr="004B4BCA">
        <w:t xml:space="preserve"> центров и </w:t>
      </w:r>
      <w:r w:rsidR="0034555C">
        <w:t>сотрудники</w:t>
      </w:r>
      <w:r w:rsidR="00F2469B">
        <w:t xml:space="preserve"> отдела </w:t>
      </w:r>
      <w:r w:rsidR="00F63047">
        <w:t>кадров</w:t>
      </w:r>
      <w:r w:rsidRPr="004B4BCA">
        <w:t xml:space="preserve"> компании </w:t>
      </w:r>
      <w:r w:rsidR="00F63047" w:rsidRPr="00F63047">
        <w:t>ООО «Школа цифровых технологий»</w:t>
      </w:r>
      <w:r w:rsidR="00F63047">
        <w:t xml:space="preserve"> </w:t>
      </w:r>
      <w:r w:rsidRPr="004B4BCA">
        <w:t>для своевременного и корректного выполнения поставленных задач используют несколько внедренных инфор</w:t>
      </w:r>
      <w:r w:rsidR="00D726F0">
        <w:t>мационных систем</w:t>
      </w:r>
      <w:r>
        <w:t>.</w:t>
      </w:r>
    </w:p>
    <w:p w14:paraId="246DD133" w14:textId="0007F66B" w:rsidR="007F421E" w:rsidRDefault="007F421E" w:rsidP="007F421E">
      <w:pPr>
        <w:pStyle w:val="02"/>
        <w:rPr>
          <w:shd w:val="clear" w:color="auto" w:fill="FFFFFF"/>
        </w:rPr>
      </w:pPr>
      <w:r w:rsidRPr="008B760E">
        <w:rPr>
          <w:b/>
          <w:bCs/>
        </w:rPr>
        <w:t>«</w:t>
      </w:r>
      <w:r>
        <w:rPr>
          <w:b/>
          <w:bCs/>
        </w:rPr>
        <w:t>Учет учебн</w:t>
      </w:r>
      <w:r w:rsidR="00277BE2">
        <w:rPr>
          <w:b/>
          <w:bCs/>
        </w:rPr>
        <w:t>о</w:t>
      </w:r>
      <w:r>
        <w:rPr>
          <w:b/>
          <w:bCs/>
        </w:rPr>
        <w:t>го центра</w:t>
      </w:r>
      <w:r w:rsidRPr="008B760E">
        <w:rPr>
          <w:b/>
          <w:bCs/>
        </w:rPr>
        <w:t>»</w:t>
      </w:r>
      <w:r>
        <w:rPr>
          <w:shd w:val="clear" w:color="auto" w:fill="FFFFFF"/>
        </w:rPr>
        <w:t xml:space="preserve"> –</w:t>
      </w:r>
      <w:r w:rsidR="005469D1">
        <w:rPr>
          <w:shd w:val="clear" w:color="auto" w:fill="FFFFFF"/>
        </w:rPr>
        <w:t xml:space="preserve"> </w:t>
      </w:r>
      <w:r w:rsidR="005469D1" w:rsidRPr="005469D1">
        <w:rPr>
          <w:shd w:val="clear" w:color="auto" w:fill="FFFFFF"/>
        </w:rPr>
        <w:t xml:space="preserve">система учета для детских центров. Учет клиентов и посещений. Планирование задач и рабочей нагрузки. </w:t>
      </w:r>
      <w:r w:rsidR="00422BF1">
        <w:rPr>
          <w:shd w:val="clear" w:color="auto" w:fill="FFFFFF"/>
        </w:rPr>
        <w:t>У</w:t>
      </w:r>
      <w:r w:rsidR="005469D1" w:rsidRPr="005469D1">
        <w:rPr>
          <w:shd w:val="clear" w:color="auto" w:fill="FFFFFF"/>
        </w:rPr>
        <w:t xml:space="preserve">чет посещаемости, удобное добавление и удаление учеников, а также </w:t>
      </w:r>
      <w:proofErr w:type="spellStart"/>
      <w:r w:rsidR="005469D1" w:rsidRPr="005469D1">
        <w:rPr>
          <w:shd w:val="clear" w:color="auto" w:fill="FFFFFF"/>
        </w:rPr>
        <w:t>Email</w:t>
      </w:r>
      <w:proofErr w:type="spellEnd"/>
      <w:r w:rsidR="005469D1" w:rsidRPr="005469D1">
        <w:rPr>
          <w:shd w:val="clear" w:color="auto" w:fill="FFFFFF"/>
        </w:rPr>
        <w:t xml:space="preserve"> и SMS рассылки.</w:t>
      </w:r>
      <w:r w:rsidR="00E810E0" w:rsidRPr="00E810E0">
        <w:rPr>
          <w:shd w:val="clear" w:color="auto" w:fill="FFFFFF"/>
        </w:rPr>
        <w:t xml:space="preserve"> </w:t>
      </w:r>
      <w:r w:rsidR="00E810E0">
        <w:rPr>
          <w:shd w:val="clear" w:color="auto" w:fill="FFFFFF"/>
        </w:rPr>
        <w:t xml:space="preserve">Сайт системы: </w:t>
      </w:r>
      <w:r w:rsidR="00E810E0" w:rsidRPr="00E810E0">
        <w:rPr>
          <w:shd w:val="clear" w:color="auto" w:fill="FFFFFF"/>
        </w:rPr>
        <w:t>http://usu.by/uchet_uchebnogo_tsentra.php</w:t>
      </w:r>
      <w:r w:rsidR="00E810E0">
        <w:rPr>
          <w:shd w:val="clear" w:color="auto" w:fill="FFFFFF"/>
        </w:rPr>
        <w:t>.</w:t>
      </w:r>
    </w:p>
    <w:p w14:paraId="7C68E827" w14:textId="77777777" w:rsidR="005469D1" w:rsidRDefault="005469D1" w:rsidP="005469D1">
      <w:pPr>
        <w:pStyle w:val="02"/>
      </w:pPr>
      <w:r w:rsidRPr="00C65472">
        <w:t>Данная система позволяет решать следующие задачи:</w:t>
      </w:r>
    </w:p>
    <w:p w14:paraId="5F9F2085" w14:textId="77777777" w:rsidR="005469D1" w:rsidRDefault="005469D1" w:rsidP="005469D1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создание таблиц, списков учащихся и преподавателей;</w:t>
      </w:r>
    </w:p>
    <w:p w14:paraId="76AF6DFF" w14:textId="77777777" w:rsidR="005469D1" w:rsidRPr="00046116" w:rsidRDefault="005469D1" w:rsidP="005469D1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учет посещения занятий;</w:t>
      </w:r>
    </w:p>
    <w:p w14:paraId="431BCE1E" w14:textId="77777777" w:rsidR="005469D1" w:rsidRDefault="005469D1" w:rsidP="005469D1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визуализация посещения занятий в виде графиков, диаграмм;</w:t>
      </w:r>
    </w:p>
    <w:p w14:paraId="1CBF1FC1" w14:textId="77777777" w:rsidR="005469D1" w:rsidRDefault="005469D1" w:rsidP="005469D1">
      <w:pPr>
        <w:pStyle w:val="02"/>
      </w:pPr>
      <w:r>
        <w:t>– учет клиентов образовательных центров;</w:t>
      </w:r>
    </w:p>
    <w:p w14:paraId="2AD64BBE" w14:textId="77777777" w:rsidR="00004EC0" w:rsidRDefault="00004EC0" w:rsidP="00004EC0">
      <w:pPr>
        <w:pStyle w:val="02"/>
      </w:pPr>
      <w:r>
        <w:t xml:space="preserve">– ведение справочной информации по услугам и ценам. </w:t>
      </w:r>
    </w:p>
    <w:p w14:paraId="7A248040" w14:textId="77777777" w:rsidR="00004EC0" w:rsidRDefault="00004EC0" w:rsidP="00004EC0">
      <w:pPr>
        <w:pStyle w:val="02"/>
      </w:pPr>
      <w:r>
        <w:t>– расчет платежей по предоставленным услугам;</w:t>
      </w:r>
    </w:p>
    <w:p w14:paraId="65591B59" w14:textId="77777777" w:rsidR="00004EC0" w:rsidRDefault="00004EC0" w:rsidP="00004EC0">
      <w:pPr>
        <w:pStyle w:val="02"/>
      </w:pPr>
      <w:r>
        <w:t>– формирование списков учащихся и преподавателей;</w:t>
      </w:r>
    </w:p>
    <w:p w14:paraId="49A0054D" w14:textId="77777777" w:rsidR="00004EC0" w:rsidRDefault="00004EC0" w:rsidP="00004EC0">
      <w:pPr>
        <w:pStyle w:val="02"/>
      </w:pPr>
      <w:r>
        <w:t>– 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4E01373C" w14:textId="77777777" w:rsidR="007F421E" w:rsidRDefault="007F421E" w:rsidP="007F421E">
      <w:pPr>
        <w:pStyle w:val="02"/>
        <w:rPr>
          <w:shd w:val="clear" w:color="auto" w:fill="FFFFFF"/>
        </w:rPr>
      </w:pPr>
    </w:p>
    <w:p w14:paraId="1FB0DD21" w14:textId="77777777" w:rsidR="007F421E" w:rsidRDefault="007F421E" w:rsidP="007F421E">
      <w:pPr>
        <w:pStyle w:val="02"/>
        <w:rPr>
          <w:shd w:val="clear" w:color="auto" w:fill="FFFFFF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7F421E" w14:paraId="27458D2C" w14:textId="77777777" w:rsidTr="00701631">
        <w:tc>
          <w:tcPr>
            <w:tcW w:w="9354" w:type="dxa"/>
          </w:tcPr>
          <w:p w14:paraId="684B2E8C" w14:textId="3750AEA8" w:rsidR="007F421E" w:rsidRDefault="00701631" w:rsidP="008F6413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717632" behindDoc="0" locked="0" layoutInCell="1" allowOverlap="1" wp14:anchorId="7D845302" wp14:editId="783F814F">
                  <wp:simplePos x="0" y="0"/>
                  <wp:positionH relativeFrom="column">
                    <wp:posOffset>737235</wp:posOffset>
                  </wp:positionH>
                  <wp:positionV relativeFrom="paragraph">
                    <wp:posOffset>0</wp:posOffset>
                  </wp:positionV>
                  <wp:extent cx="4943475" cy="2741930"/>
                  <wp:effectExtent l="0" t="0" r="9525" b="1270"/>
                  <wp:wrapTopAndBottom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Рисунок 17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245A26F" w14:textId="6974385C" w:rsidR="007F421E" w:rsidRDefault="007F421E" w:rsidP="007F421E">
      <w:pPr>
        <w:pStyle w:val="01"/>
        <w:jc w:val="center"/>
      </w:pPr>
      <w:r>
        <w:t>Рисунок 1.</w:t>
      </w:r>
      <w:r w:rsidR="00DF1C43">
        <w:t>2</w:t>
      </w:r>
      <w:r>
        <w:t xml:space="preserve">– Окно </w:t>
      </w:r>
      <w:r w:rsidR="00701631">
        <w:t xml:space="preserve">программного средства </w:t>
      </w:r>
      <w:r>
        <w:t>«Учет учебного центра»</w:t>
      </w:r>
    </w:p>
    <w:p w14:paraId="2AA31629" w14:textId="77777777" w:rsidR="00074017" w:rsidRDefault="00074017" w:rsidP="007F421E">
      <w:pPr>
        <w:pStyle w:val="01"/>
        <w:jc w:val="center"/>
      </w:pPr>
    </w:p>
    <w:p w14:paraId="2038350F" w14:textId="60452A4E" w:rsidR="0082145B" w:rsidRDefault="0082145B" w:rsidP="0082145B">
      <w:pPr>
        <w:pStyle w:val="02"/>
        <w:rPr>
          <w:shd w:val="clear" w:color="auto" w:fill="FFFFFF"/>
        </w:rPr>
      </w:pPr>
      <w:r w:rsidRPr="008B760E">
        <w:rPr>
          <w:b/>
          <w:bCs/>
        </w:rPr>
        <w:t>«</w:t>
      </w:r>
      <w:r w:rsidRPr="0082145B">
        <w:rPr>
          <w:b/>
          <w:bCs/>
        </w:rPr>
        <w:t>BASEPLAN</w:t>
      </w:r>
      <w:r w:rsidRPr="008B760E">
        <w:rPr>
          <w:b/>
          <w:bCs/>
        </w:rPr>
        <w:t>»</w:t>
      </w:r>
      <w:r>
        <w:rPr>
          <w:shd w:val="clear" w:color="auto" w:fill="FFFFFF"/>
        </w:rPr>
        <w:t xml:space="preserve"> –</w:t>
      </w:r>
      <w:r w:rsidR="00064680">
        <w:rPr>
          <w:shd w:val="clear" w:color="auto" w:fill="FFFFFF"/>
        </w:rPr>
        <w:t xml:space="preserve"> </w:t>
      </w:r>
      <w:r w:rsidR="00064680" w:rsidRPr="00064680">
        <w:rPr>
          <w:shd w:val="clear" w:color="auto" w:fill="FFFFFF"/>
        </w:rPr>
        <w:t>разработан</w:t>
      </w:r>
      <w:r w:rsidR="00B132D1">
        <w:rPr>
          <w:shd w:val="clear" w:color="auto" w:fill="FFFFFF"/>
        </w:rPr>
        <w:t>а</w:t>
      </w:r>
      <w:r w:rsidR="00064680" w:rsidRPr="00064680">
        <w:rPr>
          <w:shd w:val="clear" w:color="auto" w:fill="FFFFFF"/>
        </w:rPr>
        <w:t xml:space="preserve"> специально для автоматизации рабочих процессов в учебных заведениях и тренинговых компаниях. </w:t>
      </w:r>
      <w:r w:rsidR="00B132D1">
        <w:rPr>
          <w:shd w:val="clear" w:color="auto" w:fill="FFFFFF"/>
        </w:rPr>
        <w:t>С</w:t>
      </w:r>
      <w:r w:rsidR="00064680" w:rsidRPr="00064680">
        <w:rPr>
          <w:shd w:val="clear" w:color="auto" w:fill="FFFFFF"/>
        </w:rPr>
        <w:t>истема позволяет решать задачи формирования, а также управления открытыми и закрытыми мероприятиями. Кроме того, вести учет наполнения групп и прочей отчетности, управлять мероприятием при помощи расписания, прикреплять группы к преподавателям, формировать расписание занятости помещений.</w:t>
      </w:r>
      <w:r w:rsidR="00B816F6" w:rsidRPr="00B816F6">
        <w:t xml:space="preserve"> </w:t>
      </w:r>
      <w:r w:rsidR="00B816F6">
        <w:t>Сайт системы</w:t>
      </w:r>
      <w:r w:rsidR="00EE5DB9">
        <w:t>:</w:t>
      </w:r>
      <w:r w:rsidR="00B816F6">
        <w:t xml:space="preserve"> </w:t>
      </w:r>
      <w:r w:rsidR="00EE626B" w:rsidRPr="00EE626B">
        <w:rPr>
          <w:shd w:val="clear" w:color="auto" w:fill="FFFFFF"/>
        </w:rPr>
        <w:t>https://baseplan.ru</w:t>
      </w:r>
      <w:r w:rsidR="00EE626B">
        <w:rPr>
          <w:shd w:val="clear" w:color="auto" w:fill="FFFFFF"/>
        </w:rPr>
        <w:t>.</w:t>
      </w:r>
    </w:p>
    <w:p w14:paraId="2758380C" w14:textId="77777777" w:rsidR="0082145B" w:rsidRDefault="0082145B" w:rsidP="0082145B">
      <w:pPr>
        <w:pStyle w:val="02"/>
      </w:pPr>
      <w:r w:rsidRPr="00C65472">
        <w:t>Данная система позволяет решать следующие задачи:</w:t>
      </w:r>
    </w:p>
    <w:p w14:paraId="7E6AF5A7" w14:textId="22EDEA28" w:rsidR="0082145B" w:rsidRPr="0094121C" w:rsidRDefault="0082145B" w:rsidP="0082145B">
      <w:pPr>
        <w:pStyle w:val="02"/>
        <w:rPr>
          <w:shd w:val="clear" w:color="auto" w:fill="FFFFFF"/>
          <w:lang w:val="ru-BY"/>
        </w:rPr>
      </w:pPr>
      <w:r>
        <w:rPr>
          <w:shd w:val="clear" w:color="auto" w:fill="FFFFFF"/>
        </w:rPr>
        <w:t>– </w:t>
      </w:r>
      <w:r w:rsidR="0094121C" w:rsidRPr="0094121C">
        <w:rPr>
          <w:shd w:val="clear" w:color="auto" w:fill="FFFFFF"/>
        </w:rPr>
        <w:t>ведение общей базы и импорт существующей, используя CSV-формат;</w:t>
      </w:r>
    </w:p>
    <w:p w14:paraId="685F0AF1" w14:textId="08AF575F" w:rsidR="0082145B" w:rsidRPr="00046116" w:rsidRDefault="0082145B" w:rsidP="0082145B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</w:t>
      </w:r>
      <w:r w:rsidR="001C310E" w:rsidRPr="001C310E">
        <w:rPr>
          <w:shd w:val="clear" w:color="auto" w:fill="FFFFFF"/>
        </w:rPr>
        <w:t>инструменты ведения учета посетителей, формирования учебного расписания использования помещений, просмотра отчетов по доходам и зарплатам;</w:t>
      </w:r>
    </w:p>
    <w:p w14:paraId="2133A262" w14:textId="19DE2D7A" w:rsidR="0082145B" w:rsidRDefault="0082145B" w:rsidP="0082145B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</w:t>
      </w:r>
      <w:r w:rsidR="00C436ED" w:rsidRPr="00C436ED">
        <w:rPr>
          <w:shd w:val="clear" w:color="auto" w:fill="FFFFFF"/>
        </w:rPr>
        <w:t>разграничение доступа к системе для разных сотрудников</w:t>
      </w:r>
      <w:r w:rsidR="0011325A" w:rsidRPr="0011325A">
        <w:rPr>
          <w:shd w:val="clear" w:color="auto" w:fill="FFFFFF"/>
        </w:rPr>
        <w:t>;</w:t>
      </w:r>
    </w:p>
    <w:p w14:paraId="54E9537B" w14:textId="77777777" w:rsidR="0082145B" w:rsidRDefault="0082145B" w:rsidP="0082145B">
      <w:pPr>
        <w:pStyle w:val="02"/>
      </w:pPr>
      <w:r>
        <w:t>– учет клиентов образовательных центров;</w:t>
      </w:r>
    </w:p>
    <w:p w14:paraId="26297343" w14:textId="77777777" w:rsidR="00004EC0" w:rsidRDefault="00004EC0" w:rsidP="00004EC0">
      <w:pPr>
        <w:pStyle w:val="02"/>
      </w:pPr>
      <w:r>
        <w:t xml:space="preserve">– ведение справочной информации по услугам и ценам. </w:t>
      </w:r>
    </w:p>
    <w:p w14:paraId="1F37A9FB" w14:textId="77777777" w:rsidR="00004EC0" w:rsidRDefault="00004EC0" w:rsidP="00004EC0">
      <w:pPr>
        <w:pStyle w:val="02"/>
      </w:pPr>
      <w:r>
        <w:t>– расчет платежей по предоставленным услугам;</w:t>
      </w:r>
    </w:p>
    <w:p w14:paraId="3580D774" w14:textId="77777777" w:rsidR="00004EC0" w:rsidRDefault="00004EC0" w:rsidP="00004EC0">
      <w:pPr>
        <w:pStyle w:val="02"/>
      </w:pPr>
      <w:r>
        <w:t>– формирование списков учащихся и преподавателей;</w:t>
      </w:r>
    </w:p>
    <w:p w14:paraId="58F4FD23" w14:textId="77777777" w:rsidR="00004EC0" w:rsidRDefault="00004EC0" w:rsidP="00004EC0">
      <w:pPr>
        <w:pStyle w:val="02"/>
      </w:pPr>
      <w:r>
        <w:t>– 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16347346" w14:textId="77777777" w:rsidR="0082145B" w:rsidRDefault="0082145B" w:rsidP="0082145B">
      <w:pPr>
        <w:pStyle w:val="02"/>
        <w:rPr>
          <w:shd w:val="clear" w:color="auto" w:fill="FFFFFF"/>
        </w:rPr>
      </w:pPr>
    </w:p>
    <w:p w14:paraId="7536F2E2" w14:textId="77777777" w:rsidR="0082145B" w:rsidRDefault="0082145B" w:rsidP="0082145B">
      <w:pPr>
        <w:pStyle w:val="02"/>
        <w:rPr>
          <w:shd w:val="clear" w:color="auto" w:fill="FFFFFF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2145B" w14:paraId="14ADC36F" w14:textId="77777777" w:rsidTr="008F6413">
        <w:tc>
          <w:tcPr>
            <w:tcW w:w="9354" w:type="dxa"/>
          </w:tcPr>
          <w:p w14:paraId="5810B99E" w14:textId="77777777" w:rsidR="0082145B" w:rsidRDefault="0082145B" w:rsidP="008F6413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719680" behindDoc="0" locked="0" layoutInCell="1" allowOverlap="1" wp14:anchorId="53211745" wp14:editId="023A0B75">
                  <wp:simplePos x="0" y="0"/>
                  <wp:positionH relativeFrom="column">
                    <wp:posOffset>781685</wp:posOffset>
                  </wp:positionH>
                  <wp:positionV relativeFrom="paragraph">
                    <wp:posOffset>0</wp:posOffset>
                  </wp:positionV>
                  <wp:extent cx="4851400" cy="2741930"/>
                  <wp:effectExtent l="0" t="0" r="6350" b="1270"/>
                  <wp:wrapTopAndBottom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Рисунок 18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1400" cy="2741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7540CF" w14:textId="30C553B9" w:rsidR="007F421E" w:rsidRDefault="0082145B" w:rsidP="00172516">
      <w:pPr>
        <w:pStyle w:val="01"/>
        <w:jc w:val="center"/>
      </w:pPr>
      <w:r>
        <w:t>Рисунок 1.</w:t>
      </w:r>
      <w:r w:rsidR="00A96019">
        <w:t>3</w:t>
      </w:r>
      <w:r>
        <w:t>– Окно программного средства «Учет учебного центра»</w:t>
      </w:r>
    </w:p>
    <w:p w14:paraId="1757E430" w14:textId="77777777" w:rsidR="00172516" w:rsidRPr="00172516" w:rsidRDefault="00172516" w:rsidP="00172516">
      <w:pPr>
        <w:pStyle w:val="01"/>
        <w:jc w:val="center"/>
      </w:pPr>
    </w:p>
    <w:p w14:paraId="7C0344A8" w14:textId="11441FCA" w:rsidR="007F421E" w:rsidRDefault="007F421E" w:rsidP="007F421E">
      <w:pPr>
        <w:pStyle w:val="02"/>
      </w:pPr>
      <w:r w:rsidRPr="004B4BCA">
        <w:t xml:space="preserve">В настоящее время </w:t>
      </w:r>
      <w:r>
        <w:t>преподаватели и менеджеры</w:t>
      </w:r>
      <w:r w:rsidRPr="004B4BCA">
        <w:t xml:space="preserve"> </w:t>
      </w:r>
      <w:r>
        <w:t>образовательных</w:t>
      </w:r>
      <w:r w:rsidRPr="004B4BCA">
        <w:t xml:space="preserve"> центров и </w:t>
      </w:r>
      <w:r>
        <w:t>сотрудники отдела кадров</w:t>
      </w:r>
      <w:r w:rsidRPr="004B4BCA">
        <w:t xml:space="preserve"> компании </w:t>
      </w:r>
      <w:r w:rsidRPr="00F63047">
        <w:t>ООО «Школа цифровых технологий»</w:t>
      </w:r>
      <w:r>
        <w:t xml:space="preserve"> </w:t>
      </w:r>
      <w:r w:rsidRPr="004B4BCA">
        <w:t>для своевременного и корректного выполнения поставленных задач используют несколько внедренных инфор</w:t>
      </w:r>
      <w:r>
        <w:t>мационных систем.</w:t>
      </w:r>
    </w:p>
    <w:p w14:paraId="421776ED" w14:textId="28F6D9FC" w:rsidR="00032A8C" w:rsidRPr="00DF3CBF" w:rsidRDefault="00032A8C" w:rsidP="00032A8C">
      <w:pPr>
        <w:pStyle w:val="02"/>
        <w:rPr>
          <w:shd w:val="clear" w:color="auto" w:fill="FFFFFF"/>
        </w:rPr>
      </w:pPr>
      <w:r w:rsidRPr="003732F7">
        <w:rPr>
          <w:b/>
          <w:i/>
          <w:shd w:val="clear" w:color="auto" w:fill="FFFFFF"/>
        </w:rPr>
        <w:t>«</w:t>
      </w:r>
      <w:bookmarkStart w:id="6" w:name="_Hlk82551377"/>
      <w:r w:rsidR="007A7F61" w:rsidRPr="007A7F61">
        <w:rPr>
          <w:b/>
          <w:i/>
          <w:shd w:val="clear" w:color="auto" w:fill="FFFFFF"/>
        </w:rPr>
        <w:t>ALFACRM</w:t>
      </w:r>
      <w:bookmarkEnd w:id="6"/>
      <w:r w:rsidRPr="003732F7">
        <w:rPr>
          <w:b/>
          <w:i/>
          <w:shd w:val="clear" w:color="auto" w:fill="FFFFFF"/>
        </w:rPr>
        <w:t>»</w:t>
      </w:r>
      <w:r>
        <w:rPr>
          <w:shd w:val="clear" w:color="auto" w:fill="FFFFFF"/>
        </w:rPr>
        <w:t xml:space="preserve"> </w:t>
      </w:r>
      <w:r w:rsidR="00C65472">
        <w:rPr>
          <w:shd w:val="clear" w:color="auto" w:fill="FFFFFF"/>
        </w:rPr>
        <w:t xml:space="preserve">– </w:t>
      </w:r>
      <w:r>
        <w:rPr>
          <w:shd w:val="clear" w:color="auto" w:fill="FFFFFF"/>
        </w:rPr>
        <w:t xml:space="preserve">комплексная система </w:t>
      </w:r>
      <w:r w:rsidR="0083049C">
        <w:rPr>
          <w:shd w:val="clear" w:color="auto" w:fill="FFFFFF"/>
        </w:rPr>
        <w:t>учета</w:t>
      </w:r>
      <w:r>
        <w:rPr>
          <w:shd w:val="clear" w:color="auto" w:fill="FFFFFF"/>
        </w:rPr>
        <w:t xml:space="preserve"> и </w:t>
      </w:r>
      <w:r w:rsidR="0083049C">
        <w:rPr>
          <w:shd w:val="clear" w:color="auto" w:fill="FFFFFF"/>
        </w:rPr>
        <w:t>хранения</w:t>
      </w:r>
      <w:r>
        <w:rPr>
          <w:shd w:val="clear" w:color="auto" w:fill="FFFFFF"/>
        </w:rPr>
        <w:t xml:space="preserve"> </w:t>
      </w:r>
      <w:r w:rsidR="0083049C" w:rsidRPr="0083049C">
        <w:rPr>
          <w:shd w:val="clear" w:color="auto" w:fill="FFFFFF"/>
        </w:rPr>
        <w:t>персонифицированных данных</w:t>
      </w:r>
      <w:r>
        <w:rPr>
          <w:shd w:val="clear" w:color="auto" w:fill="FFFFFF"/>
        </w:rPr>
        <w:t xml:space="preserve">, которая используется для обслуживания </w:t>
      </w:r>
      <w:r w:rsidR="0083049C">
        <w:rPr>
          <w:shd w:val="clear" w:color="auto" w:fill="FFFFFF"/>
        </w:rPr>
        <w:t xml:space="preserve">школ и кружков, центров </w:t>
      </w:r>
      <w:proofErr w:type="spellStart"/>
      <w:r w:rsidR="0083049C">
        <w:rPr>
          <w:shd w:val="clear" w:color="auto" w:fill="FFFFFF"/>
        </w:rPr>
        <w:t>деского</w:t>
      </w:r>
      <w:proofErr w:type="spellEnd"/>
      <w:r w:rsidR="0083049C">
        <w:rPr>
          <w:shd w:val="clear" w:color="auto" w:fill="FFFFFF"/>
        </w:rPr>
        <w:t xml:space="preserve"> развития, робототехники </w:t>
      </w:r>
      <w:proofErr w:type="spellStart"/>
      <w:r w:rsidR="0083049C">
        <w:rPr>
          <w:shd w:val="clear" w:color="auto" w:fill="FFFFFF"/>
        </w:rPr>
        <w:t>и.т.д</w:t>
      </w:r>
      <w:proofErr w:type="spellEnd"/>
      <w:r w:rsidR="0083049C">
        <w:rPr>
          <w:shd w:val="clear" w:color="auto" w:fill="FFFFFF"/>
        </w:rPr>
        <w:t>.</w:t>
      </w:r>
      <w:r w:rsidR="00DF3CBF" w:rsidRPr="00DF3CBF">
        <w:rPr>
          <w:shd w:val="clear" w:color="auto" w:fill="FFFFFF"/>
        </w:rPr>
        <w:t xml:space="preserve"> </w:t>
      </w:r>
      <w:r w:rsidR="005926A5">
        <w:rPr>
          <w:shd w:val="clear" w:color="auto" w:fill="FFFFFF"/>
        </w:rPr>
        <w:t>Э</w:t>
      </w:r>
      <w:r w:rsidR="005926A5" w:rsidRPr="005926A5">
        <w:rPr>
          <w:shd w:val="clear" w:color="auto" w:fill="FFFFFF"/>
        </w:rPr>
        <w:t>то современная, простая и удобная система для управления отношениями с клиентами. Обеспечивает ведение базы данных и учет клиентов (организаций и лиц), выставленных им счетов, заключенных с ними договоров (сделок), других документов, продуктов (товаров и услуг), сотрудников. Программа предназначена для автоматизации деятельности отдела продаж, финансового отдела и других задач, которые можно гибко настроить.</w:t>
      </w:r>
      <w:r w:rsidR="005926A5" w:rsidRPr="005926A5">
        <w:rPr>
          <w:shd w:val="clear" w:color="auto" w:fill="FFFFFF"/>
        </w:rPr>
        <w:t xml:space="preserve"> </w:t>
      </w:r>
      <w:r w:rsidR="00DF3CBF">
        <w:t xml:space="preserve">Сайт системы: </w:t>
      </w:r>
      <w:r w:rsidR="00DF3CBF" w:rsidRPr="00DF3CBF">
        <w:rPr>
          <w:shd w:val="clear" w:color="auto" w:fill="FFFFFF"/>
        </w:rPr>
        <w:t>https://alfacrm.pro/</w:t>
      </w:r>
      <w:r w:rsidR="00DF3CBF">
        <w:rPr>
          <w:shd w:val="clear" w:color="auto" w:fill="FFFFFF"/>
        </w:rPr>
        <w:t>.</w:t>
      </w:r>
    </w:p>
    <w:p w14:paraId="193A3E90" w14:textId="77777777" w:rsidR="00C65472" w:rsidRPr="00C65472" w:rsidRDefault="00C65472" w:rsidP="00DE0267">
      <w:pPr>
        <w:pStyle w:val="02"/>
      </w:pPr>
      <w:r w:rsidRPr="00C65472">
        <w:t>Данная система позволяет решать следующие задачи:</w:t>
      </w:r>
    </w:p>
    <w:p w14:paraId="6A7EDECB" w14:textId="7480C257" w:rsidR="00032A8C" w:rsidRDefault="00C65472" w:rsidP="00DE0267">
      <w:pPr>
        <w:pStyle w:val="02"/>
      </w:pPr>
      <w:r>
        <w:t>– </w:t>
      </w:r>
      <w:r w:rsidR="00032A8C">
        <w:t>обработка и ввод первичной информации о предоставленных услугах и их оплатах;</w:t>
      </w:r>
    </w:p>
    <w:p w14:paraId="203612B3" w14:textId="62F09C42" w:rsidR="00032A8C" w:rsidRDefault="00C65472" w:rsidP="00DE0267">
      <w:pPr>
        <w:pStyle w:val="02"/>
      </w:pPr>
      <w:r>
        <w:t>– </w:t>
      </w:r>
      <w:r w:rsidR="00032A8C">
        <w:t xml:space="preserve">учет </w:t>
      </w:r>
      <w:r w:rsidR="0083049C">
        <w:t>клиентов</w:t>
      </w:r>
      <w:r w:rsidR="00032A8C">
        <w:t xml:space="preserve"> </w:t>
      </w:r>
      <w:r w:rsidR="0083049C">
        <w:t>образовательных центров</w:t>
      </w:r>
      <w:r w:rsidR="00032A8C">
        <w:t>;</w:t>
      </w:r>
    </w:p>
    <w:p w14:paraId="557827A8" w14:textId="77777777" w:rsidR="00032A8C" w:rsidRDefault="00C65472" w:rsidP="00DE0267">
      <w:pPr>
        <w:pStyle w:val="02"/>
      </w:pPr>
      <w:r>
        <w:t>– </w:t>
      </w:r>
      <w:r w:rsidR="00032A8C">
        <w:t>регистрация и контроль платежей;</w:t>
      </w:r>
    </w:p>
    <w:p w14:paraId="7D962E92" w14:textId="3FB716D1" w:rsidR="00032A8C" w:rsidRDefault="00C65472" w:rsidP="00DE0267">
      <w:pPr>
        <w:pStyle w:val="02"/>
      </w:pPr>
      <w:r>
        <w:t>– </w:t>
      </w:r>
      <w:r w:rsidR="00032A8C">
        <w:t>ведение справочной информации по услугам</w:t>
      </w:r>
      <w:r w:rsidR="009F2FE5">
        <w:t xml:space="preserve"> и ценам.</w:t>
      </w:r>
      <w:r w:rsidR="00032A8C">
        <w:t xml:space="preserve"> </w:t>
      </w:r>
    </w:p>
    <w:p w14:paraId="05858F61" w14:textId="232ED182" w:rsidR="00032A8C" w:rsidRDefault="00C65472" w:rsidP="00DE0267">
      <w:pPr>
        <w:pStyle w:val="02"/>
      </w:pPr>
      <w:r>
        <w:t>– </w:t>
      </w:r>
      <w:r w:rsidR="00032A8C">
        <w:t>расчет платежей по предоставленным услугам;</w:t>
      </w:r>
    </w:p>
    <w:p w14:paraId="6FDA24EC" w14:textId="7B058CF6" w:rsidR="00032A8C" w:rsidRDefault="00C65472" w:rsidP="00DE0267">
      <w:pPr>
        <w:pStyle w:val="02"/>
      </w:pPr>
      <w:r>
        <w:lastRenderedPageBreak/>
        <w:t>– </w:t>
      </w:r>
      <w:r w:rsidR="00032A8C">
        <w:t xml:space="preserve">формирование </w:t>
      </w:r>
      <w:r w:rsidR="009F2FE5">
        <w:t>списков учащихся и преподавателей</w:t>
      </w:r>
      <w:r w:rsidR="00032A8C">
        <w:t>;</w:t>
      </w:r>
    </w:p>
    <w:p w14:paraId="1EC763C7" w14:textId="4A2FAD25" w:rsidR="00032A8C" w:rsidRDefault="00C65472" w:rsidP="00DE0267">
      <w:pPr>
        <w:pStyle w:val="02"/>
      </w:pPr>
      <w:r>
        <w:t>– </w:t>
      </w:r>
      <w:r w:rsidR="00032A8C">
        <w:t>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1AFD75CB" w14:textId="77777777" w:rsidR="0088317B" w:rsidRDefault="0088317B" w:rsidP="0088317B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88317B" w14:paraId="7B540108" w14:textId="77777777" w:rsidTr="0010786B">
        <w:tc>
          <w:tcPr>
            <w:tcW w:w="9627" w:type="dxa"/>
          </w:tcPr>
          <w:p w14:paraId="089C9D87" w14:textId="77777777" w:rsidR="0088317B" w:rsidRDefault="0088317B" w:rsidP="0010786B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91008" behindDoc="0" locked="0" layoutInCell="1" allowOverlap="1" wp14:anchorId="22A89D7E" wp14:editId="19B55C26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111760</wp:posOffset>
                  </wp:positionV>
                  <wp:extent cx="5537200" cy="3255742"/>
                  <wp:effectExtent l="0" t="0" r="6350" b="1905"/>
                  <wp:wrapSquare wrapText="bothSides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809" cy="3258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0B88A90" w14:textId="7C213673" w:rsidR="0088317B" w:rsidRDefault="0088317B" w:rsidP="0088317B">
      <w:pPr>
        <w:pStyle w:val="01"/>
        <w:jc w:val="center"/>
      </w:pPr>
      <w:r>
        <w:t xml:space="preserve">Рисунок </w:t>
      </w:r>
      <w:r w:rsidR="0069689F">
        <w:t>1</w:t>
      </w:r>
      <w:r>
        <w:t>.</w:t>
      </w:r>
      <w:r w:rsidR="002036FB">
        <w:t>4</w:t>
      </w:r>
      <w:r>
        <w:t>– Окно «</w:t>
      </w:r>
      <w:r w:rsidR="0069689F" w:rsidRPr="0069689F">
        <w:t>ALFACRM</w:t>
      </w:r>
      <w:r>
        <w:t>»</w:t>
      </w:r>
    </w:p>
    <w:p w14:paraId="22122E53" w14:textId="77777777" w:rsidR="0088317B" w:rsidRDefault="0088317B" w:rsidP="00DE0267">
      <w:pPr>
        <w:pStyle w:val="02"/>
      </w:pPr>
    </w:p>
    <w:p w14:paraId="624B8E73" w14:textId="4A668EC2" w:rsidR="00A3047E" w:rsidRPr="00F918EB" w:rsidRDefault="00D4133F" w:rsidP="00092CA1">
      <w:pPr>
        <w:pStyle w:val="02"/>
      </w:pPr>
      <w:r w:rsidRPr="00426150">
        <w:rPr>
          <w:b/>
          <w:i/>
          <w:shd w:val="clear" w:color="auto" w:fill="FFFFFF"/>
        </w:rPr>
        <w:t>«MICROSOFT EXCEL»</w:t>
      </w:r>
      <w:r w:rsidRPr="00426150">
        <w:t xml:space="preserve"> </w:t>
      </w:r>
      <w:r w:rsidR="00426150" w:rsidRPr="00426150">
        <w:t xml:space="preserve">— программа для работы с электронными таблицами, созданная корпорацией Microsoft для Microsoft Windows, Windows NT и Mac OS, а также </w:t>
      </w:r>
      <w:proofErr w:type="spellStart"/>
      <w:r w:rsidR="00426150" w:rsidRPr="00426150">
        <w:t>Android</w:t>
      </w:r>
      <w:proofErr w:type="spellEnd"/>
      <w:r w:rsidR="00426150" w:rsidRPr="00426150">
        <w:t xml:space="preserve">, </w:t>
      </w:r>
      <w:proofErr w:type="spellStart"/>
      <w:r w:rsidR="00426150" w:rsidRPr="00426150">
        <w:t>iOS</w:t>
      </w:r>
      <w:proofErr w:type="spellEnd"/>
      <w:r w:rsidR="00426150" w:rsidRPr="00426150">
        <w:t xml:space="preserve"> и Windows Phone</w:t>
      </w:r>
      <w:r w:rsidR="00A3047E">
        <w:t xml:space="preserve">. </w:t>
      </w:r>
      <w:r w:rsidR="00F918EB">
        <w:t xml:space="preserve">Сайт программы: </w:t>
      </w:r>
      <w:r w:rsidR="00F918EB" w:rsidRPr="00F918EB">
        <w:t>https://www.microsoft.com/ru-ru/microsoft-365/excel</w:t>
      </w:r>
      <w:r w:rsidR="00F918EB">
        <w:t>.</w:t>
      </w:r>
      <w:r w:rsidR="00896E98">
        <w:t xml:space="preserve"> </w:t>
      </w:r>
      <w:r w:rsidR="003715D2">
        <w:t>Э</w:t>
      </w:r>
      <w:r w:rsidR="003715D2" w:rsidRPr="003715D2">
        <w:t>то программный продукт, который относится к категории электронных таблиц, которые предназначены для выполнения разнообразнейших вычислений. Основное рабочее поле электронной таблицы состоит из набора строк и столбцов. Они отображаются на экране в специальном окне, которое можно прокручивать вверх и вниз, вправо и влево. Область, находящаяся на пересечении строки и столбца, называется ячейкой. В ячейке может находится число, текст и формула. С помощью формул можно выполнить вычисления, в которых используются значения, содержащиеся в других ячейках. Можно копировать и перемещать ячейки, а также изменять содержащиеся в них формулы.</w:t>
      </w:r>
      <w:r w:rsidR="00426150">
        <w:t xml:space="preserve"> </w:t>
      </w:r>
      <w:r w:rsidR="00426150" w:rsidRPr="00426150">
        <w:t xml:space="preserve">Большинство специалистов, </w:t>
      </w:r>
      <w:r w:rsidR="00426150" w:rsidRPr="00426150">
        <w:lastRenderedPageBreak/>
        <w:t>которые используют в своей работе Excel, задействуют крайне ограниченное количество возможностей этой программы.</w:t>
      </w:r>
    </w:p>
    <w:p w14:paraId="07A4C4B9" w14:textId="35DEE9B2" w:rsidR="00A3047E" w:rsidRDefault="00A3047E" w:rsidP="00DE0267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Среди основных задач, которые позволяет решать данн</w:t>
      </w:r>
      <w:r w:rsidR="009F2FE5">
        <w:rPr>
          <w:shd w:val="clear" w:color="auto" w:fill="FFFFFF"/>
        </w:rPr>
        <w:t>ое приложение</w:t>
      </w:r>
      <w:r>
        <w:rPr>
          <w:shd w:val="clear" w:color="auto" w:fill="FFFFFF"/>
        </w:rPr>
        <w:t>, можно выделить следующие:</w:t>
      </w:r>
    </w:p>
    <w:p w14:paraId="571B92BF" w14:textId="422CC1FA" w:rsidR="00092CA1" w:rsidRDefault="00092CA1" w:rsidP="00DE0267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</w:t>
      </w:r>
      <w:r w:rsidR="009F2FE5">
        <w:rPr>
          <w:shd w:val="clear" w:color="auto" w:fill="FFFFFF"/>
        </w:rPr>
        <w:t>создание таблиц, списков учащихся и препода</w:t>
      </w:r>
      <w:r w:rsidR="00F820BA">
        <w:rPr>
          <w:shd w:val="clear" w:color="auto" w:fill="FFFFFF"/>
        </w:rPr>
        <w:t>ва</w:t>
      </w:r>
      <w:r w:rsidR="009F2FE5">
        <w:rPr>
          <w:shd w:val="clear" w:color="auto" w:fill="FFFFFF"/>
        </w:rPr>
        <w:t>телей</w:t>
      </w:r>
      <w:r>
        <w:rPr>
          <w:shd w:val="clear" w:color="auto" w:fill="FFFFFF"/>
        </w:rPr>
        <w:t>;</w:t>
      </w:r>
    </w:p>
    <w:p w14:paraId="57D9834D" w14:textId="6D5308F7" w:rsidR="00092CA1" w:rsidRPr="00046116" w:rsidRDefault="00092CA1" w:rsidP="00DE0267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</w:t>
      </w:r>
      <w:r w:rsidR="009F2FE5">
        <w:rPr>
          <w:shd w:val="clear" w:color="auto" w:fill="FFFFFF"/>
        </w:rPr>
        <w:t>учет посещения занятий</w:t>
      </w:r>
      <w:r>
        <w:rPr>
          <w:shd w:val="clear" w:color="auto" w:fill="FFFFFF"/>
        </w:rPr>
        <w:t>;</w:t>
      </w:r>
    </w:p>
    <w:p w14:paraId="4E8EF99D" w14:textId="0E9A6B8D" w:rsidR="00092CA1" w:rsidRDefault="00092CA1" w:rsidP="00DE0267">
      <w:pPr>
        <w:pStyle w:val="02"/>
        <w:rPr>
          <w:shd w:val="clear" w:color="auto" w:fill="FFFFFF"/>
        </w:rPr>
      </w:pPr>
      <w:r>
        <w:rPr>
          <w:shd w:val="clear" w:color="auto" w:fill="FFFFFF"/>
        </w:rPr>
        <w:t>– </w:t>
      </w:r>
      <w:r w:rsidR="009F2FE5">
        <w:rPr>
          <w:shd w:val="clear" w:color="auto" w:fill="FFFFFF"/>
        </w:rPr>
        <w:t>визуализация посещения занятий в виде графиков, диаграмм</w:t>
      </w:r>
      <w:r>
        <w:rPr>
          <w:shd w:val="clear" w:color="auto" w:fill="FFFFFF"/>
        </w:rPr>
        <w:t>;</w:t>
      </w:r>
    </w:p>
    <w:p w14:paraId="498E270B" w14:textId="77777777" w:rsidR="0034555C" w:rsidRDefault="0034555C" w:rsidP="0034555C">
      <w:pPr>
        <w:pStyle w:val="02"/>
      </w:pPr>
      <w:r>
        <w:t>– учет клиентов образовательных центров;</w:t>
      </w:r>
    </w:p>
    <w:p w14:paraId="51B3C878" w14:textId="77777777" w:rsidR="001A0206" w:rsidRDefault="001A0206" w:rsidP="001A0206">
      <w:pPr>
        <w:pStyle w:val="02"/>
      </w:pPr>
      <w:r>
        <w:t>– формирование документов статистической отчетности и информационно - аналитических документов по оказанным услугам, категориям абонентов и прочее.</w:t>
      </w:r>
    </w:p>
    <w:p w14:paraId="754A1C17" w14:textId="3496A9F2" w:rsidR="00D726F0" w:rsidRDefault="00D726F0" w:rsidP="00C12008">
      <w:pPr>
        <w:pStyle w:val="02"/>
      </w:pPr>
    </w:p>
    <w:tbl>
      <w:tblPr>
        <w:tblStyle w:val="a6"/>
        <w:tblW w:w="10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6"/>
      </w:tblGrid>
      <w:tr w:rsidR="005F58AF" w14:paraId="4CF430E1" w14:textId="77777777" w:rsidTr="0010786B">
        <w:trPr>
          <w:trHeight w:val="2642"/>
        </w:trPr>
        <w:tc>
          <w:tcPr>
            <w:tcW w:w="10186" w:type="dxa"/>
            <w:vAlign w:val="bottom"/>
          </w:tcPr>
          <w:p w14:paraId="03862989" w14:textId="77777777" w:rsidR="005F58AF" w:rsidRDefault="005F58AF" w:rsidP="0010786B">
            <w:pPr>
              <w:pStyle w:val="02"/>
              <w:keepNext/>
              <w:ind w:firstLine="0"/>
              <w:jc w:val="center"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93056" behindDoc="0" locked="0" layoutInCell="1" allowOverlap="1" wp14:anchorId="68613510" wp14:editId="4B0619A0">
                  <wp:simplePos x="0" y="0"/>
                  <wp:positionH relativeFrom="column">
                    <wp:posOffset>1308100</wp:posOffset>
                  </wp:positionH>
                  <wp:positionV relativeFrom="paragraph">
                    <wp:posOffset>-4445</wp:posOffset>
                  </wp:positionV>
                  <wp:extent cx="3710940" cy="2783205"/>
                  <wp:effectExtent l="0" t="0" r="3810" b="0"/>
                  <wp:wrapSquare wrapText="bothSides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0940" cy="2783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F0405D9" w14:textId="14EE6135" w:rsidR="005F58AF" w:rsidRDefault="005F58AF" w:rsidP="005F58AF">
      <w:pPr>
        <w:pStyle w:val="01"/>
        <w:jc w:val="center"/>
      </w:pPr>
      <w:r>
        <w:t>Рисунок 1.</w:t>
      </w:r>
      <w:r w:rsidR="005F775B">
        <w:t>5</w:t>
      </w:r>
      <w:r>
        <w:t xml:space="preserve"> – </w:t>
      </w:r>
      <w:r w:rsidR="0012479F">
        <w:t>Окно</w:t>
      </w:r>
      <w:r>
        <w:t xml:space="preserve"> «</w:t>
      </w:r>
      <w:r w:rsidRPr="005F58AF">
        <w:t>EXCEL</w:t>
      </w:r>
      <w:r>
        <w:t>»</w:t>
      </w:r>
    </w:p>
    <w:p w14:paraId="7C018908" w14:textId="5C2A7A39" w:rsidR="00542CE9" w:rsidRDefault="00542CE9" w:rsidP="00C12008">
      <w:pPr>
        <w:pStyle w:val="02"/>
      </w:pPr>
    </w:p>
    <w:p w14:paraId="649FD5A4" w14:textId="17539182" w:rsidR="00542CE9" w:rsidRDefault="00212B53" w:rsidP="00C12008">
      <w:pPr>
        <w:pStyle w:val="02"/>
      </w:pPr>
      <w:r>
        <w:t xml:space="preserve">В рамках данного дипломного проекта предполагается разработка программного средства, которое позволит отказаться от </w:t>
      </w:r>
      <w:r w:rsidRPr="00F820BA">
        <w:rPr>
          <w:bCs/>
          <w:iCs/>
          <w:shd w:val="clear" w:color="auto" w:fill="FFFFFF"/>
        </w:rPr>
        <w:t xml:space="preserve">«ALFACRM» и </w:t>
      </w:r>
      <w:r w:rsidRPr="00F820BA">
        <w:rPr>
          <w:bCs/>
          <w:iCs/>
        </w:rPr>
        <w:t>«</w:t>
      </w:r>
      <w:r w:rsidRPr="00F820BA">
        <w:rPr>
          <w:bCs/>
          <w:iCs/>
          <w:lang w:val="en-US"/>
        </w:rPr>
        <w:t>EXCEL</w:t>
      </w:r>
      <w:r w:rsidRPr="00F820BA">
        <w:rPr>
          <w:bCs/>
          <w:iCs/>
        </w:rPr>
        <w:t>»</w:t>
      </w:r>
      <w:r w:rsidR="005F44E7">
        <w:rPr>
          <w:bCs/>
          <w:iCs/>
        </w:rPr>
        <w:t xml:space="preserve">. </w:t>
      </w:r>
      <w:r w:rsidR="005F44E7">
        <w:t>Взаимодействие Пользователя (Преподаватель), клиента (родителя)</w:t>
      </w:r>
      <w:r w:rsidR="005F44E7" w:rsidRPr="00A73562">
        <w:t xml:space="preserve"> </w:t>
      </w:r>
      <w:r w:rsidR="005F44E7">
        <w:t>и клиентов (детей)</w:t>
      </w:r>
      <w:r w:rsidR="005F44E7" w:rsidRPr="00A73562">
        <w:t xml:space="preserve"> </w:t>
      </w:r>
      <w:r w:rsidR="005F44E7">
        <w:t>с учетом разрабатываемого программного средства</w:t>
      </w:r>
      <w:r w:rsidR="005F44E7">
        <w:t xml:space="preserve"> представлено на рисунке 1.</w:t>
      </w:r>
      <w:r w:rsidR="003B182E">
        <w:t>6</w:t>
      </w:r>
      <w:r w:rsidR="005F44E7">
        <w:t>.</w:t>
      </w:r>
    </w:p>
    <w:p w14:paraId="372493EB" w14:textId="77777777" w:rsidR="00A61778" w:rsidRDefault="00A61778" w:rsidP="00C12008">
      <w:pPr>
        <w:pStyle w:val="02"/>
      </w:pPr>
    </w:p>
    <w:tbl>
      <w:tblPr>
        <w:tblStyle w:val="a6"/>
        <w:tblW w:w="96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7"/>
      </w:tblGrid>
      <w:tr w:rsidR="007B7420" w:rsidRPr="007B7420" w14:paraId="419CB286" w14:textId="77777777" w:rsidTr="00A61778">
        <w:trPr>
          <w:trHeight w:val="1221"/>
        </w:trPr>
        <w:tc>
          <w:tcPr>
            <w:tcW w:w="9687" w:type="dxa"/>
          </w:tcPr>
          <w:p w14:paraId="114B7810" w14:textId="77777777" w:rsidR="007B7420" w:rsidRDefault="007B7420" w:rsidP="007B7420">
            <w:pPr>
              <w:pStyle w:val="02"/>
              <w:ind w:firstLine="0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1" locked="0" layoutInCell="1" allowOverlap="1" wp14:anchorId="2359CD5D" wp14:editId="4B9E3E51">
                  <wp:simplePos x="0" y="0"/>
                  <wp:positionH relativeFrom="margin">
                    <wp:posOffset>622935</wp:posOffset>
                  </wp:positionH>
                  <wp:positionV relativeFrom="margin">
                    <wp:posOffset>635</wp:posOffset>
                  </wp:positionV>
                  <wp:extent cx="3825875" cy="2645410"/>
                  <wp:effectExtent l="0" t="0" r="3175" b="2540"/>
                  <wp:wrapSquare wrapText="bothSides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875" cy="2645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749C18D" w14:textId="77777777" w:rsidR="007B7420" w:rsidRDefault="007B7420" w:rsidP="007B7420">
            <w:pPr>
              <w:pStyle w:val="02"/>
              <w:ind w:firstLine="0"/>
            </w:pPr>
          </w:p>
          <w:p w14:paraId="0392F97F" w14:textId="77777777" w:rsidR="007B7420" w:rsidRDefault="007B7420" w:rsidP="007B7420">
            <w:pPr>
              <w:pStyle w:val="02"/>
              <w:ind w:firstLine="0"/>
            </w:pPr>
          </w:p>
          <w:p w14:paraId="387A2440" w14:textId="77777777" w:rsidR="007B7420" w:rsidRDefault="007B7420" w:rsidP="007B7420">
            <w:pPr>
              <w:pStyle w:val="02"/>
              <w:ind w:firstLine="0"/>
            </w:pPr>
          </w:p>
          <w:p w14:paraId="40CD7E0C" w14:textId="77777777" w:rsidR="007B7420" w:rsidRDefault="007B7420" w:rsidP="007B7420">
            <w:pPr>
              <w:pStyle w:val="02"/>
              <w:ind w:firstLine="0"/>
            </w:pPr>
          </w:p>
          <w:p w14:paraId="26696130" w14:textId="77777777" w:rsidR="007B7420" w:rsidRDefault="007B7420" w:rsidP="007B7420">
            <w:pPr>
              <w:pStyle w:val="02"/>
              <w:ind w:firstLine="0"/>
            </w:pPr>
          </w:p>
          <w:p w14:paraId="33C22536" w14:textId="77777777" w:rsidR="007B7420" w:rsidRDefault="007B7420" w:rsidP="007B7420">
            <w:pPr>
              <w:pStyle w:val="02"/>
              <w:ind w:firstLine="0"/>
            </w:pPr>
          </w:p>
          <w:p w14:paraId="3A1A59FD" w14:textId="77777777" w:rsidR="007B7420" w:rsidRDefault="007B7420" w:rsidP="007B7420">
            <w:pPr>
              <w:pStyle w:val="02"/>
              <w:ind w:firstLine="0"/>
            </w:pPr>
          </w:p>
          <w:p w14:paraId="1FFB22CB" w14:textId="77777777" w:rsidR="007B7420" w:rsidRDefault="007B7420" w:rsidP="007B7420">
            <w:pPr>
              <w:pStyle w:val="02"/>
              <w:ind w:firstLine="0"/>
            </w:pPr>
          </w:p>
          <w:p w14:paraId="00727E19" w14:textId="77777777" w:rsidR="007B7420" w:rsidRDefault="007B7420" w:rsidP="007B7420">
            <w:pPr>
              <w:pStyle w:val="02"/>
              <w:ind w:firstLine="0"/>
            </w:pPr>
          </w:p>
          <w:p w14:paraId="435C28F9" w14:textId="77777777" w:rsidR="007B7420" w:rsidRDefault="007B7420" w:rsidP="007B7420">
            <w:pPr>
              <w:pStyle w:val="02"/>
              <w:keepNext/>
              <w:ind w:firstLine="0"/>
            </w:pPr>
          </w:p>
        </w:tc>
      </w:tr>
    </w:tbl>
    <w:p w14:paraId="33798A5C" w14:textId="4342AF7E" w:rsidR="007B7420" w:rsidRDefault="007B7420" w:rsidP="00A61778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1</w:t>
      </w:r>
      <w:r w:rsidR="003961E0">
        <w:rPr>
          <w:noProof/>
        </w:rPr>
        <w:fldChar w:fldCharType="end"/>
      </w:r>
      <w:r w:rsidR="008D5CD9">
        <w:t>.</w:t>
      </w:r>
      <w:r w:rsidR="003B182E">
        <w:t>6</w:t>
      </w:r>
      <w:r w:rsidRPr="007B7420">
        <w:t xml:space="preserve"> – </w:t>
      </w:r>
      <w:r>
        <w:t>Взаимодействие</w:t>
      </w:r>
      <w:r w:rsidR="00966443">
        <w:t xml:space="preserve"> Пользователя (Преподаватель)</w:t>
      </w:r>
      <w:r>
        <w:t xml:space="preserve">, </w:t>
      </w:r>
      <w:r w:rsidR="00966443">
        <w:t>клиента (родителя)</w:t>
      </w:r>
      <w:r w:rsidRPr="00A73562">
        <w:t xml:space="preserve"> </w:t>
      </w:r>
      <w:r>
        <w:t xml:space="preserve">и </w:t>
      </w:r>
      <w:r w:rsidR="007340EA">
        <w:t>клиентов (детей)</w:t>
      </w:r>
      <w:r w:rsidRPr="00A73562">
        <w:t xml:space="preserve"> </w:t>
      </w:r>
      <w:r>
        <w:t>с учетом разрабатываемого программного средства</w:t>
      </w:r>
    </w:p>
    <w:p w14:paraId="0CA38F9F" w14:textId="77777777" w:rsidR="0034555C" w:rsidRDefault="0034555C" w:rsidP="00A61778">
      <w:pPr>
        <w:pStyle w:val="01"/>
        <w:jc w:val="center"/>
      </w:pPr>
    </w:p>
    <w:p w14:paraId="462C8F74" w14:textId="24381913" w:rsidR="0034555C" w:rsidRDefault="00984CEA" w:rsidP="0034555C">
      <w:pPr>
        <w:pStyle w:val="02"/>
      </w:pPr>
      <w:r>
        <w:t xml:space="preserve">Программное средство </w:t>
      </w:r>
      <w:r w:rsidR="0034555C">
        <w:t>решает следующие задачи:</w:t>
      </w:r>
    </w:p>
    <w:p w14:paraId="36881EA5" w14:textId="2CE7B639" w:rsidR="0034555C" w:rsidRPr="00C838DD" w:rsidRDefault="0034555C" w:rsidP="0034555C">
      <w:pPr>
        <w:pStyle w:val="02"/>
      </w:pPr>
      <w:r>
        <w:t xml:space="preserve">– </w:t>
      </w:r>
      <w:r w:rsidR="00984CEA">
        <w:rPr>
          <w:szCs w:val="28"/>
        </w:rPr>
        <w:t>добавление клиента с контактными и анкетными данными</w:t>
      </w:r>
      <w:r>
        <w:t>;</w:t>
      </w:r>
    </w:p>
    <w:p w14:paraId="1F0C810D" w14:textId="2417651A" w:rsidR="0034555C" w:rsidRPr="00C838DD" w:rsidRDefault="0034555C" w:rsidP="0034555C">
      <w:pPr>
        <w:pStyle w:val="02"/>
      </w:pPr>
      <w:r>
        <w:t xml:space="preserve">– </w:t>
      </w:r>
      <w:r w:rsidR="00984CEA">
        <w:rPr>
          <w:szCs w:val="28"/>
        </w:rPr>
        <w:t>коррекция ранее внесенного клиента</w:t>
      </w:r>
      <w:r>
        <w:t>;</w:t>
      </w:r>
    </w:p>
    <w:p w14:paraId="3DBF92C9" w14:textId="197CA1DB" w:rsidR="0034555C" w:rsidRPr="00C838DD" w:rsidRDefault="0034555C" w:rsidP="0034555C">
      <w:pPr>
        <w:pStyle w:val="02"/>
      </w:pPr>
      <w:r>
        <w:t xml:space="preserve">– </w:t>
      </w:r>
      <w:r w:rsidR="00984CEA">
        <w:rPr>
          <w:szCs w:val="28"/>
        </w:rPr>
        <w:t>удаление ранее внесенного клиента</w:t>
      </w:r>
      <w:r>
        <w:t>;</w:t>
      </w:r>
    </w:p>
    <w:p w14:paraId="796EF24C" w14:textId="6A918725" w:rsidR="0034555C" w:rsidRPr="00C838DD" w:rsidRDefault="0034555C" w:rsidP="0034555C">
      <w:pPr>
        <w:pStyle w:val="02"/>
      </w:pPr>
      <w:r>
        <w:t xml:space="preserve">– </w:t>
      </w:r>
      <w:r w:rsidR="00ED2519">
        <w:rPr>
          <w:szCs w:val="28"/>
        </w:rPr>
        <w:t>добавление ребенка к клиенту с документами и анкетными данными</w:t>
      </w:r>
      <w:r>
        <w:t>;</w:t>
      </w:r>
    </w:p>
    <w:p w14:paraId="3052402D" w14:textId="6247ABD4" w:rsidR="0034555C" w:rsidRPr="00C838DD" w:rsidRDefault="0034555C" w:rsidP="0034555C">
      <w:pPr>
        <w:pStyle w:val="02"/>
      </w:pPr>
      <w:r>
        <w:t xml:space="preserve">– </w:t>
      </w:r>
      <w:r w:rsidR="00ED2519">
        <w:rPr>
          <w:szCs w:val="28"/>
        </w:rPr>
        <w:t>коррекция ранее внесенного ребенка</w:t>
      </w:r>
      <w:r>
        <w:t>;</w:t>
      </w:r>
    </w:p>
    <w:p w14:paraId="4209CCF5" w14:textId="1CB825D6" w:rsidR="0034555C" w:rsidRDefault="0034555C" w:rsidP="0034555C">
      <w:pPr>
        <w:pStyle w:val="02"/>
      </w:pPr>
      <w:r>
        <w:t xml:space="preserve">– </w:t>
      </w:r>
      <w:r w:rsidR="00ED2519">
        <w:rPr>
          <w:szCs w:val="28"/>
        </w:rPr>
        <w:t>присвоение клиенту одной или нескольких категорий</w:t>
      </w:r>
      <w:r>
        <w:t>.</w:t>
      </w:r>
    </w:p>
    <w:p w14:paraId="6AD9A7B4" w14:textId="0AE0CC15" w:rsidR="00ED2519" w:rsidRDefault="00ED2519" w:rsidP="00ED2519">
      <w:pPr>
        <w:pStyle w:val="02"/>
      </w:pPr>
      <w:r>
        <w:t xml:space="preserve">– </w:t>
      </w:r>
      <w:r>
        <w:rPr>
          <w:szCs w:val="28"/>
        </w:rPr>
        <w:t>ведение справочника категорий</w:t>
      </w:r>
      <w:r>
        <w:t>.</w:t>
      </w:r>
    </w:p>
    <w:p w14:paraId="266CF363" w14:textId="028B1EFB" w:rsidR="00ED2519" w:rsidRDefault="00ED2519" w:rsidP="00ED2519">
      <w:pPr>
        <w:pStyle w:val="02"/>
      </w:pPr>
      <w:r>
        <w:t xml:space="preserve">– </w:t>
      </w:r>
      <w:r>
        <w:rPr>
          <w:szCs w:val="28"/>
        </w:rPr>
        <w:t>ведение справочника городов</w:t>
      </w:r>
      <w:r>
        <w:t>.</w:t>
      </w:r>
    </w:p>
    <w:p w14:paraId="490837A2" w14:textId="63D57DB3" w:rsidR="00ED2519" w:rsidRDefault="00ED2519" w:rsidP="00ED2519">
      <w:pPr>
        <w:pStyle w:val="02"/>
      </w:pPr>
      <w:r>
        <w:t xml:space="preserve">– </w:t>
      </w:r>
      <w:r>
        <w:rPr>
          <w:szCs w:val="28"/>
        </w:rPr>
        <w:t>формирование списков по заданным правилам, с возможностью расширения списков без перекомпиляции программы</w:t>
      </w:r>
      <w:r>
        <w:t>.</w:t>
      </w:r>
    </w:p>
    <w:p w14:paraId="497F5BE2" w14:textId="1726BBC1" w:rsidR="00ED2519" w:rsidRDefault="00ED2519" w:rsidP="00ED2519">
      <w:pPr>
        <w:pStyle w:val="02"/>
      </w:pPr>
      <w:r>
        <w:t xml:space="preserve">– </w:t>
      </w:r>
      <w:r>
        <w:rPr>
          <w:szCs w:val="28"/>
        </w:rPr>
        <w:t>поиск в базе данных любых сведений по части текста</w:t>
      </w:r>
      <w:r>
        <w:t>.</w:t>
      </w:r>
    </w:p>
    <w:p w14:paraId="239437C7" w14:textId="3E256853" w:rsidR="00ED2519" w:rsidRDefault="00ED2519" w:rsidP="00ED2519">
      <w:pPr>
        <w:pStyle w:val="02"/>
      </w:pPr>
      <w:r>
        <w:t xml:space="preserve">– </w:t>
      </w:r>
      <w:r>
        <w:rPr>
          <w:szCs w:val="28"/>
        </w:rPr>
        <w:t>установка парольной защиты на вход в программу</w:t>
      </w:r>
      <w:r>
        <w:t>.</w:t>
      </w:r>
    </w:p>
    <w:p w14:paraId="3C201FA1" w14:textId="2A42AACA" w:rsidR="00403129" w:rsidRDefault="00403129" w:rsidP="00ED2519">
      <w:pPr>
        <w:pStyle w:val="02"/>
      </w:pPr>
      <w:r>
        <w:t>Сравнение аналогов представлено на рисунке 1.</w:t>
      </w:r>
      <w:r w:rsidR="003B182E">
        <w:t>7</w:t>
      </w:r>
      <w:r>
        <w:t>.</w:t>
      </w:r>
      <w:r w:rsidR="007472E7">
        <w:t xml:space="preserve"> </w:t>
      </w:r>
      <w:r w:rsidR="007472E7" w:rsidRPr="007472E7">
        <w:t xml:space="preserve">Метод сравнения аналогов предполагает сбор и анализ показателей </w:t>
      </w:r>
      <w:r w:rsidR="007472E7">
        <w:t>описываемых систем</w:t>
      </w:r>
      <w:r w:rsidR="007472E7" w:rsidRPr="007472E7">
        <w:t>, осуществляющих аналогичный вид деятельности.</w:t>
      </w:r>
    </w:p>
    <w:p w14:paraId="38E0ADF2" w14:textId="77777777" w:rsidR="00227780" w:rsidRDefault="00227780" w:rsidP="00ED2519">
      <w:pPr>
        <w:pStyle w:val="02"/>
        <w:sectPr w:rsidR="00227780" w:rsidSect="008E6F32">
          <w:footerReference w:type="even" r:id="rId21"/>
          <w:footerReference w:type="default" r:id="rId22"/>
          <w:footerReference w:type="first" r:id="rId23"/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5E242997" w14:textId="40547B7E" w:rsidR="007472E7" w:rsidRDefault="00227780" w:rsidP="00ED2519">
      <w:pPr>
        <w:pStyle w:val="02"/>
      </w:pPr>
      <w:r>
        <w:rPr>
          <w:noProof/>
        </w:rPr>
        <w:lastRenderedPageBreak/>
        <w:drawing>
          <wp:anchor distT="0" distB="0" distL="114300" distR="114300" simplePos="0" relativeHeight="251724800" behindDoc="1" locked="0" layoutInCell="1" allowOverlap="1" wp14:anchorId="17A6AB23" wp14:editId="260FB22A">
            <wp:simplePos x="0" y="0"/>
            <wp:positionH relativeFrom="margin">
              <wp:posOffset>104140</wp:posOffset>
            </wp:positionH>
            <wp:positionV relativeFrom="margin">
              <wp:posOffset>-299085</wp:posOffset>
            </wp:positionV>
            <wp:extent cx="5746750" cy="7221855"/>
            <wp:effectExtent l="0" t="0" r="6350" b="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7221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08499C" w14:textId="46E4AFBE" w:rsidR="00403129" w:rsidRDefault="00403129" w:rsidP="00403129">
      <w:pPr>
        <w:pStyle w:val="01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 w:rsidR="003B182E">
        <w:t>7</w:t>
      </w:r>
      <w:r w:rsidRPr="007B7420">
        <w:t xml:space="preserve"> – </w:t>
      </w:r>
      <w:r>
        <w:t>Сравнение аналогов</w:t>
      </w:r>
    </w:p>
    <w:p w14:paraId="6F3B53BC" w14:textId="51F7B1EB" w:rsidR="00403129" w:rsidRDefault="00403129" w:rsidP="00ED2519">
      <w:pPr>
        <w:pStyle w:val="02"/>
      </w:pPr>
    </w:p>
    <w:p w14:paraId="2BF15256" w14:textId="6F6993B5" w:rsidR="00521FEF" w:rsidRPr="004A2D91" w:rsidRDefault="00521FEF" w:rsidP="00DF5679">
      <w:pPr>
        <w:pStyle w:val="21"/>
        <w:spacing w:before="360" w:line="400" w:lineRule="exact"/>
        <w:ind w:left="0" w:firstLine="709"/>
      </w:pPr>
      <w:bookmarkStart w:id="7" w:name="_Toc63684745"/>
      <w:bookmarkStart w:id="8" w:name="_Toc83246592"/>
      <w:r w:rsidRPr="004A2D91">
        <w:lastRenderedPageBreak/>
        <w:t>Постановка</w:t>
      </w:r>
      <w:r w:rsidR="000620C9" w:rsidRPr="004A2D91">
        <w:t xml:space="preserve"> цели и </w:t>
      </w:r>
      <w:r w:rsidRPr="004A2D91">
        <w:t>зада</w:t>
      </w:r>
      <w:r w:rsidR="000620C9" w:rsidRPr="004A2D91">
        <w:t>ч</w:t>
      </w:r>
      <w:r w:rsidRPr="004A2D91">
        <w:t xml:space="preserve"> на дипломное проектирование</w:t>
      </w:r>
      <w:bookmarkEnd w:id="7"/>
      <w:bookmarkEnd w:id="8"/>
    </w:p>
    <w:p w14:paraId="63F06A9B" w14:textId="7BB36C5E" w:rsidR="000F0D88" w:rsidRPr="008D5CF4" w:rsidRDefault="000F0D88" w:rsidP="008D5CF4">
      <w:pPr>
        <w:pStyle w:val="02"/>
      </w:pPr>
      <w:r w:rsidRPr="008D5CF4">
        <w:t>В рамках компани</w:t>
      </w:r>
      <w:r w:rsidR="00E875CE">
        <w:t xml:space="preserve">и </w:t>
      </w:r>
      <w:r w:rsidR="00E875CE" w:rsidRPr="00F63047">
        <w:t>ООО «Школа цифровых технологий»</w:t>
      </w:r>
      <w:r w:rsidR="00E875CE">
        <w:t xml:space="preserve"> </w:t>
      </w:r>
      <w:r w:rsidR="0037283A">
        <w:t xml:space="preserve">было принято решение </w:t>
      </w:r>
      <w:r w:rsidR="0037283A" w:rsidRPr="0037283A">
        <w:t>разработать программное средство реализующее ведение учета учащихся детского образовательного центра, позволяющее вносить в базу как клиентов-родителей, так и детей</w:t>
      </w:r>
      <w:r w:rsidRPr="008D5CF4">
        <w:t>.</w:t>
      </w:r>
    </w:p>
    <w:p w14:paraId="74A04F66" w14:textId="521665B3" w:rsidR="000F0D88" w:rsidRDefault="009A64D3" w:rsidP="00531E7A">
      <w:pPr>
        <w:pStyle w:val="02"/>
      </w:pPr>
      <w:r>
        <w:t xml:space="preserve">Интерфейс программы и создание списков реализовать через </w:t>
      </w:r>
      <w:proofErr w:type="spellStart"/>
      <w:r w:rsidRPr="002F5514">
        <w:t>QtScript</w:t>
      </w:r>
      <w:proofErr w:type="spellEnd"/>
      <w:r>
        <w:t xml:space="preserve">, для работы и изменения этих функций без </w:t>
      </w:r>
      <w:r>
        <w:rPr>
          <w:szCs w:val="28"/>
        </w:rPr>
        <w:t>перекомпиляции проекта</w:t>
      </w:r>
      <w:r w:rsidR="000F0D88">
        <w:t>.</w:t>
      </w:r>
    </w:p>
    <w:p w14:paraId="404865BC" w14:textId="31495DAF" w:rsidR="009A64D3" w:rsidRDefault="009A64D3" w:rsidP="00531E7A">
      <w:pPr>
        <w:pStyle w:val="02"/>
      </w:pPr>
      <w:r>
        <w:rPr>
          <w:szCs w:val="28"/>
        </w:rPr>
        <w:t xml:space="preserve">Проект выполнить как приложение, хранящее данные в базе </w:t>
      </w:r>
      <w:r>
        <w:rPr>
          <w:szCs w:val="28"/>
          <w:lang w:val="en-US"/>
        </w:rPr>
        <w:t>SQLite</w:t>
      </w:r>
      <w:r w:rsidRPr="00C45682">
        <w:rPr>
          <w:szCs w:val="28"/>
        </w:rPr>
        <w:t xml:space="preserve">, </w:t>
      </w:r>
      <w:r>
        <w:rPr>
          <w:szCs w:val="28"/>
        </w:rPr>
        <w:t xml:space="preserve">загружающее их в формате </w:t>
      </w:r>
      <w:r>
        <w:rPr>
          <w:szCs w:val="28"/>
          <w:lang w:val="en-US"/>
        </w:rPr>
        <w:t>JSON</w:t>
      </w:r>
      <w:r w:rsidRPr="00C45682">
        <w:rPr>
          <w:szCs w:val="28"/>
        </w:rPr>
        <w:t xml:space="preserve"> </w:t>
      </w:r>
      <w:r>
        <w:rPr>
          <w:szCs w:val="28"/>
        </w:rPr>
        <w:t>и выводящее в интерфейс, а также позволяющее редактировать, выполнять поиск и формировать списки по имеющимся данным</w:t>
      </w:r>
    </w:p>
    <w:p w14:paraId="3A57D991" w14:textId="15EB279F" w:rsidR="009A64D3" w:rsidRDefault="009A64D3" w:rsidP="00531E7A">
      <w:pPr>
        <w:pStyle w:val="02"/>
        <w:rPr>
          <w:szCs w:val="28"/>
        </w:rPr>
      </w:pPr>
      <w:r>
        <w:rPr>
          <w:szCs w:val="28"/>
        </w:rPr>
        <w:t xml:space="preserve">Сложные объекты хранить как </w:t>
      </w:r>
      <w:r>
        <w:rPr>
          <w:szCs w:val="28"/>
          <w:lang w:val="en-US"/>
        </w:rPr>
        <w:t>JSON</w:t>
      </w:r>
      <w:r w:rsidRPr="00C45682">
        <w:rPr>
          <w:szCs w:val="28"/>
        </w:rPr>
        <w:t>-</w:t>
      </w:r>
      <w:r>
        <w:rPr>
          <w:szCs w:val="28"/>
        </w:rPr>
        <w:t>объекты в виде больших текстовых полей, чтобы упростить сопровождение базы данных, при изменении структуры классов, не нужно было модифицировать структуру таблиц.</w:t>
      </w:r>
    </w:p>
    <w:p w14:paraId="0F668193" w14:textId="345B33F2" w:rsidR="009A64D3" w:rsidRDefault="009A64D3" w:rsidP="00531E7A">
      <w:pPr>
        <w:pStyle w:val="02"/>
        <w:rPr>
          <w:szCs w:val="28"/>
        </w:rPr>
      </w:pPr>
      <w:r>
        <w:rPr>
          <w:szCs w:val="28"/>
        </w:rPr>
        <w:t xml:space="preserve">Список, порядок и представление данных в интерфейсе задать не кодом на </w:t>
      </w:r>
      <w:r>
        <w:rPr>
          <w:szCs w:val="28"/>
          <w:lang w:val="en-US"/>
        </w:rPr>
        <w:t>C</w:t>
      </w:r>
      <w:r w:rsidRPr="00C45682">
        <w:rPr>
          <w:szCs w:val="28"/>
        </w:rPr>
        <w:t xml:space="preserve">++, </w:t>
      </w:r>
      <w:r>
        <w:rPr>
          <w:szCs w:val="28"/>
        </w:rPr>
        <w:t xml:space="preserve">а специальными </w:t>
      </w:r>
      <w:r>
        <w:rPr>
          <w:szCs w:val="28"/>
          <w:lang w:val="en-US"/>
        </w:rPr>
        <w:t>JSON</w:t>
      </w:r>
      <w:r w:rsidRPr="00C45682">
        <w:rPr>
          <w:szCs w:val="28"/>
        </w:rPr>
        <w:t>-</w:t>
      </w:r>
      <w:r>
        <w:rPr>
          <w:szCs w:val="28"/>
        </w:rPr>
        <w:t>объектами — представлениями.</w:t>
      </w:r>
      <w:r w:rsidRPr="009A64D3">
        <w:rPr>
          <w:szCs w:val="28"/>
        </w:rPr>
        <w:t xml:space="preserve"> </w:t>
      </w:r>
      <w:r>
        <w:rPr>
          <w:szCs w:val="28"/>
        </w:rPr>
        <w:t>Это позволяет модифицировать интерфейс приложения и менять логику представления данных без перекомпиляции самого приложения.</w:t>
      </w:r>
    </w:p>
    <w:p w14:paraId="29E48848" w14:textId="6B92949C" w:rsidR="009A64D3" w:rsidRDefault="009A64D3" w:rsidP="00531E7A">
      <w:pPr>
        <w:pStyle w:val="02"/>
        <w:rPr>
          <w:szCs w:val="28"/>
        </w:rPr>
      </w:pPr>
      <w:r>
        <w:rPr>
          <w:szCs w:val="28"/>
        </w:rPr>
        <w:t xml:space="preserve">Предусмотреть </w:t>
      </w:r>
      <w:proofErr w:type="spellStart"/>
      <w:r>
        <w:rPr>
          <w:szCs w:val="28"/>
        </w:rPr>
        <w:t>возможножность</w:t>
      </w:r>
      <w:proofErr w:type="spellEnd"/>
      <w:r>
        <w:rPr>
          <w:szCs w:val="28"/>
        </w:rPr>
        <w:t xml:space="preserve"> расширения функционала программы также за счет создания списков, которые получаются из основной базы путем фильтрации, сортировки и выбора конкретных полей с преобразованием данных.</w:t>
      </w:r>
      <w:r w:rsidRPr="009A64D3">
        <w:rPr>
          <w:szCs w:val="28"/>
        </w:rPr>
        <w:t xml:space="preserve"> </w:t>
      </w:r>
      <w:r>
        <w:rPr>
          <w:szCs w:val="28"/>
        </w:rPr>
        <w:t xml:space="preserve">Все эти функцию работают без перекомпиляции проекта, за счет расширения через представления списков и написания функций на </w:t>
      </w:r>
      <w:r>
        <w:rPr>
          <w:szCs w:val="28"/>
          <w:lang w:val="en-US"/>
        </w:rPr>
        <w:t>ECMAScript</w:t>
      </w:r>
      <w:r w:rsidRPr="00C45682">
        <w:rPr>
          <w:szCs w:val="28"/>
        </w:rPr>
        <w:t>.</w:t>
      </w:r>
    </w:p>
    <w:p w14:paraId="79355E9C" w14:textId="77777777" w:rsidR="00A078F0" w:rsidRPr="00A078F0" w:rsidRDefault="00A078F0" w:rsidP="00A078F0">
      <w:pPr>
        <w:pStyle w:val="02"/>
        <w:rPr>
          <w:szCs w:val="28"/>
        </w:rPr>
      </w:pPr>
      <w:r w:rsidRPr="00A078F0">
        <w:rPr>
          <w:szCs w:val="28"/>
        </w:rPr>
        <w:t>Основными задачами, решаемыми в дипломном проекте, являются:</w:t>
      </w:r>
    </w:p>
    <w:p w14:paraId="0F7B8202" w14:textId="5441F31B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провести функциональный анализ предметной области;</w:t>
      </w:r>
    </w:p>
    <w:p w14:paraId="1037399B" w14:textId="32548915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разработать функциональные требования;</w:t>
      </w:r>
    </w:p>
    <w:p w14:paraId="31A9AF99" w14:textId="51540FEA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описать модели и методы, используемые в программном средстве;</w:t>
      </w:r>
    </w:p>
    <w:p w14:paraId="55C25493" w14:textId="09081FFD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спроектировать программное средство;</w:t>
      </w:r>
    </w:p>
    <w:p w14:paraId="1B337CFF" w14:textId="4EE191C2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 xml:space="preserve">спроектировать и реализовать алгоритмы программного средства на языке </w:t>
      </w:r>
      <w:r w:rsidR="00613E53">
        <w:rPr>
          <w:szCs w:val="28"/>
        </w:rPr>
        <w:t xml:space="preserve">С++ с использованием </w:t>
      </w:r>
      <w:proofErr w:type="spellStart"/>
      <w:r w:rsidR="00613E53">
        <w:rPr>
          <w:szCs w:val="28"/>
        </w:rPr>
        <w:t>фрэймворка</w:t>
      </w:r>
      <w:proofErr w:type="spellEnd"/>
      <w:r w:rsidR="00613E53">
        <w:rPr>
          <w:szCs w:val="28"/>
        </w:rPr>
        <w:t xml:space="preserve"> </w:t>
      </w:r>
      <w:r w:rsidR="00613E53">
        <w:rPr>
          <w:szCs w:val="28"/>
          <w:lang w:val="en-US"/>
        </w:rPr>
        <w:t>QT</w:t>
      </w:r>
      <w:r w:rsidR="00A078F0" w:rsidRPr="00A078F0">
        <w:rPr>
          <w:szCs w:val="28"/>
        </w:rPr>
        <w:t>;</w:t>
      </w:r>
    </w:p>
    <w:p w14:paraId="214F0434" w14:textId="449D9602" w:rsidR="00A078F0" w:rsidRP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протестировать разработанное программное средство;</w:t>
      </w:r>
    </w:p>
    <w:p w14:paraId="715C20D3" w14:textId="40EC90E9" w:rsidR="00A078F0" w:rsidRDefault="001C0F23" w:rsidP="00A078F0">
      <w:pPr>
        <w:pStyle w:val="02"/>
        <w:rPr>
          <w:szCs w:val="28"/>
        </w:rPr>
      </w:pPr>
      <w:r w:rsidRPr="001C0F23">
        <w:rPr>
          <w:szCs w:val="28"/>
        </w:rPr>
        <w:t xml:space="preserve">– </w:t>
      </w:r>
      <w:r w:rsidR="00A078F0" w:rsidRPr="00A078F0">
        <w:rPr>
          <w:szCs w:val="28"/>
        </w:rPr>
        <w:t>подготовить графическую и текстовую части дипломного проекта.</w:t>
      </w:r>
    </w:p>
    <w:p w14:paraId="3C888930" w14:textId="64F1A71F" w:rsidR="00B465B5" w:rsidRPr="0097696F" w:rsidRDefault="00A92943" w:rsidP="00DF567F">
      <w:pPr>
        <w:pStyle w:val="1"/>
        <w:spacing w:before="0"/>
        <w:ind w:left="0" w:firstLine="709"/>
      </w:pPr>
      <w:bookmarkStart w:id="9" w:name="_Toc83246593"/>
      <w:r w:rsidRPr="00A92943">
        <w:lastRenderedPageBreak/>
        <w:t>Методы и модели, положенные в основу проекта</w:t>
      </w:r>
      <w:bookmarkEnd w:id="9"/>
    </w:p>
    <w:p w14:paraId="5D03C962" w14:textId="1510EC67" w:rsidR="00ED5078" w:rsidRPr="0097696F" w:rsidRDefault="00593184" w:rsidP="00DF567F">
      <w:pPr>
        <w:pStyle w:val="21"/>
        <w:spacing w:before="0" w:line="400" w:lineRule="exact"/>
        <w:ind w:left="0" w:firstLine="709"/>
      </w:pPr>
      <w:bookmarkStart w:id="10" w:name="_Toc83246594"/>
      <w:r w:rsidRPr="00593184">
        <w:t>Описание предметной области</w:t>
      </w:r>
      <w:bookmarkEnd w:id="10"/>
    </w:p>
    <w:p w14:paraId="7C279304" w14:textId="752863FA" w:rsidR="004B7BD5" w:rsidRDefault="00FC772A" w:rsidP="004B7BD5">
      <w:pPr>
        <w:pStyle w:val="02"/>
      </w:pPr>
      <w:r w:rsidRPr="00FC772A">
        <w:t>Программн</w:t>
      </w:r>
      <w:r w:rsidR="00C77BFB">
        <w:t>ы</w:t>
      </w:r>
      <w:r w:rsidRPr="00FC772A">
        <w:t>е средств</w:t>
      </w:r>
      <w:r>
        <w:t>а</w:t>
      </w:r>
      <w:r w:rsidRPr="00FC772A">
        <w:t xml:space="preserve"> по учету персонифицированных данных </w:t>
      </w:r>
      <w:r w:rsidR="004873D9">
        <w:t xml:space="preserve">– это средства для </w:t>
      </w:r>
      <w:r>
        <w:t>хранения данны</w:t>
      </w:r>
      <w:r w:rsidR="002960E5">
        <w:t>х</w:t>
      </w:r>
      <w:r w:rsidR="004873D9">
        <w:t xml:space="preserve"> и предоставления правильных ответов</w:t>
      </w:r>
      <w:r>
        <w:t xml:space="preserve"> на вопросы пользователя</w:t>
      </w:r>
      <w:r w:rsidR="004873D9">
        <w:t xml:space="preserve"> с целью </w:t>
      </w:r>
      <w:r>
        <w:t>визуализации и упрощения получения информации</w:t>
      </w:r>
      <w:r w:rsidR="004873D9">
        <w:t xml:space="preserve">. </w:t>
      </w:r>
      <w:r w:rsidR="004B7BD5">
        <w:t xml:space="preserve">Возможности менеджера включают в себя организационные моменты, по управлению </w:t>
      </w:r>
      <w:r w:rsidR="004B7BD5">
        <w:t>клиентами</w:t>
      </w:r>
      <w:r w:rsidR="004B7BD5">
        <w:t xml:space="preserve"> для данного предприятия и</w:t>
      </w:r>
      <w:r w:rsidR="004B7BD5">
        <w:t>с</w:t>
      </w:r>
      <w:r w:rsidR="004B7BD5">
        <w:t xml:space="preserve">ходя </w:t>
      </w:r>
      <w:r w:rsidR="005461B3">
        <w:t>из функций,</w:t>
      </w:r>
      <w:r w:rsidR="004B7BD5">
        <w:t xml:space="preserve"> </w:t>
      </w:r>
      <w:r w:rsidR="004B7BD5">
        <w:t>которые ему предоставляет работодатель</w:t>
      </w:r>
      <w:r w:rsidR="004B7BD5">
        <w:t>.</w:t>
      </w:r>
    </w:p>
    <w:p w14:paraId="29905CB7" w14:textId="5B710B02" w:rsidR="001D5642" w:rsidRDefault="001D5642" w:rsidP="004B7BD5">
      <w:pPr>
        <w:pStyle w:val="02"/>
      </w:pPr>
      <w:r w:rsidRPr="001D5642">
        <w:t xml:space="preserve">Работа с клиентами организована следующим образом: у каждого клиента, пришедшего в </w:t>
      </w:r>
      <w:proofErr w:type="spellStart"/>
      <w:r w:rsidR="00D25F98">
        <w:t>школц</w:t>
      </w:r>
      <w:proofErr w:type="spellEnd"/>
      <w:r w:rsidRPr="001D5642">
        <w:t xml:space="preserve">, менеджер запрашивает стандартные данные: фамилия, имя, отчество, дата рождения, адрес места жительства. После этого менеджер выясняет у клиента, в какой </w:t>
      </w:r>
      <w:r w:rsidR="00D25F98">
        <w:t>кружок он хочет пойти</w:t>
      </w:r>
      <w:r w:rsidRPr="001D5642">
        <w:t xml:space="preserve">. Если </w:t>
      </w:r>
      <w:r w:rsidR="00D25F98">
        <w:t>в кружке есть свободные места</w:t>
      </w:r>
      <w:r w:rsidRPr="001D5642">
        <w:t xml:space="preserve">, то </w:t>
      </w:r>
      <w:r w:rsidR="00D25F98">
        <w:t>ученика записывают в этот кружок</w:t>
      </w:r>
      <w:r w:rsidRPr="001D5642">
        <w:t>.</w:t>
      </w:r>
    </w:p>
    <w:p w14:paraId="4DF9D171" w14:textId="0786E3C3" w:rsidR="004873D9" w:rsidRDefault="0016744C" w:rsidP="00DA0AC7">
      <w:pPr>
        <w:pStyle w:val="02"/>
      </w:pPr>
      <w:r>
        <w:t>Информация</w:t>
      </w:r>
      <w:r w:rsidR="004873D9">
        <w:t xml:space="preserve"> обычно хранятся </w:t>
      </w:r>
      <w:r w:rsidR="00135FC4">
        <w:t>в базе данных</w:t>
      </w:r>
      <w:r w:rsidR="004873D9">
        <w:t xml:space="preserve">, особенность программ для </w:t>
      </w:r>
      <w:r w:rsidR="00DA0AC7">
        <w:t xml:space="preserve">хранения </w:t>
      </w:r>
      <w:r w:rsidR="00DA0AC7" w:rsidRPr="00FC772A">
        <w:t>персонифицированных</w:t>
      </w:r>
      <w:r w:rsidR="00DA0AC7">
        <w:t xml:space="preserve"> данных</w:t>
      </w:r>
      <w:r w:rsidR="004873D9">
        <w:t xml:space="preserve"> – невысокая требовательность к личным данным пользователя и несложная объектная модель построения связей. </w:t>
      </w:r>
    </w:p>
    <w:p w14:paraId="03E4AE07" w14:textId="4F36741A" w:rsidR="004873D9" w:rsidRDefault="00340CD0" w:rsidP="004873D9">
      <w:pPr>
        <w:pStyle w:val="02"/>
      </w:pPr>
      <w:r>
        <w:t>Персонифицированные данные</w:t>
      </w:r>
      <w:r w:rsidR="004873D9">
        <w:t xml:space="preserve"> – представление, которое может содержать дату </w:t>
      </w:r>
      <w:r w:rsidR="003C69B7">
        <w:t>рождения</w:t>
      </w:r>
      <w:r w:rsidR="004873D9">
        <w:t xml:space="preserve">, электронный почтовый ящик, сведения </w:t>
      </w:r>
      <w:r w:rsidR="003C69B7">
        <w:t xml:space="preserve">о месте </w:t>
      </w:r>
      <w:proofErr w:type="spellStart"/>
      <w:r w:rsidR="003C69B7">
        <w:t>жительсва</w:t>
      </w:r>
      <w:proofErr w:type="spellEnd"/>
      <w:r w:rsidR="004873D9">
        <w:t>.</w:t>
      </w:r>
    </w:p>
    <w:p w14:paraId="76F4EB13" w14:textId="7710ECCC" w:rsidR="004873D9" w:rsidRDefault="004873D9" w:rsidP="004873D9">
      <w:pPr>
        <w:pStyle w:val="02"/>
      </w:pPr>
      <w:r>
        <w:t xml:space="preserve">Многие программы для </w:t>
      </w:r>
      <w:r w:rsidR="00A6641E">
        <w:t>хранения данных</w:t>
      </w:r>
      <w:r>
        <w:t xml:space="preserve"> позволяют просматривать </w:t>
      </w:r>
      <w:r w:rsidR="00A6641E">
        <w:t>информацию и</w:t>
      </w:r>
      <w:r>
        <w:t xml:space="preserve"> в случае необходимости </w:t>
      </w:r>
      <w:r w:rsidR="00A6641E">
        <w:t>визуализировать информацию с помощ</w:t>
      </w:r>
      <w:r w:rsidR="00EE1BDC">
        <w:t>ь</w:t>
      </w:r>
      <w:r w:rsidR="00A6641E">
        <w:t>ю диаграмм</w:t>
      </w:r>
      <w:r>
        <w:t>.</w:t>
      </w:r>
    </w:p>
    <w:p w14:paraId="2CEB425F" w14:textId="5F5948C4" w:rsidR="004873D9" w:rsidRDefault="004873D9" w:rsidP="004873D9">
      <w:pPr>
        <w:pStyle w:val="02"/>
      </w:pPr>
      <w:r>
        <w:t xml:space="preserve">Категория </w:t>
      </w:r>
      <w:r w:rsidR="00A6641E">
        <w:t>запросов пользователя</w:t>
      </w:r>
      <w:r>
        <w:t xml:space="preserve"> – сущность, которая формирует логичный набор вопросов определенного требования.</w:t>
      </w:r>
    </w:p>
    <w:p w14:paraId="29C33418" w14:textId="5A0CACEB" w:rsidR="004873D9" w:rsidRDefault="0086335D" w:rsidP="00A11E55">
      <w:pPr>
        <w:pStyle w:val="02"/>
      </w:pPr>
      <w:r>
        <w:t>Запросы</w:t>
      </w:r>
      <w:r w:rsidR="004873D9">
        <w:t xml:space="preserve"> обычно предполагают единственный верный вариант, несколько верных вариантов, а также указание изображения в качестве верного варианта. Представляют собой сущность, содержащую сам вопрос, верные ответы, категорию, и варианты ответов.</w:t>
      </w:r>
    </w:p>
    <w:p w14:paraId="077B6C96" w14:textId="002EA615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>Одной из важнейших проблем, существующих на фирмах, является автоматизация деятельности.</w:t>
      </w:r>
    </w:p>
    <w:p w14:paraId="732B91A9" w14:textId="7401A4C9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 xml:space="preserve">В современных условиях работы частных фирм актуальными становиться вопросы быстрое и качественное обслуживание персонала. Автоматизация работы по </w:t>
      </w:r>
      <w:r>
        <w:t>регистрации учащихся значительно ускоряет процесс регистрации клиентов</w:t>
      </w:r>
      <w:r w:rsidRPr="00D30214">
        <w:rPr>
          <w:lang w:val="ru-BY"/>
        </w:rPr>
        <w:t>.</w:t>
      </w:r>
    </w:p>
    <w:p w14:paraId="6C8D1762" w14:textId="7E1BAAD4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lastRenderedPageBreak/>
        <w:t>Конечно, это не решит полностью проблем с задержкой по выдаче заявлений и до конца не освободит работников от проведения одинаковых повторяющихся операций. Но система позволит упорядочить хотя бы процесс выдачи заявлений и позволит избавится от рукописных ошибок, описок, неясностей в тексте и в цифрах.</w:t>
      </w:r>
    </w:p>
    <w:p w14:paraId="1913EAC4" w14:textId="1B2EDD3E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 xml:space="preserve">В рамках этого процесса оптимизации работы </w:t>
      </w:r>
      <w:r>
        <w:t>регистрации клиентов</w:t>
      </w:r>
      <w:r w:rsidRPr="00D30214">
        <w:rPr>
          <w:lang w:val="ru-BY"/>
        </w:rPr>
        <w:t xml:space="preserve"> возможно в холле фирмы установить электронный терминал, который помогает </w:t>
      </w:r>
      <w:r>
        <w:t>автоматизировать регистрацию клиентов</w:t>
      </w:r>
    </w:p>
    <w:p w14:paraId="36A1F94B" w14:textId="6FEA4306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>Но, к сожалению, внедрение такой системы не всегда возможно. Во-первых, это связанно с затратами на сам терминал и специализированное программное обеспечение. Лицензионное программное обеспечение довольно-таки дорогое удовольствие, и не каждая организация может себе его позволить, а тем более начинающая.</w:t>
      </w:r>
    </w:p>
    <w:p w14:paraId="441CDD9E" w14:textId="4D84262A" w:rsidR="00D30214" w:rsidRPr="00D30214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>Во- вторых ограничением является и то, что многие люди, не умеют пользоваться или плохо владеют компьютером, и для освоение сложных и громоздких программ нужно большое количество времени и ресурсов.</w:t>
      </w:r>
    </w:p>
    <w:p w14:paraId="3352AACF" w14:textId="389F6454" w:rsidR="00105F32" w:rsidRPr="00105F32" w:rsidRDefault="00D30214" w:rsidP="00D30214">
      <w:pPr>
        <w:pStyle w:val="02"/>
        <w:rPr>
          <w:lang w:val="ru-BY"/>
        </w:rPr>
      </w:pPr>
      <w:r w:rsidRPr="00D30214">
        <w:rPr>
          <w:lang w:val="ru-BY"/>
        </w:rPr>
        <w:t xml:space="preserve">В связи с необходимостью автоматизации данной области и приведенными выше ограничениями, оптимальным является автоматизация </w:t>
      </w:r>
      <w:r>
        <w:t>с помощью программных средств</w:t>
      </w:r>
      <w:r w:rsidRPr="00D30214">
        <w:rPr>
          <w:lang w:val="ru-BY"/>
        </w:rPr>
        <w:t>.</w:t>
      </w:r>
    </w:p>
    <w:p w14:paraId="3C2D3285" w14:textId="77777777" w:rsidR="003A4EFE" w:rsidRDefault="003A4EFE" w:rsidP="004873D9">
      <w:pPr>
        <w:pStyle w:val="02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4A15216B" wp14:editId="0285929F">
            <wp:simplePos x="0" y="0"/>
            <wp:positionH relativeFrom="column">
              <wp:posOffset>279676</wp:posOffset>
            </wp:positionH>
            <wp:positionV relativeFrom="paragraph">
              <wp:posOffset>512058</wp:posOffset>
            </wp:positionV>
            <wp:extent cx="5746115" cy="3432175"/>
            <wp:effectExtent l="0" t="0" r="698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3432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73D9">
        <w:t xml:space="preserve"> На основании проведенного бизнес-анализа были выделены сущности предметной области (Рисунок 2.1).</w:t>
      </w:r>
    </w:p>
    <w:p w14:paraId="078EC0AF" w14:textId="56EC23FB" w:rsidR="004873D9" w:rsidRDefault="004873D9" w:rsidP="004873D9">
      <w:pPr>
        <w:pStyle w:val="02"/>
      </w:pPr>
      <w:r>
        <w:t>Рисунок 2.1 – Сущности предметной области (без связей)</w:t>
      </w:r>
    </w:p>
    <w:p w14:paraId="35679C02" w14:textId="77777777" w:rsidR="00EE373D" w:rsidRDefault="00EE373D" w:rsidP="004873D9">
      <w:pPr>
        <w:pStyle w:val="02"/>
      </w:pPr>
    </w:p>
    <w:p w14:paraId="313DDB62" w14:textId="2847DE42" w:rsidR="00FC772A" w:rsidRPr="00FC772A" w:rsidRDefault="00FC772A" w:rsidP="00FC772A">
      <w:pPr>
        <w:pStyle w:val="02"/>
        <w:rPr>
          <w:szCs w:val="28"/>
        </w:rPr>
      </w:pPr>
      <w:r w:rsidRPr="00FC772A">
        <w:rPr>
          <w:szCs w:val="28"/>
        </w:rPr>
        <w:t xml:space="preserve">Разрабатываемое приложение создается с целью предоставления пользователям системы наиболее быстрого и легкого получения </w:t>
      </w:r>
      <w:r w:rsidR="00772D72">
        <w:rPr>
          <w:szCs w:val="28"/>
        </w:rPr>
        <w:t>информации</w:t>
      </w:r>
      <w:r w:rsidRPr="00FC772A">
        <w:rPr>
          <w:szCs w:val="28"/>
        </w:rPr>
        <w:t xml:space="preserve">. </w:t>
      </w:r>
    </w:p>
    <w:p w14:paraId="2D161A2A" w14:textId="51CC64FD" w:rsidR="00FC772A" w:rsidRPr="00FC772A" w:rsidRDefault="007C7FC3" w:rsidP="00FC772A">
      <w:pPr>
        <w:pStyle w:val="02"/>
        <w:rPr>
          <w:szCs w:val="28"/>
        </w:rPr>
      </w:pPr>
      <w:r>
        <w:rPr>
          <w:szCs w:val="28"/>
        </w:rPr>
        <w:t>Вход в программу</w:t>
      </w:r>
      <w:r w:rsidR="00FC772A" w:rsidRPr="00FC772A">
        <w:rPr>
          <w:szCs w:val="28"/>
        </w:rPr>
        <w:t xml:space="preserve"> пользователя является одной</w:t>
      </w:r>
      <w:r w:rsidR="00DF76B6">
        <w:rPr>
          <w:szCs w:val="28"/>
        </w:rPr>
        <w:t xml:space="preserve"> </w:t>
      </w:r>
      <w:r w:rsidR="00DF76B6" w:rsidRPr="00FC772A">
        <w:rPr>
          <w:szCs w:val="28"/>
        </w:rPr>
        <w:t>из первых</w:t>
      </w:r>
      <w:r w:rsidR="00DF76B6">
        <w:rPr>
          <w:szCs w:val="28"/>
        </w:rPr>
        <w:t xml:space="preserve"> </w:t>
      </w:r>
      <w:r w:rsidR="00DF76B6" w:rsidRPr="00FC772A">
        <w:rPr>
          <w:szCs w:val="28"/>
        </w:rPr>
        <w:t>функций,</w:t>
      </w:r>
      <w:r w:rsidR="00FC772A" w:rsidRPr="00FC772A">
        <w:rPr>
          <w:szCs w:val="28"/>
        </w:rPr>
        <w:t xml:space="preserve"> с которыми встречается пользователь, для начала работы с </w:t>
      </w:r>
      <w:r w:rsidR="00772D72">
        <w:rPr>
          <w:szCs w:val="28"/>
        </w:rPr>
        <w:t>программой</w:t>
      </w:r>
      <w:r w:rsidR="00FC772A" w:rsidRPr="00FC772A">
        <w:rPr>
          <w:szCs w:val="28"/>
        </w:rPr>
        <w:t xml:space="preserve">. Страница </w:t>
      </w:r>
      <w:r>
        <w:rPr>
          <w:szCs w:val="28"/>
        </w:rPr>
        <w:t>ввода логина и пароля</w:t>
      </w:r>
      <w:r w:rsidR="00FC772A" w:rsidRPr="00FC772A">
        <w:rPr>
          <w:szCs w:val="28"/>
        </w:rPr>
        <w:t xml:space="preserve"> пользователя доступна </w:t>
      </w:r>
      <w:r>
        <w:rPr>
          <w:szCs w:val="28"/>
        </w:rPr>
        <w:t>сразу после запуска приложения</w:t>
      </w:r>
      <w:r w:rsidR="00FC772A" w:rsidRPr="00FC772A">
        <w:rPr>
          <w:szCs w:val="28"/>
        </w:rPr>
        <w:t xml:space="preserve">. </w:t>
      </w:r>
    </w:p>
    <w:p w14:paraId="51F7E78C" w14:textId="62578162" w:rsidR="00FC772A" w:rsidRPr="00FC772A" w:rsidRDefault="00844AC4" w:rsidP="00FC772A">
      <w:pPr>
        <w:pStyle w:val="02"/>
        <w:rPr>
          <w:szCs w:val="28"/>
        </w:rPr>
      </w:pPr>
      <w:r>
        <w:rPr>
          <w:noProof/>
          <w:szCs w:val="28"/>
        </w:rPr>
        <w:drawing>
          <wp:anchor distT="0" distB="0" distL="114300" distR="114300" simplePos="0" relativeHeight="251697152" behindDoc="1" locked="0" layoutInCell="1" allowOverlap="1" wp14:anchorId="608CA67B" wp14:editId="4FD68A07">
            <wp:simplePos x="0" y="0"/>
            <wp:positionH relativeFrom="column">
              <wp:posOffset>939165</wp:posOffset>
            </wp:positionH>
            <wp:positionV relativeFrom="paragraph">
              <wp:posOffset>907028</wp:posOffset>
            </wp:positionV>
            <wp:extent cx="3410585" cy="5236210"/>
            <wp:effectExtent l="0" t="0" r="0" b="254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523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72A" w:rsidRPr="00FC772A">
        <w:rPr>
          <w:szCs w:val="28"/>
        </w:rPr>
        <w:t xml:space="preserve">После верификации пользовательских данных пользователь будет перенаправлен на </w:t>
      </w:r>
      <w:r w:rsidR="00251F36">
        <w:rPr>
          <w:szCs w:val="28"/>
        </w:rPr>
        <w:t xml:space="preserve">главную </w:t>
      </w:r>
      <w:r w:rsidR="00FC772A" w:rsidRPr="00FC772A">
        <w:rPr>
          <w:szCs w:val="28"/>
        </w:rPr>
        <w:t xml:space="preserve">часть приложения </w:t>
      </w:r>
      <w:proofErr w:type="spellStart"/>
      <w:r w:rsidR="00FC772A" w:rsidRPr="00FC772A">
        <w:rPr>
          <w:szCs w:val="28"/>
        </w:rPr>
        <w:t>предназначеную</w:t>
      </w:r>
      <w:proofErr w:type="spellEnd"/>
      <w:r w:rsidR="00FC772A" w:rsidRPr="00FC772A">
        <w:rPr>
          <w:szCs w:val="28"/>
        </w:rPr>
        <w:t xml:space="preserve"> для авторизованных пользователей. Диаграмма логина пользователя представлена на рисунке 2.</w:t>
      </w:r>
      <w:r w:rsidR="00C741F9">
        <w:rPr>
          <w:szCs w:val="28"/>
        </w:rPr>
        <w:t>2</w:t>
      </w:r>
      <w:r w:rsidR="00FC772A" w:rsidRPr="00FC772A">
        <w:rPr>
          <w:szCs w:val="28"/>
        </w:rPr>
        <w:t>.</w:t>
      </w:r>
    </w:p>
    <w:p w14:paraId="4231955C" w14:textId="66F03B89" w:rsidR="00FC772A" w:rsidRPr="00FC772A" w:rsidRDefault="00FC772A" w:rsidP="00FC772A">
      <w:pPr>
        <w:pStyle w:val="02"/>
        <w:rPr>
          <w:szCs w:val="28"/>
        </w:rPr>
      </w:pPr>
      <w:r w:rsidRPr="00FC772A">
        <w:rPr>
          <w:szCs w:val="28"/>
        </w:rPr>
        <w:t>Рисунок 2.</w:t>
      </w:r>
      <w:r w:rsidR="00C741F9">
        <w:rPr>
          <w:szCs w:val="28"/>
        </w:rPr>
        <w:t>2</w:t>
      </w:r>
      <w:r w:rsidRPr="00FC772A">
        <w:rPr>
          <w:szCs w:val="28"/>
        </w:rPr>
        <w:t xml:space="preserve"> – Процесс логина пользователя</w:t>
      </w:r>
    </w:p>
    <w:p w14:paraId="67C4A434" w14:textId="4B1D456E" w:rsidR="00074017" w:rsidRDefault="00074017" w:rsidP="00FC772A">
      <w:pPr>
        <w:pStyle w:val="02"/>
        <w:rPr>
          <w:szCs w:val="28"/>
        </w:rPr>
      </w:pPr>
      <w:r>
        <w:rPr>
          <w:noProof/>
          <w:szCs w:val="28"/>
        </w:rPr>
        <w:lastRenderedPageBreak/>
        <w:drawing>
          <wp:anchor distT="0" distB="0" distL="114300" distR="114300" simplePos="0" relativeHeight="251698176" behindDoc="0" locked="0" layoutInCell="1" allowOverlap="1" wp14:anchorId="6932A66B" wp14:editId="66F44EC5">
            <wp:simplePos x="0" y="0"/>
            <wp:positionH relativeFrom="column">
              <wp:posOffset>1336675</wp:posOffset>
            </wp:positionH>
            <wp:positionV relativeFrom="paragraph">
              <wp:posOffset>1450340</wp:posOffset>
            </wp:positionV>
            <wp:extent cx="3013075" cy="5740400"/>
            <wp:effectExtent l="0" t="0" r="0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75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72A" w:rsidRPr="00FC772A">
        <w:rPr>
          <w:szCs w:val="28"/>
        </w:rPr>
        <w:t xml:space="preserve">Функция </w:t>
      </w:r>
      <w:r w:rsidR="00255329">
        <w:rPr>
          <w:szCs w:val="28"/>
        </w:rPr>
        <w:t>поиска</w:t>
      </w:r>
      <w:r w:rsidR="00FC772A" w:rsidRPr="00FC772A">
        <w:rPr>
          <w:szCs w:val="28"/>
        </w:rPr>
        <w:t xml:space="preserve"> по </w:t>
      </w:r>
      <w:r w:rsidR="00255329">
        <w:rPr>
          <w:szCs w:val="28"/>
        </w:rPr>
        <w:t>б</w:t>
      </w:r>
      <w:r w:rsidR="007A0343">
        <w:rPr>
          <w:szCs w:val="28"/>
        </w:rPr>
        <w:t>а</w:t>
      </w:r>
      <w:r w:rsidR="00255329">
        <w:rPr>
          <w:szCs w:val="28"/>
        </w:rPr>
        <w:t>зе данных</w:t>
      </w:r>
      <w:r w:rsidR="00FC772A" w:rsidRPr="00FC772A">
        <w:rPr>
          <w:szCs w:val="28"/>
        </w:rPr>
        <w:t xml:space="preserve"> доступна любому авторизованному пользователю. Для этого необходимо выбрать в главном меню </w:t>
      </w:r>
      <w:r w:rsidR="00711441">
        <w:rPr>
          <w:szCs w:val="28"/>
        </w:rPr>
        <w:t>кнопку</w:t>
      </w:r>
      <w:r w:rsidR="00FC772A" w:rsidRPr="00FC772A">
        <w:rPr>
          <w:szCs w:val="28"/>
        </w:rPr>
        <w:t xml:space="preserve"> </w:t>
      </w:r>
      <w:r w:rsidR="00711441">
        <w:rPr>
          <w:szCs w:val="28"/>
        </w:rPr>
        <w:t>поиска</w:t>
      </w:r>
      <w:r w:rsidR="00FC772A" w:rsidRPr="00FC772A">
        <w:rPr>
          <w:szCs w:val="28"/>
        </w:rPr>
        <w:t xml:space="preserve">. </w:t>
      </w:r>
      <w:r w:rsidR="00810842">
        <w:rPr>
          <w:szCs w:val="28"/>
        </w:rPr>
        <w:t>В</w:t>
      </w:r>
      <w:r w:rsidR="00FC772A" w:rsidRPr="00FC772A">
        <w:rPr>
          <w:szCs w:val="28"/>
        </w:rPr>
        <w:t xml:space="preserve"> </w:t>
      </w:r>
      <w:r w:rsidR="00810842">
        <w:rPr>
          <w:szCs w:val="28"/>
        </w:rPr>
        <w:t>окне</w:t>
      </w:r>
      <w:r w:rsidR="00FC772A" w:rsidRPr="00FC772A">
        <w:rPr>
          <w:szCs w:val="28"/>
        </w:rPr>
        <w:t xml:space="preserve"> необходимо </w:t>
      </w:r>
      <w:r w:rsidR="00810842">
        <w:rPr>
          <w:szCs w:val="28"/>
        </w:rPr>
        <w:t>ввести</w:t>
      </w:r>
      <w:r w:rsidR="00FC772A" w:rsidRPr="00FC772A">
        <w:rPr>
          <w:szCs w:val="28"/>
        </w:rPr>
        <w:t xml:space="preserve"> любо</w:t>
      </w:r>
      <w:r w:rsidR="00810842">
        <w:rPr>
          <w:szCs w:val="28"/>
        </w:rPr>
        <w:t xml:space="preserve">е слово </w:t>
      </w:r>
      <w:r w:rsidR="00FC772A" w:rsidRPr="00FC772A">
        <w:rPr>
          <w:szCs w:val="28"/>
        </w:rPr>
        <w:t xml:space="preserve">и воспользоваться поиском для подбора </w:t>
      </w:r>
      <w:r w:rsidR="00810842">
        <w:rPr>
          <w:szCs w:val="28"/>
        </w:rPr>
        <w:t>ответов</w:t>
      </w:r>
      <w:r w:rsidR="00FC772A" w:rsidRPr="00FC772A">
        <w:rPr>
          <w:szCs w:val="28"/>
        </w:rPr>
        <w:t xml:space="preserve"> в </w:t>
      </w:r>
      <w:r w:rsidR="00810842">
        <w:rPr>
          <w:szCs w:val="28"/>
        </w:rPr>
        <w:t>форме списка</w:t>
      </w:r>
      <w:r w:rsidR="00FC772A" w:rsidRPr="00FC772A">
        <w:rPr>
          <w:szCs w:val="28"/>
        </w:rPr>
        <w:t xml:space="preserve">. Диаграмма деятельности по поиску и ответу на вопрос </w:t>
      </w:r>
      <w:r w:rsidR="00531215">
        <w:rPr>
          <w:szCs w:val="28"/>
        </w:rPr>
        <w:t>представлена</w:t>
      </w:r>
      <w:r w:rsidR="00FC772A" w:rsidRPr="00FC772A">
        <w:rPr>
          <w:szCs w:val="28"/>
        </w:rPr>
        <w:t xml:space="preserve"> на рисунке 2.</w:t>
      </w:r>
      <w:r w:rsidR="00C741F9">
        <w:rPr>
          <w:szCs w:val="28"/>
        </w:rPr>
        <w:t>3</w:t>
      </w:r>
      <w:r w:rsidR="00FC772A" w:rsidRPr="00FC772A">
        <w:rPr>
          <w:szCs w:val="28"/>
        </w:rPr>
        <w:t>.</w:t>
      </w:r>
    </w:p>
    <w:p w14:paraId="38CD0A17" w14:textId="22A60AFF" w:rsidR="00FC772A" w:rsidRDefault="00FC772A" w:rsidP="00FC772A">
      <w:pPr>
        <w:pStyle w:val="02"/>
        <w:rPr>
          <w:szCs w:val="28"/>
        </w:rPr>
      </w:pPr>
      <w:r w:rsidRPr="00FC772A">
        <w:rPr>
          <w:szCs w:val="28"/>
        </w:rPr>
        <w:t>Рисунок 2.</w:t>
      </w:r>
      <w:r w:rsidR="00C741F9">
        <w:rPr>
          <w:szCs w:val="28"/>
        </w:rPr>
        <w:t>3</w:t>
      </w:r>
      <w:r w:rsidRPr="00FC772A">
        <w:rPr>
          <w:szCs w:val="28"/>
        </w:rPr>
        <w:t xml:space="preserve"> – Процесс перехода на вопрос</w:t>
      </w:r>
    </w:p>
    <w:p w14:paraId="52C39176" w14:textId="554E9E19" w:rsidR="008D451D" w:rsidRPr="00AB5E76" w:rsidRDefault="00EA2116" w:rsidP="007012B8">
      <w:pPr>
        <w:pStyle w:val="1"/>
        <w:spacing w:before="0"/>
        <w:ind w:left="0" w:firstLine="709"/>
      </w:pPr>
      <w:bookmarkStart w:id="11" w:name="_Toc83246595"/>
      <w:r w:rsidRPr="00EA2116">
        <w:lastRenderedPageBreak/>
        <w:t>Проектирование приложения</w:t>
      </w:r>
      <w:bookmarkEnd w:id="11"/>
    </w:p>
    <w:p w14:paraId="33B04FEF" w14:textId="63AAA978" w:rsidR="008D451D" w:rsidRPr="00AB5E76" w:rsidRDefault="00EA7949" w:rsidP="007012B8">
      <w:pPr>
        <w:pStyle w:val="21"/>
        <w:spacing w:before="0" w:line="400" w:lineRule="exact"/>
        <w:ind w:left="0" w:firstLine="709"/>
      </w:pPr>
      <w:bookmarkStart w:id="12" w:name="_Toc83246596"/>
      <w:r w:rsidRPr="00EA7949">
        <w:t>Функциональный анализ предметной области</w:t>
      </w:r>
      <w:r w:rsidR="00635FB2">
        <w:t>.</w:t>
      </w:r>
      <w:bookmarkEnd w:id="12"/>
      <w:r w:rsidR="00635FB2">
        <w:t xml:space="preserve"> </w:t>
      </w:r>
    </w:p>
    <w:p w14:paraId="4F890BC4" w14:textId="089E93F4" w:rsidR="00B72C6D" w:rsidRDefault="00B72C6D" w:rsidP="002B09D6">
      <w:pPr>
        <w:pStyle w:val="rtejustify"/>
        <w:shd w:val="clear" w:color="auto" w:fill="FFFFFF"/>
        <w:spacing w:before="0" w:beforeAutospacing="0" w:after="0" w:afterAutospacing="0"/>
        <w:ind w:firstLine="706"/>
        <w:jc w:val="both"/>
        <w:textAlignment w:val="baseline"/>
        <w:rPr>
          <w:sz w:val="28"/>
          <w:szCs w:val="28"/>
          <w:lang w:val="ru-RU" w:eastAsia="ru-RU"/>
        </w:rPr>
      </w:pPr>
      <w:r w:rsidRPr="002B09D6">
        <w:rPr>
          <w:sz w:val="28"/>
          <w:szCs w:val="28"/>
          <w:lang w:val="ru-RU" w:eastAsia="ru-RU"/>
        </w:rPr>
        <w:t>Матрица трассировки</w:t>
      </w:r>
      <w:r w:rsidRPr="009B1408">
        <w:rPr>
          <w:sz w:val="28"/>
          <w:szCs w:val="28"/>
          <w:lang w:val="ru-RU" w:eastAsia="ru-RU"/>
        </w:rPr>
        <w:t> — метод визуализации связей между элементами системы в форме таблицы.</w:t>
      </w:r>
      <w:r>
        <w:rPr>
          <w:sz w:val="28"/>
          <w:szCs w:val="28"/>
          <w:lang w:val="ru-RU" w:eastAsia="ru-RU"/>
        </w:rPr>
        <w:t xml:space="preserve"> </w:t>
      </w:r>
      <w:r w:rsidRPr="002B09D6">
        <w:rPr>
          <w:sz w:val="28"/>
          <w:szCs w:val="28"/>
          <w:lang w:val="ru-RU" w:eastAsia="ru-RU"/>
        </w:rPr>
        <w:t>Матрица трассировки</w:t>
      </w:r>
      <w:r w:rsidRPr="009B1408">
        <w:rPr>
          <w:sz w:val="28"/>
          <w:szCs w:val="28"/>
          <w:lang w:val="ru-RU" w:eastAsia="ru-RU"/>
        </w:rPr>
        <w:t> создается путем связывания бизнес-требований с вариантами использования и сценариями тестирования, которые будут использоваться для их проверки.</w:t>
      </w:r>
      <w:r w:rsidR="002B09D6">
        <w:rPr>
          <w:sz w:val="28"/>
          <w:szCs w:val="28"/>
          <w:lang w:val="ru-RU" w:eastAsia="ru-RU"/>
        </w:rPr>
        <w:t xml:space="preserve"> </w:t>
      </w:r>
      <w:r>
        <w:rPr>
          <w:sz w:val="28"/>
          <w:szCs w:val="28"/>
          <w:lang w:val="ru-RU" w:eastAsia="ru-RU"/>
        </w:rPr>
        <w:t xml:space="preserve">Трассировочная таблица приведена в таблице </w:t>
      </w:r>
      <w:r w:rsidR="008B5410">
        <w:rPr>
          <w:sz w:val="28"/>
          <w:szCs w:val="28"/>
          <w:lang w:val="ru-RU" w:eastAsia="ru-RU"/>
        </w:rPr>
        <w:t>3</w:t>
      </w:r>
      <w:r>
        <w:rPr>
          <w:sz w:val="28"/>
          <w:szCs w:val="28"/>
          <w:lang w:val="ru-RU" w:eastAsia="ru-RU"/>
        </w:rPr>
        <w:t>.1.</w:t>
      </w:r>
    </w:p>
    <w:p w14:paraId="57954EAB" w14:textId="77777777" w:rsidR="00B72C6D" w:rsidRDefault="00B72C6D" w:rsidP="00B72C6D">
      <w:pPr>
        <w:pStyle w:val="rtejustify"/>
        <w:shd w:val="clear" w:color="auto" w:fill="FFFFFF"/>
        <w:spacing w:before="0" w:beforeAutospacing="0" w:after="0" w:afterAutospacing="0"/>
        <w:ind w:firstLine="706"/>
        <w:jc w:val="both"/>
        <w:textAlignment w:val="baseline"/>
        <w:rPr>
          <w:sz w:val="28"/>
          <w:szCs w:val="28"/>
          <w:lang w:val="ru-RU" w:eastAsia="ru-RU"/>
        </w:rPr>
      </w:pPr>
    </w:p>
    <w:p w14:paraId="15F7E89D" w14:textId="4F9326D5" w:rsidR="00B72C6D" w:rsidRPr="00B72C6D" w:rsidRDefault="00B72C6D" w:rsidP="00B72C6D">
      <w:pPr>
        <w:pStyle w:val="rtejustify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sz w:val="28"/>
          <w:szCs w:val="28"/>
          <w:lang w:val="ru-RU" w:eastAsia="ru-RU"/>
        </w:rPr>
      </w:pPr>
      <w:r w:rsidRPr="00B72C6D">
        <w:rPr>
          <w:sz w:val="28"/>
          <w:szCs w:val="28"/>
          <w:lang w:val="ru-RU" w:eastAsia="ru-RU"/>
        </w:rPr>
        <w:t xml:space="preserve">Таблица </w:t>
      </w:r>
      <w:r w:rsidR="00090249">
        <w:rPr>
          <w:sz w:val="28"/>
          <w:szCs w:val="28"/>
          <w:lang w:val="ru-RU" w:eastAsia="ru-RU"/>
        </w:rPr>
        <w:t>3</w:t>
      </w:r>
      <w:r w:rsidRPr="00B72C6D">
        <w:rPr>
          <w:sz w:val="28"/>
          <w:szCs w:val="28"/>
          <w:lang w:val="ru-RU" w:eastAsia="ru-RU"/>
        </w:rPr>
        <w:t>.1. Трассировочная матрица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4"/>
        <w:gridCol w:w="4063"/>
        <w:gridCol w:w="1148"/>
        <w:gridCol w:w="3649"/>
      </w:tblGrid>
      <w:tr w:rsidR="00B72C6D" w:rsidRPr="001931F2" w14:paraId="0B201FF8" w14:textId="77777777" w:rsidTr="003A6FF0">
        <w:tc>
          <w:tcPr>
            <w:tcW w:w="484" w:type="dxa"/>
            <w:shd w:val="clear" w:color="auto" w:fill="auto"/>
          </w:tcPr>
          <w:p w14:paraId="62A3977D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№</w:t>
            </w:r>
          </w:p>
        </w:tc>
        <w:tc>
          <w:tcPr>
            <w:tcW w:w="4063" w:type="dxa"/>
            <w:shd w:val="clear" w:color="auto" w:fill="auto"/>
          </w:tcPr>
          <w:p w14:paraId="38F7890D" w14:textId="77777777" w:rsidR="00B72C6D" w:rsidRPr="00B72C6D" w:rsidRDefault="00B72C6D" w:rsidP="001F4DF4">
            <w:pPr>
              <w:rPr>
                <w:szCs w:val="28"/>
                <w:lang w:val="en-US"/>
              </w:rPr>
            </w:pPr>
            <w:r w:rsidRPr="00B72C6D">
              <w:rPr>
                <w:szCs w:val="28"/>
              </w:rPr>
              <w:t>Пожелания</w:t>
            </w:r>
            <w:r w:rsidRPr="00B72C6D">
              <w:rPr>
                <w:szCs w:val="28"/>
                <w:lang w:val="en-US"/>
              </w:rPr>
              <w:t xml:space="preserve"> </w:t>
            </w:r>
            <w:r w:rsidRPr="00B72C6D">
              <w:rPr>
                <w:szCs w:val="28"/>
              </w:rPr>
              <w:t>заказчика</w:t>
            </w:r>
            <w:r w:rsidRPr="00B72C6D">
              <w:rPr>
                <w:szCs w:val="28"/>
                <w:lang w:val="en-US"/>
              </w:rPr>
              <w:t xml:space="preserve"> </w:t>
            </w:r>
            <w:r w:rsidRPr="00B72C6D">
              <w:rPr>
                <w:szCs w:val="28"/>
                <w:lang w:val="en-US"/>
              </w:rPr>
              <w:br/>
              <w:t>(Stakeholder Needs, User Requirements)</w:t>
            </w:r>
          </w:p>
        </w:tc>
        <w:tc>
          <w:tcPr>
            <w:tcW w:w="1148" w:type="dxa"/>
            <w:shd w:val="clear" w:color="auto" w:fill="auto"/>
          </w:tcPr>
          <w:p w14:paraId="0B518E1E" w14:textId="77777777" w:rsidR="00B72C6D" w:rsidRPr="00B72C6D" w:rsidRDefault="00B72C6D" w:rsidP="001F4DF4">
            <w:pPr>
              <w:rPr>
                <w:szCs w:val="28"/>
              </w:rPr>
            </w:pPr>
            <w:r w:rsidRPr="00B72C6D">
              <w:rPr>
                <w:szCs w:val="28"/>
              </w:rPr>
              <w:t>№ функции</w:t>
            </w:r>
          </w:p>
        </w:tc>
        <w:tc>
          <w:tcPr>
            <w:tcW w:w="3649" w:type="dxa"/>
            <w:shd w:val="clear" w:color="auto" w:fill="auto"/>
          </w:tcPr>
          <w:p w14:paraId="52C5D8EF" w14:textId="77777777" w:rsidR="00B72C6D" w:rsidRPr="00B72C6D" w:rsidRDefault="00B72C6D" w:rsidP="001F4DF4">
            <w:pPr>
              <w:rPr>
                <w:szCs w:val="28"/>
                <w:lang w:val="en-US"/>
              </w:rPr>
            </w:pPr>
            <w:r w:rsidRPr="00B72C6D">
              <w:rPr>
                <w:szCs w:val="28"/>
              </w:rPr>
              <w:t>Функциональное</w:t>
            </w:r>
            <w:r w:rsidRPr="00B72C6D">
              <w:rPr>
                <w:szCs w:val="28"/>
                <w:lang w:val="en-US"/>
              </w:rPr>
              <w:t xml:space="preserve"> </w:t>
            </w:r>
            <w:r w:rsidRPr="00B72C6D">
              <w:rPr>
                <w:szCs w:val="28"/>
              </w:rPr>
              <w:t>требование</w:t>
            </w:r>
            <w:r w:rsidRPr="00B72C6D">
              <w:rPr>
                <w:szCs w:val="28"/>
                <w:lang w:val="en-US"/>
              </w:rPr>
              <w:t xml:space="preserve"> (Features, Functional Requirements)</w:t>
            </w:r>
          </w:p>
        </w:tc>
      </w:tr>
      <w:tr w:rsidR="00B72C6D" w:rsidRPr="00B72C6D" w14:paraId="7D497091" w14:textId="77777777" w:rsidTr="003A6FF0">
        <w:tc>
          <w:tcPr>
            <w:tcW w:w="484" w:type="dxa"/>
            <w:shd w:val="clear" w:color="auto" w:fill="auto"/>
          </w:tcPr>
          <w:p w14:paraId="6A772A15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1</w:t>
            </w:r>
          </w:p>
        </w:tc>
        <w:tc>
          <w:tcPr>
            <w:tcW w:w="4063" w:type="dxa"/>
            <w:shd w:val="clear" w:color="auto" w:fill="auto"/>
          </w:tcPr>
          <w:p w14:paraId="78966249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Вход в систему </w:t>
            </w:r>
          </w:p>
        </w:tc>
        <w:tc>
          <w:tcPr>
            <w:tcW w:w="1148" w:type="dxa"/>
            <w:shd w:val="clear" w:color="auto" w:fill="auto"/>
          </w:tcPr>
          <w:p w14:paraId="3C45719F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1.1</w:t>
            </w:r>
          </w:p>
          <w:p w14:paraId="4F24B834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1.2</w:t>
            </w:r>
          </w:p>
          <w:p w14:paraId="4EBB7BC1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1.3</w:t>
            </w:r>
          </w:p>
        </w:tc>
        <w:tc>
          <w:tcPr>
            <w:tcW w:w="3649" w:type="dxa"/>
            <w:shd w:val="clear" w:color="auto" w:fill="auto"/>
          </w:tcPr>
          <w:p w14:paraId="0987854A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Ввод имени пользователя и пароля</w:t>
            </w:r>
          </w:p>
          <w:p w14:paraId="2F112A1F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Аутентификация</w:t>
            </w:r>
          </w:p>
          <w:p w14:paraId="4089B09E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Оповещения о корректности данных</w:t>
            </w:r>
          </w:p>
        </w:tc>
      </w:tr>
      <w:tr w:rsidR="00B72C6D" w:rsidRPr="00B72C6D" w14:paraId="57BB0232" w14:textId="77777777" w:rsidTr="003A6FF0">
        <w:tc>
          <w:tcPr>
            <w:tcW w:w="484" w:type="dxa"/>
            <w:shd w:val="clear" w:color="auto" w:fill="auto"/>
          </w:tcPr>
          <w:p w14:paraId="05705C59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2</w:t>
            </w:r>
          </w:p>
        </w:tc>
        <w:tc>
          <w:tcPr>
            <w:tcW w:w="4063" w:type="dxa"/>
            <w:shd w:val="clear" w:color="auto" w:fill="auto"/>
          </w:tcPr>
          <w:p w14:paraId="42936493" w14:textId="36F1050A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Просмотр списка </w:t>
            </w:r>
            <w:r w:rsidR="00AE6639">
              <w:rPr>
                <w:sz w:val="28"/>
                <w:szCs w:val="28"/>
                <w:lang w:val="ru-RU" w:eastAsia="ru-RU"/>
              </w:rPr>
              <w:t>семей</w:t>
            </w:r>
            <w:r w:rsidRPr="00B72C6D">
              <w:rPr>
                <w:sz w:val="28"/>
                <w:szCs w:val="28"/>
                <w:lang w:val="ru-RU" w:eastAsia="ru-RU"/>
              </w:rPr>
              <w:t xml:space="preserve"> и его редактирование</w:t>
            </w:r>
          </w:p>
        </w:tc>
        <w:tc>
          <w:tcPr>
            <w:tcW w:w="1148" w:type="dxa"/>
            <w:shd w:val="clear" w:color="auto" w:fill="auto"/>
          </w:tcPr>
          <w:p w14:paraId="2B86359E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2.1</w:t>
            </w:r>
          </w:p>
          <w:p w14:paraId="56C3BC8C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2.2</w:t>
            </w:r>
          </w:p>
          <w:p w14:paraId="2E253202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2.3</w:t>
            </w:r>
          </w:p>
          <w:p w14:paraId="63FC46D3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2.4</w:t>
            </w:r>
          </w:p>
          <w:p w14:paraId="6035ED29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</w:p>
        </w:tc>
        <w:tc>
          <w:tcPr>
            <w:tcW w:w="3649" w:type="dxa"/>
            <w:shd w:val="clear" w:color="auto" w:fill="auto"/>
          </w:tcPr>
          <w:p w14:paraId="0FD815F0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Ввод данных</w:t>
            </w:r>
          </w:p>
          <w:p w14:paraId="6FCE5C12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Изменение данных</w:t>
            </w:r>
          </w:p>
          <w:p w14:paraId="5AAF0E1B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Сохранение данных</w:t>
            </w:r>
          </w:p>
          <w:p w14:paraId="08BD0D7C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Оповещения о корректности данных</w:t>
            </w:r>
          </w:p>
        </w:tc>
      </w:tr>
      <w:tr w:rsidR="00B72C6D" w:rsidRPr="00B72C6D" w14:paraId="1E4CBBB5" w14:textId="77777777" w:rsidTr="003A6FF0">
        <w:tc>
          <w:tcPr>
            <w:tcW w:w="484" w:type="dxa"/>
            <w:shd w:val="clear" w:color="auto" w:fill="auto"/>
          </w:tcPr>
          <w:p w14:paraId="3C502230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3</w:t>
            </w:r>
          </w:p>
        </w:tc>
        <w:tc>
          <w:tcPr>
            <w:tcW w:w="4063" w:type="dxa"/>
            <w:shd w:val="clear" w:color="auto" w:fill="auto"/>
          </w:tcPr>
          <w:p w14:paraId="693C6619" w14:textId="6FAF5482" w:rsidR="00B72C6D" w:rsidRPr="00B72C6D" w:rsidRDefault="00AE6639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Просмотр списка </w:t>
            </w:r>
            <w:r>
              <w:rPr>
                <w:sz w:val="28"/>
                <w:szCs w:val="28"/>
                <w:lang w:val="ru-RU" w:eastAsia="ru-RU"/>
              </w:rPr>
              <w:t>учеников</w:t>
            </w:r>
            <w:r w:rsidRPr="00B72C6D">
              <w:rPr>
                <w:sz w:val="28"/>
                <w:szCs w:val="28"/>
                <w:lang w:val="ru-RU" w:eastAsia="ru-RU"/>
              </w:rPr>
              <w:t xml:space="preserve"> и его редактирование</w:t>
            </w:r>
          </w:p>
        </w:tc>
        <w:tc>
          <w:tcPr>
            <w:tcW w:w="1148" w:type="dxa"/>
            <w:shd w:val="clear" w:color="auto" w:fill="auto"/>
          </w:tcPr>
          <w:p w14:paraId="4D25C50B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3.1</w:t>
            </w:r>
          </w:p>
          <w:p w14:paraId="3D05096B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3.2</w:t>
            </w:r>
          </w:p>
        </w:tc>
        <w:tc>
          <w:tcPr>
            <w:tcW w:w="3649" w:type="dxa"/>
            <w:shd w:val="clear" w:color="auto" w:fill="auto"/>
          </w:tcPr>
          <w:p w14:paraId="16BDFF44" w14:textId="77777777" w:rsidR="003A6FF0" w:rsidRPr="00B72C6D" w:rsidRDefault="003A6FF0" w:rsidP="003A6FF0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Ввод данных</w:t>
            </w:r>
          </w:p>
          <w:p w14:paraId="11F68589" w14:textId="77777777" w:rsidR="003A6FF0" w:rsidRPr="00B72C6D" w:rsidRDefault="003A6FF0" w:rsidP="003A6FF0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Изменение данных</w:t>
            </w:r>
          </w:p>
          <w:p w14:paraId="396D843B" w14:textId="77777777" w:rsidR="003A6FF0" w:rsidRPr="00B72C6D" w:rsidRDefault="003A6FF0" w:rsidP="003A6FF0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Сохранение данных</w:t>
            </w:r>
          </w:p>
          <w:p w14:paraId="14ABCFB9" w14:textId="39768C66" w:rsidR="00B72C6D" w:rsidRPr="00B72C6D" w:rsidRDefault="003A6FF0" w:rsidP="003A6FF0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Оповещения о корректности данных</w:t>
            </w:r>
          </w:p>
        </w:tc>
      </w:tr>
      <w:tr w:rsidR="00B72C6D" w:rsidRPr="00B72C6D" w14:paraId="603D7921" w14:textId="77777777" w:rsidTr="003A6FF0">
        <w:tc>
          <w:tcPr>
            <w:tcW w:w="484" w:type="dxa"/>
            <w:shd w:val="clear" w:color="auto" w:fill="auto"/>
          </w:tcPr>
          <w:p w14:paraId="00C9DDE2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</w:t>
            </w:r>
          </w:p>
        </w:tc>
        <w:tc>
          <w:tcPr>
            <w:tcW w:w="4063" w:type="dxa"/>
            <w:shd w:val="clear" w:color="auto" w:fill="auto"/>
          </w:tcPr>
          <w:p w14:paraId="5B51D362" w14:textId="6EC0B9A5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Настройки </w:t>
            </w:r>
            <w:r w:rsidR="004679D2">
              <w:rPr>
                <w:sz w:val="28"/>
                <w:szCs w:val="28"/>
                <w:lang w:val="ru-RU" w:eastAsia="ru-RU"/>
              </w:rPr>
              <w:t>пользователя</w:t>
            </w:r>
          </w:p>
        </w:tc>
        <w:tc>
          <w:tcPr>
            <w:tcW w:w="1148" w:type="dxa"/>
            <w:shd w:val="clear" w:color="auto" w:fill="auto"/>
          </w:tcPr>
          <w:p w14:paraId="6D273DDA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4.1</w:t>
            </w:r>
          </w:p>
          <w:p w14:paraId="157CC50A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4.2</w:t>
            </w:r>
          </w:p>
          <w:p w14:paraId="6E9FD963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4.3</w:t>
            </w:r>
          </w:p>
          <w:p w14:paraId="0563931E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4.4</w:t>
            </w:r>
          </w:p>
          <w:p w14:paraId="580FABF5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4.5</w:t>
            </w:r>
          </w:p>
        </w:tc>
        <w:tc>
          <w:tcPr>
            <w:tcW w:w="3649" w:type="dxa"/>
            <w:shd w:val="clear" w:color="auto" w:fill="auto"/>
          </w:tcPr>
          <w:p w14:paraId="6C44A979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Регистрация пользователя</w:t>
            </w:r>
          </w:p>
          <w:p w14:paraId="21266E23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Изменение пароля пользователя</w:t>
            </w:r>
          </w:p>
          <w:p w14:paraId="5A5BECD6" w14:textId="081440AB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Добавление </w:t>
            </w:r>
            <w:r w:rsidR="008360F2">
              <w:rPr>
                <w:sz w:val="28"/>
                <w:szCs w:val="28"/>
                <w:lang w:val="ru-RU" w:eastAsia="ru-RU"/>
              </w:rPr>
              <w:t>категории</w:t>
            </w:r>
          </w:p>
          <w:p w14:paraId="1399A975" w14:textId="2EC4B600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 xml:space="preserve">Изменение </w:t>
            </w:r>
            <w:r w:rsidR="008360F2">
              <w:rPr>
                <w:sz w:val="28"/>
                <w:szCs w:val="28"/>
                <w:lang w:val="ru-RU" w:eastAsia="ru-RU"/>
              </w:rPr>
              <w:t>категории</w:t>
            </w:r>
          </w:p>
          <w:p w14:paraId="0906AD92" w14:textId="77777777" w:rsidR="00B72C6D" w:rsidRPr="00B72C6D" w:rsidRDefault="00B72C6D" w:rsidP="001F4DF4">
            <w:pPr>
              <w:pStyle w:val="rtejustify"/>
              <w:spacing w:before="0" w:beforeAutospacing="0" w:after="0" w:afterAutospacing="0"/>
              <w:jc w:val="both"/>
              <w:textAlignment w:val="baseline"/>
              <w:rPr>
                <w:sz w:val="28"/>
                <w:szCs w:val="28"/>
                <w:lang w:val="ru-RU" w:eastAsia="ru-RU"/>
              </w:rPr>
            </w:pPr>
            <w:r w:rsidRPr="00B72C6D">
              <w:rPr>
                <w:sz w:val="28"/>
                <w:szCs w:val="28"/>
                <w:lang w:val="ru-RU" w:eastAsia="ru-RU"/>
              </w:rPr>
              <w:t>Оповещения о корректности данных</w:t>
            </w:r>
          </w:p>
        </w:tc>
      </w:tr>
    </w:tbl>
    <w:p w14:paraId="35E9AB23" w14:textId="77777777" w:rsidR="003A6FF0" w:rsidRDefault="003A6FF0" w:rsidP="00B72C6D">
      <w:pPr>
        <w:pStyle w:val="rtejustify"/>
        <w:shd w:val="clear" w:color="auto" w:fill="FFFFFF"/>
        <w:spacing w:before="0" w:beforeAutospacing="0" w:after="0" w:afterAutospacing="0"/>
        <w:ind w:firstLine="706"/>
        <w:jc w:val="both"/>
        <w:textAlignment w:val="baseline"/>
        <w:rPr>
          <w:sz w:val="28"/>
          <w:szCs w:val="28"/>
          <w:lang w:val="ru-RU" w:eastAsia="ru-RU"/>
        </w:rPr>
        <w:sectPr w:rsidR="003A6FF0" w:rsidSect="008E6F32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1837271B" w14:textId="200E4BC1" w:rsidR="00B72C6D" w:rsidRDefault="00B72C6D" w:rsidP="00B72C6D">
      <w:pPr>
        <w:suppressAutoHyphens/>
        <w:ind w:firstLine="810"/>
        <w:rPr>
          <w:szCs w:val="28"/>
        </w:rPr>
      </w:pPr>
      <w:r>
        <w:rPr>
          <w:szCs w:val="28"/>
        </w:rPr>
        <w:lastRenderedPageBreak/>
        <w:t xml:space="preserve">Модель вариантов использования пользователей изображена на </w:t>
      </w:r>
      <w:r w:rsidRPr="000D6BDC">
        <w:rPr>
          <w:szCs w:val="28"/>
        </w:rPr>
        <w:t>рисунке</w:t>
      </w:r>
      <w:r w:rsidRPr="0045428A">
        <w:rPr>
          <w:color w:val="FF0000"/>
          <w:szCs w:val="28"/>
        </w:rPr>
        <w:t xml:space="preserve"> </w:t>
      </w:r>
      <w:r w:rsidR="00B551B7">
        <w:rPr>
          <w:szCs w:val="28"/>
        </w:rPr>
        <w:t>3</w:t>
      </w:r>
      <w:r>
        <w:rPr>
          <w:szCs w:val="28"/>
        </w:rPr>
        <w:t>.1.</w:t>
      </w:r>
    </w:p>
    <w:p w14:paraId="18932F9C" w14:textId="5D0D7088" w:rsidR="00B72C6D" w:rsidRDefault="00B72C6D" w:rsidP="00B72C6D">
      <w:pPr>
        <w:suppressAutoHyphens/>
        <w:ind w:firstLine="810"/>
        <w:rPr>
          <w:noProof/>
          <w:lang w:val="en-US" w:eastAsia="en-US"/>
        </w:rPr>
      </w:pPr>
      <w:r w:rsidRPr="00A76595">
        <w:rPr>
          <w:noProof/>
          <w:lang w:val="en-US" w:eastAsia="en-US"/>
        </w:rPr>
        <w:drawing>
          <wp:inline distT="0" distB="0" distL="0" distR="0" wp14:anchorId="765ACAF9" wp14:editId="53454008">
            <wp:extent cx="4738539" cy="3699745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" r="1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39" cy="36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A4F5" w14:textId="477D0CDC" w:rsidR="0092575C" w:rsidRPr="00AD18BC" w:rsidRDefault="00B72C6D" w:rsidP="00FF1D40">
      <w:pPr>
        <w:pStyle w:val="rtejustify"/>
        <w:shd w:val="clear" w:color="auto" w:fill="FFFFFF"/>
        <w:spacing w:before="0" w:beforeAutospacing="0" w:after="0" w:afterAutospacing="0"/>
        <w:ind w:firstLine="720"/>
        <w:jc w:val="both"/>
        <w:textAlignment w:val="baseline"/>
        <w:rPr>
          <w:sz w:val="28"/>
          <w:szCs w:val="28"/>
          <w:lang w:val="ru-RU" w:eastAsia="ru-RU"/>
        </w:rPr>
      </w:pPr>
      <w:r w:rsidRPr="00AD18BC">
        <w:rPr>
          <w:sz w:val="28"/>
          <w:szCs w:val="28"/>
          <w:lang w:val="ru-RU" w:eastAsia="ru-RU"/>
        </w:rPr>
        <w:t xml:space="preserve">Рисунок </w:t>
      </w:r>
      <w:r w:rsidR="006B25FF" w:rsidRPr="00AD18BC">
        <w:rPr>
          <w:sz w:val="28"/>
          <w:szCs w:val="28"/>
          <w:lang w:val="ru-RU" w:eastAsia="ru-RU"/>
        </w:rPr>
        <w:t>3</w:t>
      </w:r>
      <w:r w:rsidRPr="00AD18BC">
        <w:rPr>
          <w:sz w:val="28"/>
          <w:szCs w:val="28"/>
          <w:lang w:val="ru-RU" w:eastAsia="ru-RU"/>
        </w:rPr>
        <w:t>.1 Модель вариантов использования пользователя</w:t>
      </w:r>
    </w:p>
    <w:p w14:paraId="78B03AE3" w14:textId="37EF3B5D" w:rsidR="006B23FA" w:rsidRPr="00AB5E76" w:rsidRDefault="006B1E84" w:rsidP="00746118">
      <w:pPr>
        <w:pStyle w:val="21"/>
        <w:spacing w:before="360" w:line="400" w:lineRule="exact"/>
        <w:ind w:left="0" w:firstLine="709"/>
      </w:pPr>
      <w:bookmarkStart w:id="13" w:name="_Toc83246597"/>
      <w:r w:rsidRPr="006B1E84">
        <w:t>Разработка структуры программного средства</w:t>
      </w:r>
      <w:r w:rsidR="0092575C" w:rsidRPr="00EA09A8">
        <w:t>.</w:t>
      </w:r>
      <w:bookmarkEnd w:id="13"/>
    </w:p>
    <w:p w14:paraId="3D1602C9" w14:textId="77777777" w:rsidR="007F08EA" w:rsidRDefault="007F08EA" w:rsidP="007F08EA">
      <w:pPr>
        <w:pStyle w:val="02"/>
      </w:pPr>
      <w:r>
        <w:t xml:space="preserve">Проект устроен как приложение, хранящее данные в базе </w:t>
      </w:r>
      <w:proofErr w:type="spellStart"/>
      <w:r>
        <w:t>SQLite</w:t>
      </w:r>
      <w:proofErr w:type="spellEnd"/>
      <w:r>
        <w:t xml:space="preserve">, загружающее их в формате JSON и выводящее в интерфейс, а также позволяющее редактировать, выполнять поиск и формировать списки по имеющимся данным. </w:t>
      </w:r>
    </w:p>
    <w:p w14:paraId="1075B569" w14:textId="74928C74" w:rsidR="007F08EA" w:rsidRDefault="007F08EA" w:rsidP="007F08EA">
      <w:pPr>
        <w:pStyle w:val="02"/>
      </w:pPr>
      <w:r>
        <w:t>В базе данных минимум полей — сложные объекты хранятся как JSON-объекты в виде больших текстовых полей. В виде полей оставлены только первичные и внешние ключи, чтобы можно было быстро искать и удалять записи. Такой подход упрощает сопровождение базы данных, при изменении структуры классов, не нужно модифицировать структуру таблиц.</w:t>
      </w:r>
    </w:p>
    <w:p w14:paraId="0EBD2F33" w14:textId="7ABD88BD" w:rsidR="007F08EA" w:rsidRDefault="007F08EA" w:rsidP="007F08EA">
      <w:pPr>
        <w:pStyle w:val="02"/>
      </w:pPr>
      <w:r>
        <w:t xml:space="preserve">Список, порядок и представление данных в интерфейсе задано не кодом на C++, а специальными JSON-объектами — представлениями. В представлении таблицы указывается список колонок, функция сортировки и список полей, которые могут быть как прямым полем из JSON-объекта, так и вычисляемыми функциями на </w:t>
      </w:r>
      <w:proofErr w:type="spellStart"/>
      <w:r>
        <w:t>ECMAScript</w:t>
      </w:r>
      <w:proofErr w:type="spellEnd"/>
      <w:r>
        <w:t xml:space="preserve">. Это позволяет модифицировать интерфейс </w:t>
      </w:r>
      <w:r>
        <w:lastRenderedPageBreak/>
        <w:t>приложения и менять логику представления данных без перекомпиляции самого приложения. В представлении формы ввода указывается список полей JSON-объекта, подлежащих коррекции, заголовок для пользователя к каждому полю, а также тип поля — текст, большой текст или выпадающий список (для последнего можно указать также источник записей). Аналогично, это позволяет изменять редактирование данных без перекомпиляции самого приложения.</w:t>
      </w:r>
    </w:p>
    <w:p w14:paraId="6F12BE28" w14:textId="50162CC1" w:rsidR="007F08EA" w:rsidRPr="00583FDB" w:rsidRDefault="007F08EA" w:rsidP="00583FDB">
      <w:pPr>
        <w:pStyle w:val="02"/>
      </w:pPr>
      <w:r>
        <w:t xml:space="preserve">Программа может быть расширена также за счет создания списков, которые получаются из основной базы путем фильтрации, сортировки и выбора конкретных полей с преобразованием данных. Например, можно выбрать всех клиентов, у которых не менее заданного числа детей, и отсортировать их по числу детей и по фамилии, а также включить в выходные данные возраст детей, вычисленный из даты рождения. Все эти функцию работают без перекомпиляции проекта, за счет расширения через представления списков и написания функций на </w:t>
      </w:r>
      <w:proofErr w:type="spellStart"/>
      <w:r>
        <w:t>ECMAScript</w:t>
      </w:r>
      <w:proofErr w:type="spellEnd"/>
      <w:r>
        <w:t>. При создании списка указывается правило фильтрации, правило сортировки и список выходных данных.</w:t>
      </w:r>
    </w:p>
    <w:p w14:paraId="041C9F09" w14:textId="286969F6" w:rsidR="00D3529E" w:rsidRDefault="0092575C" w:rsidP="00D3529E">
      <w:pPr>
        <w:spacing w:line="400" w:lineRule="exact"/>
        <w:ind w:firstLine="709"/>
        <w:jc w:val="both"/>
        <w:rPr>
          <w:szCs w:val="28"/>
        </w:rPr>
      </w:pPr>
      <w:r>
        <w:rPr>
          <w:szCs w:val="28"/>
        </w:rPr>
        <w:t xml:space="preserve">Представления – это специальные </w:t>
      </w:r>
      <w:r>
        <w:rPr>
          <w:szCs w:val="28"/>
          <w:lang w:val="en-US"/>
        </w:rPr>
        <w:t>JSON</w:t>
      </w:r>
      <w:r w:rsidRPr="0092575C">
        <w:rPr>
          <w:szCs w:val="28"/>
        </w:rPr>
        <w:t xml:space="preserve"> </w:t>
      </w:r>
      <w:r>
        <w:rPr>
          <w:szCs w:val="28"/>
        </w:rPr>
        <w:t>объекты</w:t>
      </w:r>
      <w:r w:rsidR="00373838">
        <w:rPr>
          <w:szCs w:val="28"/>
        </w:rPr>
        <w:t>, ф</w:t>
      </w:r>
      <w:r w:rsidR="00373838" w:rsidRPr="00373838">
        <w:rPr>
          <w:szCs w:val="28"/>
        </w:rPr>
        <w:t>ормат данных</w:t>
      </w:r>
      <w:r w:rsidR="00373838">
        <w:rPr>
          <w:szCs w:val="28"/>
        </w:rPr>
        <w:t xml:space="preserve"> которых - </w:t>
      </w:r>
      <w:r w:rsidR="00373838" w:rsidRPr="00373838">
        <w:rPr>
          <w:szCs w:val="28"/>
        </w:rPr>
        <w:t xml:space="preserve">ключ-значение, который обычно </w:t>
      </w:r>
      <w:r w:rsidR="007F0C9B">
        <w:rPr>
          <w:szCs w:val="28"/>
        </w:rPr>
        <w:t>записывается</w:t>
      </w:r>
      <w:r w:rsidR="00373838" w:rsidRPr="00373838">
        <w:rPr>
          <w:szCs w:val="28"/>
        </w:rPr>
        <w:t xml:space="preserve"> в фигурных скобках.</w:t>
      </w:r>
    </w:p>
    <w:p w14:paraId="2E1211EE" w14:textId="77777777" w:rsidR="00EA09A8" w:rsidRDefault="00EA09A8" w:rsidP="00D3529E">
      <w:pPr>
        <w:spacing w:line="400" w:lineRule="exact"/>
        <w:ind w:firstLine="709"/>
        <w:jc w:val="both"/>
        <w:rPr>
          <w:szCs w:val="28"/>
        </w:rPr>
      </w:pPr>
    </w:p>
    <w:p w14:paraId="182A785E" w14:textId="03F3E5C1" w:rsidR="00373838" w:rsidRDefault="007D09F8" w:rsidP="00D3529E">
      <w:pPr>
        <w:spacing w:line="400" w:lineRule="exact"/>
        <w:ind w:firstLine="709"/>
        <w:jc w:val="both"/>
        <w:rPr>
          <w:szCs w:val="28"/>
        </w:rPr>
      </w:pPr>
      <w:r w:rsidRPr="007D09F8">
        <w:rPr>
          <w:szCs w:val="28"/>
        </w:rPr>
        <w:t>Список представлений для таблиц:</w:t>
      </w:r>
    </w:p>
    <w:p w14:paraId="46E3EEA7" w14:textId="76396D0C" w:rsidR="00373838" w:rsidRDefault="00373838" w:rsidP="00D3529E">
      <w:pPr>
        <w:spacing w:line="400" w:lineRule="exact"/>
        <w:ind w:firstLine="709"/>
        <w:jc w:val="both"/>
        <w:rPr>
          <w:szCs w:val="28"/>
        </w:rPr>
      </w:pPr>
      <w:proofErr w:type="spellStart"/>
      <w:r w:rsidRPr="00373838">
        <w:rPr>
          <w:szCs w:val="28"/>
        </w:rPr>
        <w:t>view_</w:t>
      </w:r>
      <w:proofErr w:type="gramStart"/>
      <w:r w:rsidRPr="00373838">
        <w:rPr>
          <w:szCs w:val="28"/>
        </w:rPr>
        <w:t>children.json</w:t>
      </w:r>
      <w:proofErr w:type="spellEnd"/>
      <w:proofErr w:type="gramEnd"/>
      <w:r w:rsidRPr="00373838">
        <w:rPr>
          <w:szCs w:val="28"/>
        </w:rPr>
        <w:t xml:space="preserve"> — представление для просмотра списка детей клиента</w:t>
      </w:r>
      <w:r>
        <w:rPr>
          <w:szCs w:val="28"/>
        </w:rPr>
        <w:t>.</w:t>
      </w:r>
    </w:p>
    <w:p w14:paraId="47535291" w14:textId="23FC1DA6" w:rsidR="007D09F8" w:rsidRPr="007D09F8" w:rsidRDefault="007D09F8" w:rsidP="007D09F8">
      <w:pPr>
        <w:spacing w:line="400" w:lineRule="exact"/>
        <w:ind w:firstLine="709"/>
        <w:jc w:val="both"/>
        <w:rPr>
          <w:szCs w:val="28"/>
        </w:rPr>
      </w:pPr>
      <w:proofErr w:type="spellStart"/>
      <w:r w:rsidRPr="007D09F8">
        <w:rPr>
          <w:szCs w:val="28"/>
        </w:rPr>
        <w:t>view_</w:t>
      </w:r>
      <w:proofErr w:type="gramStart"/>
      <w:r w:rsidRPr="007D09F8">
        <w:rPr>
          <w:szCs w:val="28"/>
        </w:rPr>
        <w:t>client.json</w:t>
      </w:r>
      <w:proofErr w:type="spellEnd"/>
      <w:proofErr w:type="gramEnd"/>
      <w:r w:rsidRPr="007D09F8">
        <w:rPr>
          <w:szCs w:val="28"/>
        </w:rPr>
        <w:t xml:space="preserve"> — представление для просмотра списка клиентов</w:t>
      </w:r>
      <w:r w:rsidR="00EA09A8">
        <w:rPr>
          <w:szCs w:val="28"/>
        </w:rPr>
        <w:t>.</w:t>
      </w:r>
    </w:p>
    <w:p w14:paraId="1419595A" w14:textId="122CC8C1" w:rsidR="00CC365B" w:rsidRDefault="007D09F8" w:rsidP="007D09F8">
      <w:pPr>
        <w:spacing w:line="400" w:lineRule="exact"/>
        <w:ind w:firstLine="709"/>
        <w:jc w:val="both"/>
        <w:rPr>
          <w:szCs w:val="28"/>
        </w:rPr>
      </w:pPr>
      <w:proofErr w:type="spellStart"/>
      <w:r w:rsidRPr="007D09F8">
        <w:rPr>
          <w:szCs w:val="28"/>
        </w:rPr>
        <w:t>view_</w:t>
      </w:r>
      <w:proofErr w:type="gramStart"/>
      <w:r w:rsidRPr="007D09F8">
        <w:rPr>
          <w:szCs w:val="28"/>
        </w:rPr>
        <w:t>search.json</w:t>
      </w:r>
      <w:proofErr w:type="spellEnd"/>
      <w:proofErr w:type="gramEnd"/>
      <w:r w:rsidRPr="007D09F8">
        <w:rPr>
          <w:szCs w:val="28"/>
        </w:rPr>
        <w:t xml:space="preserve"> — представление для просмотра результатов поиска</w:t>
      </w:r>
      <w:r w:rsidR="00EA09A8">
        <w:rPr>
          <w:szCs w:val="28"/>
        </w:rPr>
        <w:t>.</w:t>
      </w:r>
    </w:p>
    <w:p w14:paraId="5B1E3C6C" w14:textId="3200F0CC" w:rsidR="00EA09A8" w:rsidRDefault="00EA09A8" w:rsidP="007D09F8">
      <w:pPr>
        <w:spacing w:line="400" w:lineRule="exact"/>
        <w:ind w:firstLine="709"/>
        <w:jc w:val="both"/>
        <w:rPr>
          <w:szCs w:val="28"/>
        </w:rPr>
      </w:pPr>
    </w:p>
    <w:p w14:paraId="021C2BD7" w14:textId="77777777" w:rsidR="00EA09A8" w:rsidRPr="00EA09A8" w:rsidRDefault="00EA09A8" w:rsidP="00EA09A8">
      <w:pPr>
        <w:spacing w:line="400" w:lineRule="exact"/>
        <w:ind w:firstLine="709"/>
        <w:jc w:val="both"/>
        <w:rPr>
          <w:szCs w:val="28"/>
        </w:rPr>
      </w:pPr>
      <w:r w:rsidRPr="00EA09A8">
        <w:rPr>
          <w:szCs w:val="28"/>
        </w:rPr>
        <w:t>Список представлений для редактора:</w:t>
      </w:r>
    </w:p>
    <w:p w14:paraId="0DCA80C5" w14:textId="4E199E73" w:rsidR="00EA09A8" w:rsidRPr="00EA09A8" w:rsidRDefault="00EA09A8" w:rsidP="00EA09A8">
      <w:pPr>
        <w:spacing w:line="400" w:lineRule="exact"/>
        <w:ind w:firstLine="709"/>
        <w:jc w:val="both"/>
        <w:rPr>
          <w:szCs w:val="28"/>
        </w:rPr>
      </w:pPr>
      <w:proofErr w:type="spellStart"/>
      <w:r w:rsidRPr="00EA09A8">
        <w:rPr>
          <w:szCs w:val="28"/>
        </w:rPr>
        <w:t>editor_</w:t>
      </w:r>
      <w:proofErr w:type="gramStart"/>
      <w:r w:rsidRPr="00EA09A8">
        <w:rPr>
          <w:szCs w:val="28"/>
        </w:rPr>
        <w:t>child.json</w:t>
      </w:r>
      <w:proofErr w:type="spellEnd"/>
      <w:proofErr w:type="gramEnd"/>
      <w:r w:rsidRPr="00EA09A8">
        <w:rPr>
          <w:szCs w:val="28"/>
        </w:rPr>
        <w:t xml:space="preserve"> — форма редактирования для ребенка</w:t>
      </w:r>
      <w:r>
        <w:rPr>
          <w:szCs w:val="28"/>
        </w:rPr>
        <w:t>.</w:t>
      </w:r>
    </w:p>
    <w:p w14:paraId="69229BB9" w14:textId="66C3B398" w:rsidR="00EA09A8" w:rsidRDefault="00EA09A8" w:rsidP="00EA09A8">
      <w:pPr>
        <w:spacing w:line="400" w:lineRule="exact"/>
        <w:ind w:firstLine="709"/>
        <w:jc w:val="both"/>
        <w:rPr>
          <w:szCs w:val="28"/>
        </w:rPr>
      </w:pPr>
      <w:proofErr w:type="spellStart"/>
      <w:r w:rsidRPr="00EA09A8">
        <w:rPr>
          <w:szCs w:val="28"/>
        </w:rPr>
        <w:t>editor_</w:t>
      </w:r>
      <w:proofErr w:type="gramStart"/>
      <w:r w:rsidRPr="00EA09A8">
        <w:rPr>
          <w:szCs w:val="28"/>
        </w:rPr>
        <w:t>client.json</w:t>
      </w:r>
      <w:proofErr w:type="spellEnd"/>
      <w:proofErr w:type="gramEnd"/>
      <w:r w:rsidRPr="00EA09A8">
        <w:rPr>
          <w:szCs w:val="28"/>
        </w:rPr>
        <w:t xml:space="preserve"> — форма редактирования для клиента</w:t>
      </w:r>
      <w:r>
        <w:rPr>
          <w:szCs w:val="28"/>
        </w:rPr>
        <w:t>.</w:t>
      </w:r>
    </w:p>
    <w:p w14:paraId="7CCDC5E0" w14:textId="4A7EECAB" w:rsidR="004D1579" w:rsidRDefault="004D1579" w:rsidP="00EA09A8">
      <w:pPr>
        <w:spacing w:line="400" w:lineRule="exact"/>
        <w:ind w:firstLine="709"/>
        <w:jc w:val="both"/>
        <w:rPr>
          <w:szCs w:val="28"/>
        </w:rPr>
      </w:pPr>
    </w:p>
    <w:p w14:paraId="3CBB57B1" w14:textId="77777777" w:rsidR="004D1579" w:rsidRDefault="004D1579" w:rsidP="004D1579">
      <w:pPr>
        <w:spacing w:line="360" w:lineRule="auto"/>
        <w:ind w:firstLine="737"/>
        <w:jc w:val="both"/>
      </w:pPr>
      <w:r>
        <w:rPr>
          <w:szCs w:val="28"/>
        </w:rPr>
        <w:t>Список представлений для списков (может быть расширен пользователем):</w:t>
      </w:r>
    </w:p>
    <w:p w14:paraId="7A2001CE" w14:textId="314D9A14" w:rsidR="004D1579" w:rsidRDefault="004D1579" w:rsidP="004D1579">
      <w:pPr>
        <w:spacing w:line="360" w:lineRule="auto"/>
        <w:ind w:firstLine="737"/>
        <w:jc w:val="both"/>
      </w:pPr>
      <w:proofErr w:type="spellStart"/>
      <w:r>
        <w:rPr>
          <w:szCs w:val="28"/>
        </w:rPr>
        <w:t>list_fiophonechildcount_</w:t>
      </w:r>
      <w:proofErr w:type="gramStart"/>
      <w:r>
        <w:rPr>
          <w:szCs w:val="28"/>
        </w:rPr>
        <w:t>bychildcount.json</w:t>
      </w:r>
      <w:proofErr w:type="spellEnd"/>
      <w:proofErr w:type="gramEnd"/>
      <w:r>
        <w:rPr>
          <w:szCs w:val="28"/>
        </w:rPr>
        <w:t xml:space="preserve"> — список клиентов по числу детей</w:t>
      </w:r>
      <w:r w:rsidR="008A4144">
        <w:rPr>
          <w:szCs w:val="28"/>
        </w:rPr>
        <w:t>.</w:t>
      </w:r>
    </w:p>
    <w:p w14:paraId="38F23A3E" w14:textId="4087B593" w:rsidR="004D1579" w:rsidRDefault="004D1579" w:rsidP="004D1579">
      <w:pPr>
        <w:spacing w:line="360" w:lineRule="auto"/>
        <w:ind w:firstLine="737"/>
        <w:jc w:val="both"/>
      </w:pPr>
      <w:proofErr w:type="spellStart"/>
      <w:r>
        <w:rPr>
          <w:szCs w:val="28"/>
        </w:rPr>
        <w:lastRenderedPageBreak/>
        <w:t>list_fiophonechildcount_</w:t>
      </w:r>
      <w:proofErr w:type="gramStart"/>
      <w:r>
        <w:rPr>
          <w:szCs w:val="28"/>
        </w:rPr>
        <w:t>cats.json</w:t>
      </w:r>
      <w:proofErr w:type="spellEnd"/>
      <w:proofErr w:type="gramEnd"/>
      <w:r>
        <w:rPr>
          <w:szCs w:val="28"/>
        </w:rPr>
        <w:t xml:space="preserve"> — список клиентов по категориям - ФИО, телефон, число детей</w:t>
      </w:r>
      <w:r w:rsidR="008A4144">
        <w:rPr>
          <w:szCs w:val="28"/>
        </w:rPr>
        <w:t>.</w:t>
      </w:r>
    </w:p>
    <w:p w14:paraId="4139D792" w14:textId="77777777" w:rsidR="00502D4D" w:rsidRDefault="004D1579" w:rsidP="00502D4D">
      <w:pPr>
        <w:pStyle w:val="02"/>
      </w:pPr>
      <w:proofErr w:type="spellStart"/>
      <w:r>
        <w:rPr>
          <w:szCs w:val="28"/>
        </w:rPr>
        <w:t>list_fiophonechildcount_</w:t>
      </w:r>
      <w:proofErr w:type="gramStart"/>
      <w:r>
        <w:rPr>
          <w:szCs w:val="28"/>
        </w:rPr>
        <w:t>city.json</w:t>
      </w:r>
      <w:proofErr w:type="spellEnd"/>
      <w:proofErr w:type="gramEnd"/>
      <w:r>
        <w:rPr>
          <w:szCs w:val="28"/>
        </w:rPr>
        <w:t xml:space="preserve"> — список клиентов по городу — ФИО, телефон, число детей</w:t>
      </w:r>
      <w:r w:rsidR="008A4144">
        <w:rPr>
          <w:szCs w:val="28"/>
        </w:rPr>
        <w:t>.</w:t>
      </w:r>
      <w:r w:rsidR="00502D4D" w:rsidRPr="00502D4D">
        <w:t xml:space="preserve"> </w:t>
      </w:r>
    </w:p>
    <w:p w14:paraId="5C6B5F7C" w14:textId="3656F676" w:rsidR="00502D4D" w:rsidRDefault="00502D4D" w:rsidP="00502D4D">
      <w:pPr>
        <w:pStyle w:val="02"/>
      </w:pPr>
      <w:r w:rsidRPr="00627C60">
        <w:t xml:space="preserve">Для </w:t>
      </w:r>
      <w:r>
        <w:t>реализации данной предметной области</w:t>
      </w:r>
      <w:r w:rsidRPr="00627C60">
        <w:t xml:space="preserve"> используем фреймворк </w:t>
      </w:r>
      <w:proofErr w:type="spellStart"/>
      <w:r w:rsidRPr="00627C60">
        <w:t>Qt</w:t>
      </w:r>
      <w:proofErr w:type="spellEnd"/>
      <w:r w:rsidRPr="00627C60">
        <w:t xml:space="preserve"> 5.14 с языком программирования С++</w:t>
      </w:r>
      <w:r>
        <w:t>.</w:t>
      </w:r>
      <w:r w:rsidRPr="00F010B6">
        <w:t xml:space="preserve"> Qt5 подразумевает двойное лицензирование, а это означает, что он может быть использован в некоммерческих целях для создания приложений с открытым исходным кодом, а также как лицензия для коммерческих клиентов.</w:t>
      </w:r>
      <w:r>
        <w:t xml:space="preserve"> В дипломном проекте будет </w:t>
      </w:r>
      <w:proofErr w:type="spellStart"/>
      <w:r>
        <w:t>использованна</w:t>
      </w:r>
      <w:proofErr w:type="spellEnd"/>
      <w:r>
        <w:t xml:space="preserve"> некоммерческая лицензия.</w:t>
      </w:r>
    </w:p>
    <w:p w14:paraId="1E3B00F3" w14:textId="77777777" w:rsidR="00502D4D" w:rsidRDefault="00502D4D" w:rsidP="00502D4D">
      <w:pPr>
        <w:pStyle w:val="02"/>
        <w:rPr>
          <w:szCs w:val="28"/>
        </w:rPr>
      </w:pPr>
      <w:r>
        <w:rPr>
          <w:szCs w:val="28"/>
        </w:rPr>
        <w:t xml:space="preserve">В качестве базы данных используем </w:t>
      </w:r>
      <w:r>
        <w:rPr>
          <w:szCs w:val="28"/>
          <w:lang w:val="en-US"/>
        </w:rPr>
        <w:t>SQLite</w:t>
      </w:r>
      <w:r>
        <w:rPr>
          <w:szCs w:val="28"/>
        </w:rPr>
        <w:t xml:space="preserve">. </w:t>
      </w:r>
      <w:proofErr w:type="spellStart"/>
      <w:r w:rsidRPr="00C452B2">
        <w:rPr>
          <w:szCs w:val="28"/>
        </w:rPr>
        <w:t>SQLite</w:t>
      </w:r>
      <w:proofErr w:type="spellEnd"/>
      <w:r w:rsidRPr="00C452B2">
        <w:rPr>
          <w:szCs w:val="28"/>
        </w:rPr>
        <w:t xml:space="preserve"> — это </w:t>
      </w:r>
      <w:proofErr w:type="spellStart"/>
      <w:r w:rsidRPr="00C452B2">
        <w:rPr>
          <w:szCs w:val="28"/>
        </w:rPr>
        <w:t>внутрипроцессная</w:t>
      </w:r>
      <w:proofErr w:type="spellEnd"/>
      <w:r w:rsidRPr="00C452B2">
        <w:rPr>
          <w:szCs w:val="28"/>
        </w:rPr>
        <w:t xml:space="preserve"> библиотека, которая реализует автономный, </w:t>
      </w:r>
      <w:proofErr w:type="spellStart"/>
      <w:r w:rsidRPr="00C452B2">
        <w:rPr>
          <w:szCs w:val="28"/>
        </w:rPr>
        <w:t>безсерверный</w:t>
      </w:r>
      <w:proofErr w:type="spellEnd"/>
      <w:r w:rsidRPr="00C452B2">
        <w:rPr>
          <w:szCs w:val="28"/>
        </w:rPr>
        <w:t>, транзакционный механизм базы данных SQL с нулевой конфигурацией. Это база данных с нулевой конфигурацией, что означает, что, как и другие базы данных, вам не нужно настраивать ее в вашей системе.</w:t>
      </w:r>
    </w:p>
    <w:p w14:paraId="58A02924" w14:textId="77777777" w:rsidR="00502D4D" w:rsidRDefault="00502D4D" w:rsidP="00502D4D">
      <w:pPr>
        <w:pStyle w:val="02"/>
      </w:pPr>
      <w:r w:rsidRPr="00C452B2">
        <w:t xml:space="preserve">Графический интерфейс проекта реализован на </w:t>
      </w:r>
      <w:proofErr w:type="spellStart"/>
      <w:r w:rsidRPr="00C452B2">
        <w:t>QtWidgets</w:t>
      </w:r>
      <w:proofErr w:type="spellEnd"/>
      <w:r>
        <w:t>.</w:t>
      </w:r>
      <w:r w:rsidRPr="00C452B2">
        <w:t xml:space="preserve"> </w:t>
      </w:r>
      <w:proofErr w:type="spellStart"/>
      <w:r w:rsidRPr="00C452B2">
        <w:t>QtWidgets</w:t>
      </w:r>
      <w:proofErr w:type="spellEnd"/>
      <w:r w:rsidRPr="00C452B2">
        <w:t xml:space="preserve"> содержит классы для классических приложений на основе виджетов</w:t>
      </w:r>
      <w:r>
        <w:t xml:space="preserve">, это </w:t>
      </w:r>
      <w:proofErr w:type="spellStart"/>
      <w:r w:rsidRPr="00C452B2">
        <w:t>это</w:t>
      </w:r>
      <w:proofErr w:type="spellEnd"/>
      <w:r w:rsidRPr="00C452B2">
        <w:t xml:space="preserve"> базовый класс для всех GUI</w:t>
      </w:r>
      <w:r>
        <w:t>.</w:t>
      </w:r>
    </w:p>
    <w:p w14:paraId="13573321" w14:textId="77777777" w:rsidR="00502D4D" w:rsidRDefault="00502D4D" w:rsidP="00502D4D">
      <w:pPr>
        <w:pStyle w:val="02"/>
        <w:rPr>
          <w:szCs w:val="28"/>
        </w:rPr>
      </w:pPr>
      <w:r>
        <w:rPr>
          <w:szCs w:val="28"/>
        </w:rPr>
        <w:t xml:space="preserve">Для представления данных в базе используется формат текстовых данных </w:t>
      </w:r>
      <w:r>
        <w:rPr>
          <w:szCs w:val="28"/>
          <w:lang w:val="en-US"/>
        </w:rPr>
        <w:t>JSON</w:t>
      </w:r>
      <w:r w:rsidRPr="00C45682">
        <w:rPr>
          <w:szCs w:val="28"/>
        </w:rPr>
        <w:t>.</w:t>
      </w:r>
      <w:r>
        <w:rPr>
          <w:szCs w:val="28"/>
        </w:rPr>
        <w:t xml:space="preserve"> </w:t>
      </w:r>
    </w:p>
    <w:p w14:paraId="135145CB" w14:textId="5C9408C3" w:rsidR="00502D4D" w:rsidRDefault="00502D4D" w:rsidP="00502D4D">
      <w:pPr>
        <w:pStyle w:val="02"/>
        <w:rPr>
          <w:szCs w:val="28"/>
        </w:rPr>
      </w:pPr>
      <w:r>
        <w:rPr>
          <w:szCs w:val="28"/>
        </w:rPr>
        <w:t xml:space="preserve">Для преобразования данных, получения списков и управления отчетами без перекомпиляции проекта применяется язык </w:t>
      </w:r>
      <w:r>
        <w:rPr>
          <w:szCs w:val="28"/>
          <w:lang w:val="en-US"/>
        </w:rPr>
        <w:t>ECMAScript</w:t>
      </w:r>
      <w:r w:rsidRPr="00C45682">
        <w:rPr>
          <w:szCs w:val="28"/>
        </w:rPr>
        <w:t xml:space="preserve"> (</w:t>
      </w:r>
      <w:r>
        <w:rPr>
          <w:szCs w:val="28"/>
        </w:rPr>
        <w:t xml:space="preserve">базовый вариант </w:t>
      </w:r>
      <w:r>
        <w:rPr>
          <w:szCs w:val="28"/>
          <w:lang w:val="en-US"/>
        </w:rPr>
        <w:t>JavaScript</w:t>
      </w:r>
      <w:r w:rsidRPr="00C45682">
        <w:rPr>
          <w:szCs w:val="28"/>
        </w:rPr>
        <w:t xml:space="preserve">) </w:t>
      </w:r>
      <w:r>
        <w:rPr>
          <w:szCs w:val="28"/>
        </w:rPr>
        <w:t xml:space="preserve">и компонент </w:t>
      </w:r>
      <w:proofErr w:type="spellStart"/>
      <w:r>
        <w:rPr>
          <w:szCs w:val="28"/>
          <w:lang w:val="en-US"/>
        </w:rPr>
        <w:t>QtScript</w:t>
      </w:r>
      <w:proofErr w:type="spellEnd"/>
      <w:r>
        <w:rPr>
          <w:szCs w:val="28"/>
        </w:rPr>
        <w:t xml:space="preserve">. </w:t>
      </w:r>
      <w:proofErr w:type="spellStart"/>
      <w:r w:rsidRPr="009B65DB">
        <w:rPr>
          <w:szCs w:val="28"/>
        </w:rPr>
        <w:t>ECMAScript</w:t>
      </w:r>
      <w:proofErr w:type="spellEnd"/>
      <w:r w:rsidRPr="009B65DB">
        <w:rPr>
          <w:szCs w:val="28"/>
        </w:rPr>
        <w:t xml:space="preserve"> — это встраиваемый расширяемый не имеющий средств ввода-вывода язык программирования, используемый в качестве основы для построения других скриптовых языков. Стандартизирован международной организацией ECMA в спецификации ECMA-262.</w:t>
      </w:r>
    </w:p>
    <w:p w14:paraId="1828B311" w14:textId="77777777" w:rsidR="006037AE" w:rsidRPr="00FC772A" w:rsidRDefault="006037AE" w:rsidP="006037AE">
      <w:pPr>
        <w:pStyle w:val="02"/>
        <w:rPr>
          <w:szCs w:val="28"/>
        </w:rPr>
      </w:pPr>
      <w:r>
        <w:rPr>
          <w:szCs w:val="28"/>
        </w:rPr>
        <w:t>Для реализации перечисленных функциональных моделей будем использовать перечисленные модули.</w:t>
      </w:r>
    </w:p>
    <w:p w14:paraId="6C6A4EBE" w14:textId="77777777" w:rsidR="006037AE" w:rsidRDefault="006037AE" w:rsidP="006037AE">
      <w:pPr>
        <w:pStyle w:val="02"/>
        <w:rPr>
          <w:szCs w:val="28"/>
        </w:rPr>
      </w:pPr>
      <w:proofErr w:type="spellStart"/>
      <w:r>
        <w:rPr>
          <w:szCs w:val="28"/>
          <w:lang w:val="en-US"/>
        </w:rPr>
        <w:t>QtCore</w:t>
      </w:r>
      <w:proofErr w:type="spellEnd"/>
      <w:r>
        <w:rPr>
          <w:szCs w:val="28"/>
        </w:rPr>
        <w:t xml:space="preserve"> – базовый модуль </w:t>
      </w:r>
      <w:proofErr w:type="spellStart"/>
      <w:r>
        <w:rPr>
          <w:szCs w:val="28"/>
        </w:rPr>
        <w:t>фрэймворка</w:t>
      </w:r>
      <w:proofErr w:type="spellEnd"/>
      <w:r>
        <w:rPr>
          <w:szCs w:val="28"/>
        </w:rPr>
        <w:t>.</w:t>
      </w:r>
      <w:r w:rsidRPr="00AF2BFF">
        <w:rPr>
          <w:szCs w:val="28"/>
        </w:rPr>
        <w:t xml:space="preserve"> </w:t>
      </w:r>
      <w:r>
        <w:rPr>
          <w:szCs w:val="28"/>
        </w:rPr>
        <w:t xml:space="preserve">В нем представлены </w:t>
      </w:r>
      <w:r w:rsidRPr="00AF2BFF">
        <w:rPr>
          <w:szCs w:val="28"/>
        </w:rPr>
        <w:t>основные не графические классы: система сигналов и слотов, потоков, разделяемой памяти, регулярных выражений и т. д.</w:t>
      </w:r>
    </w:p>
    <w:p w14:paraId="455BB85F" w14:textId="77777777" w:rsidR="006037AE" w:rsidRDefault="006037AE" w:rsidP="006037AE">
      <w:pPr>
        <w:pStyle w:val="02"/>
        <w:rPr>
          <w:szCs w:val="28"/>
        </w:rPr>
      </w:pPr>
      <w:proofErr w:type="spellStart"/>
      <w:r>
        <w:rPr>
          <w:szCs w:val="28"/>
          <w:lang w:val="en-US"/>
        </w:rPr>
        <w:t>QtGui</w:t>
      </w:r>
      <w:proofErr w:type="spellEnd"/>
      <w:r>
        <w:rPr>
          <w:szCs w:val="28"/>
        </w:rPr>
        <w:t xml:space="preserve"> – м</w:t>
      </w:r>
      <w:r w:rsidRPr="007C65B2">
        <w:rPr>
          <w:szCs w:val="28"/>
        </w:rPr>
        <w:t>одуль</w:t>
      </w:r>
      <w:r>
        <w:rPr>
          <w:szCs w:val="28"/>
        </w:rPr>
        <w:t xml:space="preserve"> </w:t>
      </w:r>
      <w:r w:rsidRPr="007C65B2">
        <w:rPr>
          <w:szCs w:val="28"/>
        </w:rPr>
        <w:t xml:space="preserve">дополняет модуль </w:t>
      </w:r>
      <w:proofErr w:type="spellStart"/>
      <w:r w:rsidRPr="007C65B2">
        <w:rPr>
          <w:szCs w:val="28"/>
        </w:rPr>
        <w:t>QtCore</w:t>
      </w:r>
      <w:proofErr w:type="spellEnd"/>
      <w:r w:rsidRPr="007C65B2">
        <w:rPr>
          <w:szCs w:val="28"/>
        </w:rPr>
        <w:t xml:space="preserve"> функциональностью GUI</w:t>
      </w:r>
      <w:r>
        <w:rPr>
          <w:szCs w:val="28"/>
        </w:rPr>
        <w:t xml:space="preserve">. Содержит </w:t>
      </w:r>
      <w:r w:rsidRPr="007C65B2">
        <w:rPr>
          <w:szCs w:val="28"/>
        </w:rPr>
        <w:t>компоненты графического интерфейса (элементы управления), основанные на визуальном представлении.</w:t>
      </w:r>
    </w:p>
    <w:p w14:paraId="6ABCFD56" w14:textId="77777777" w:rsidR="006037AE" w:rsidRDefault="006037AE" w:rsidP="006037AE">
      <w:pPr>
        <w:pStyle w:val="02"/>
        <w:rPr>
          <w:szCs w:val="28"/>
        </w:rPr>
      </w:pPr>
      <w:proofErr w:type="spellStart"/>
      <w:r>
        <w:rPr>
          <w:szCs w:val="28"/>
          <w:lang w:val="en-US"/>
        </w:rPr>
        <w:lastRenderedPageBreak/>
        <w:t>QtScript</w:t>
      </w:r>
      <w:proofErr w:type="spellEnd"/>
      <w:r>
        <w:rPr>
          <w:szCs w:val="28"/>
        </w:rPr>
        <w:t xml:space="preserve"> – </w:t>
      </w:r>
      <w:r w:rsidRPr="00775F13">
        <w:rPr>
          <w:szCs w:val="28"/>
        </w:rPr>
        <w:t xml:space="preserve">Модуль </w:t>
      </w:r>
      <w:proofErr w:type="spellStart"/>
      <w:r w:rsidRPr="00775F13">
        <w:rPr>
          <w:szCs w:val="28"/>
        </w:rPr>
        <w:t>QtScript</w:t>
      </w:r>
      <w:proofErr w:type="spellEnd"/>
      <w:r w:rsidRPr="00775F13">
        <w:rPr>
          <w:szCs w:val="28"/>
        </w:rPr>
        <w:t xml:space="preserve"> предоставляет классы для придания приложениям </w:t>
      </w:r>
      <w:proofErr w:type="spellStart"/>
      <w:r w:rsidRPr="00775F13">
        <w:rPr>
          <w:szCs w:val="28"/>
        </w:rPr>
        <w:t>Qt</w:t>
      </w:r>
      <w:proofErr w:type="spellEnd"/>
      <w:r w:rsidRPr="00775F13">
        <w:rPr>
          <w:szCs w:val="28"/>
        </w:rPr>
        <w:t xml:space="preserve"> возможности выполнять скрипты.</w:t>
      </w:r>
    </w:p>
    <w:p w14:paraId="6F4FAA80" w14:textId="77777777" w:rsidR="006037AE" w:rsidRDefault="006037AE" w:rsidP="006037AE">
      <w:pPr>
        <w:pStyle w:val="02"/>
        <w:rPr>
          <w:szCs w:val="28"/>
        </w:rPr>
      </w:pPr>
      <w:proofErr w:type="spellStart"/>
      <w:r>
        <w:rPr>
          <w:szCs w:val="28"/>
          <w:lang w:val="en-US"/>
        </w:rPr>
        <w:t>QtSql</w:t>
      </w:r>
      <w:proofErr w:type="spellEnd"/>
      <w:r>
        <w:rPr>
          <w:szCs w:val="28"/>
        </w:rPr>
        <w:t xml:space="preserve"> – </w:t>
      </w:r>
      <w:r w:rsidRPr="009A6743">
        <w:rPr>
          <w:szCs w:val="28"/>
        </w:rPr>
        <w:t xml:space="preserve">Модуль </w:t>
      </w:r>
      <w:proofErr w:type="spellStart"/>
      <w:r w:rsidRPr="009A6743">
        <w:rPr>
          <w:szCs w:val="28"/>
        </w:rPr>
        <w:t>QtSql</w:t>
      </w:r>
      <w:proofErr w:type="spellEnd"/>
      <w:r w:rsidRPr="009A6743">
        <w:rPr>
          <w:szCs w:val="28"/>
        </w:rPr>
        <w:t xml:space="preserve"> помогает обеспечить однородную интеграцию БД в ваши </w:t>
      </w:r>
      <w:proofErr w:type="spellStart"/>
      <w:r w:rsidRPr="009A6743">
        <w:rPr>
          <w:szCs w:val="28"/>
        </w:rPr>
        <w:t>Qt</w:t>
      </w:r>
      <w:proofErr w:type="spellEnd"/>
      <w:r w:rsidRPr="009A6743">
        <w:rPr>
          <w:szCs w:val="28"/>
        </w:rPr>
        <w:t xml:space="preserve"> приложения</w:t>
      </w:r>
      <w:r>
        <w:rPr>
          <w:szCs w:val="28"/>
        </w:rPr>
        <w:t>.</w:t>
      </w:r>
    </w:p>
    <w:p w14:paraId="590DDDE8" w14:textId="35070161" w:rsidR="00D3529E" w:rsidRPr="00AB5E76" w:rsidRDefault="002A503E" w:rsidP="00404C79">
      <w:pPr>
        <w:pStyle w:val="21"/>
        <w:spacing w:before="360" w:line="400" w:lineRule="exact"/>
        <w:ind w:left="0" w:firstLine="709"/>
      </w:pPr>
      <w:bookmarkStart w:id="14" w:name="_Toc83246598"/>
      <w:r w:rsidRPr="002A503E">
        <w:t>Разработка структуры классов при использовании объектно-ориентированного стиля программирования приложений</w:t>
      </w:r>
      <w:r w:rsidR="00414C90">
        <w:t>.</w:t>
      </w:r>
      <w:bookmarkEnd w:id="14"/>
      <w:r w:rsidR="00414C90">
        <w:t xml:space="preserve"> </w:t>
      </w:r>
    </w:p>
    <w:p w14:paraId="4EB1D05F" w14:textId="77777777" w:rsidR="00A056B2" w:rsidRDefault="008A4144" w:rsidP="004B7DB1">
      <w:pPr>
        <w:pStyle w:val="02"/>
      </w:pPr>
      <w:r w:rsidRPr="008A4144">
        <w:t>Проект состоит из каталога бинарных файлов и каталога данных.</w:t>
      </w:r>
    </w:p>
    <w:p w14:paraId="42E92F40" w14:textId="77777777" w:rsidR="00A056B2" w:rsidRDefault="008A4144" w:rsidP="004B7DB1">
      <w:pPr>
        <w:pStyle w:val="02"/>
      </w:pPr>
      <w:r w:rsidRPr="008A4144">
        <w:t xml:space="preserve">В каталоге бинарных данных находится исполнимый файл проекта, библиотеки C++ и модули </w:t>
      </w:r>
      <w:proofErr w:type="spellStart"/>
      <w:r w:rsidRPr="008A4144">
        <w:t>Qt</w:t>
      </w:r>
      <w:proofErr w:type="spellEnd"/>
      <w:r w:rsidRPr="008A4144">
        <w:t xml:space="preserve">, а также плагины для доступа к базе. </w:t>
      </w:r>
    </w:p>
    <w:p w14:paraId="0B165D64" w14:textId="77777777" w:rsidR="00A056B2" w:rsidRDefault="008A4144" w:rsidP="004B7DB1">
      <w:pPr>
        <w:pStyle w:val="02"/>
      </w:pPr>
      <w:r w:rsidRPr="008A4144">
        <w:t xml:space="preserve">В каталоге данных находится база </w:t>
      </w:r>
      <w:proofErr w:type="spellStart"/>
      <w:r w:rsidRPr="008A4144">
        <w:t>SQLite</w:t>
      </w:r>
      <w:proofErr w:type="spellEnd"/>
      <w:r w:rsidRPr="008A4144">
        <w:t xml:space="preserve">, представления просмотра, редактора и списков в формате JSON. </w:t>
      </w:r>
    </w:p>
    <w:p w14:paraId="2B74BE61" w14:textId="23972CA7" w:rsidR="00D41A0C" w:rsidRDefault="008A4144" w:rsidP="004B7DB1">
      <w:pPr>
        <w:pStyle w:val="02"/>
      </w:pPr>
      <w:r w:rsidRPr="008A4144">
        <w:t xml:space="preserve">Также в каталоге данных находятся еще два файла style.css и userfunc.js. Первый отвечает за визуальное оформление интерфейса (стилизацию), второй содержит функции на </w:t>
      </w:r>
      <w:proofErr w:type="spellStart"/>
      <w:r w:rsidRPr="008A4144">
        <w:t>ECMAScript</w:t>
      </w:r>
      <w:proofErr w:type="spellEnd"/>
      <w:r w:rsidRPr="008A4144">
        <w:t xml:space="preserve">, выполняющие обработку данных для представлений — сортировку, фильтрацию, форматирование, получение списков. Например функция </w:t>
      </w:r>
      <w:proofErr w:type="spellStart"/>
      <w:r w:rsidRPr="008A4144">
        <w:t>client_CalcMainFIO</w:t>
      </w:r>
      <w:proofErr w:type="spellEnd"/>
      <w:r w:rsidRPr="008A4144">
        <w:t>(</w:t>
      </w:r>
      <w:proofErr w:type="spellStart"/>
      <w:r w:rsidRPr="008A4144">
        <w:t>obj</w:t>
      </w:r>
      <w:proofErr w:type="spellEnd"/>
      <w:r w:rsidRPr="008A4144">
        <w:t xml:space="preserve">) выполняет получение ФИО клиента из отдельных полей, а функция </w:t>
      </w:r>
      <w:proofErr w:type="spellStart"/>
      <w:r w:rsidRPr="008A4144">
        <w:t>childcountandfamily_lessThen</w:t>
      </w:r>
      <w:proofErr w:type="spellEnd"/>
      <w:r w:rsidRPr="008A4144">
        <w:t>(</w:t>
      </w:r>
      <w:proofErr w:type="spellStart"/>
      <w:proofErr w:type="gramStart"/>
      <w:r w:rsidRPr="008A4144">
        <w:t>left,right</w:t>
      </w:r>
      <w:proofErr w:type="spellEnd"/>
      <w:proofErr w:type="gramEnd"/>
      <w:r w:rsidRPr="008A4144">
        <w:t>)  производит сортировку клиентов по числу детей и фамилии.</w:t>
      </w:r>
    </w:p>
    <w:p w14:paraId="6D8A57D9" w14:textId="77777777" w:rsidR="001500B7" w:rsidRDefault="001500B7" w:rsidP="004B7DB1">
      <w:pPr>
        <w:pStyle w:val="02"/>
      </w:pPr>
    </w:p>
    <w:p w14:paraId="59AE5942" w14:textId="77777777" w:rsidR="001B0C6F" w:rsidRDefault="001B0C6F" w:rsidP="001B0C6F">
      <w:pPr>
        <w:pStyle w:val="02"/>
      </w:pPr>
      <w:r>
        <w:t>Классы в программе разбиты по группами:</w:t>
      </w:r>
    </w:p>
    <w:p w14:paraId="10A310B9" w14:textId="7615713D" w:rsidR="001B0C6F" w:rsidRDefault="001B0C6F" w:rsidP="001B0C6F">
      <w:pPr>
        <w:pStyle w:val="02"/>
      </w:pPr>
      <w:r>
        <w:t>Классы форм — отвечают за работу с интерфейсом</w:t>
      </w:r>
      <w:r w:rsidR="00280CDD">
        <w:t>.</w:t>
      </w:r>
    </w:p>
    <w:p w14:paraId="5AC53138" w14:textId="1A78692B" w:rsidR="001B0C6F" w:rsidRDefault="001B0C6F" w:rsidP="001B0C6F">
      <w:pPr>
        <w:pStyle w:val="02"/>
      </w:pPr>
      <w:r>
        <w:t>Классы модели — реализуют систему «модель-представление-контроллер», где в роли модели выступают данные в формате JSON.</w:t>
      </w:r>
    </w:p>
    <w:p w14:paraId="59FE0B08" w14:textId="3769EF7D" w:rsidR="001B0C6F" w:rsidRDefault="001B0C6F" w:rsidP="001B0C6F">
      <w:pPr>
        <w:pStyle w:val="02"/>
      </w:pPr>
      <w:r>
        <w:t>Служебные классы для выполнения поиска по данным, обработки скриптов, построения форм и диалогов правки данных.</w:t>
      </w:r>
    </w:p>
    <w:p w14:paraId="01FA1C02" w14:textId="77777777" w:rsidR="001B0C6F" w:rsidRDefault="001B0C6F" w:rsidP="001B0C6F">
      <w:pPr>
        <w:pStyle w:val="02"/>
      </w:pPr>
    </w:p>
    <w:p w14:paraId="731133FE" w14:textId="77777777" w:rsidR="001B0C6F" w:rsidRDefault="001B0C6F" w:rsidP="001B0C6F">
      <w:pPr>
        <w:pStyle w:val="02"/>
      </w:pPr>
      <w:r>
        <w:t>Классы форм:</w:t>
      </w:r>
    </w:p>
    <w:p w14:paraId="76048B1D" w14:textId="77777777" w:rsidR="001B0C6F" w:rsidRDefault="001B0C6F" w:rsidP="001B0C6F">
      <w:pPr>
        <w:pStyle w:val="02"/>
      </w:pPr>
      <w:proofErr w:type="spellStart"/>
      <w:r>
        <w:t>MainWindow</w:t>
      </w:r>
      <w:proofErr w:type="spellEnd"/>
      <w:r>
        <w:t xml:space="preserve"> – главное окно приложения, содержит таблицы представлений и кнопки управления.</w:t>
      </w:r>
    </w:p>
    <w:p w14:paraId="2759C169" w14:textId="77777777" w:rsidR="001B0C6F" w:rsidRDefault="001B0C6F" w:rsidP="001B0C6F">
      <w:pPr>
        <w:pStyle w:val="02"/>
      </w:pPr>
      <w:proofErr w:type="spellStart"/>
      <w:r>
        <w:t>DialogRefEdit</w:t>
      </w:r>
      <w:proofErr w:type="spellEnd"/>
      <w:r>
        <w:t xml:space="preserve"> – диалог редактирования справочников</w:t>
      </w:r>
    </w:p>
    <w:p w14:paraId="395DA5F2" w14:textId="77777777" w:rsidR="001B0C6F" w:rsidRDefault="001B0C6F" w:rsidP="001B0C6F">
      <w:pPr>
        <w:pStyle w:val="02"/>
      </w:pPr>
      <w:proofErr w:type="spellStart"/>
      <w:r>
        <w:t>DialogViewList</w:t>
      </w:r>
      <w:proofErr w:type="spellEnd"/>
      <w:r>
        <w:t xml:space="preserve"> – диалог просмотра списков</w:t>
      </w:r>
    </w:p>
    <w:p w14:paraId="58B415B8" w14:textId="77777777" w:rsidR="001B0C6F" w:rsidRDefault="001B0C6F" w:rsidP="001B0C6F">
      <w:pPr>
        <w:pStyle w:val="02"/>
      </w:pPr>
      <w:proofErr w:type="spellStart"/>
      <w:r>
        <w:t>DialogEditObject</w:t>
      </w:r>
      <w:proofErr w:type="spellEnd"/>
      <w:r>
        <w:t xml:space="preserve"> – диалог редактирования объекта в формате JSON, с автоматическим построением интерфейса и полей ввода</w:t>
      </w:r>
    </w:p>
    <w:p w14:paraId="0FB227C3" w14:textId="77777777" w:rsidR="001B0C6F" w:rsidRDefault="001B0C6F" w:rsidP="001B0C6F">
      <w:pPr>
        <w:pStyle w:val="02"/>
      </w:pPr>
      <w:proofErr w:type="spellStart"/>
      <w:r>
        <w:lastRenderedPageBreak/>
        <w:t>DialogSelList</w:t>
      </w:r>
      <w:proofErr w:type="spellEnd"/>
      <w:r>
        <w:t xml:space="preserve"> – диалог выбора значения из списка JSON, позволяет как выбирать одно значение, так и работать в качестве списка на выбор нескольких значений «галочками».</w:t>
      </w:r>
    </w:p>
    <w:p w14:paraId="40AC173E" w14:textId="77777777" w:rsidR="001B0C6F" w:rsidRDefault="001B0C6F" w:rsidP="001B0C6F">
      <w:pPr>
        <w:pStyle w:val="02"/>
      </w:pPr>
    </w:p>
    <w:p w14:paraId="2504703B" w14:textId="77777777" w:rsidR="001B0C6F" w:rsidRDefault="001B0C6F" w:rsidP="001B0C6F">
      <w:pPr>
        <w:pStyle w:val="02"/>
      </w:pPr>
      <w:r>
        <w:t>Классы модели</w:t>
      </w:r>
    </w:p>
    <w:p w14:paraId="36523E95" w14:textId="77777777" w:rsidR="001B0C6F" w:rsidRDefault="001B0C6F" w:rsidP="001B0C6F">
      <w:pPr>
        <w:pStyle w:val="02"/>
      </w:pPr>
      <w:proofErr w:type="spellStart"/>
      <w:r>
        <w:t>QJsonTableModel</w:t>
      </w:r>
      <w:proofErr w:type="spellEnd"/>
      <w:r>
        <w:t xml:space="preserve"> — расширяет класс </w:t>
      </w:r>
      <w:proofErr w:type="spellStart"/>
      <w:r>
        <w:t>QabstractTableModel</w:t>
      </w:r>
      <w:proofErr w:type="spellEnd"/>
      <w:r>
        <w:t xml:space="preserve">, реализует модель для представления массива JSON в табличном виде, использует указанное представление и </w:t>
      </w:r>
      <w:proofErr w:type="spellStart"/>
      <w:r>
        <w:t>ECMAScript</w:t>
      </w:r>
      <w:proofErr w:type="spellEnd"/>
      <w:r>
        <w:t xml:space="preserve"> для получения табличного вида.</w:t>
      </w:r>
    </w:p>
    <w:p w14:paraId="0C37A7FC" w14:textId="5C277A58" w:rsidR="001B0C6F" w:rsidRDefault="001B0C6F" w:rsidP="001B0C6F">
      <w:pPr>
        <w:pStyle w:val="02"/>
      </w:pPr>
      <w:proofErr w:type="spellStart"/>
      <w:r>
        <w:t>QJsonSortProxyModel</w:t>
      </w:r>
      <w:proofErr w:type="spellEnd"/>
      <w:r>
        <w:t xml:space="preserve"> — расширяет класс </w:t>
      </w:r>
      <w:proofErr w:type="spellStart"/>
      <w:r>
        <w:t>QsortFilterProxyModel</w:t>
      </w:r>
      <w:proofErr w:type="spellEnd"/>
      <w:r>
        <w:t xml:space="preserve">, позволяет дополнительно фильтровать и сортировать модель </w:t>
      </w:r>
      <w:proofErr w:type="spellStart"/>
      <w:r>
        <w:t>QjsonTableModel</w:t>
      </w:r>
      <w:proofErr w:type="spellEnd"/>
      <w:r>
        <w:t xml:space="preserve"> на основе переданных параметров фильтрации и сортировки, как функций   </w:t>
      </w:r>
      <w:proofErr w:type="spellStart"/>
      <w:r>
        <w:t>ECMAScript</w:t>
      </w:r>
      <w:proofErr w:type="spellEnd"/>
    </w:p>
    <w:p w14:paraId="4E341775" w14:textId="77777777" w:rsidR="001B0C6F" w:rsidRDefault="001B0C6F" w:rsidP="001B0C6F">
      <w:pPr>
        <w:pStyle w:val="02"/>
      </w:pPr>
    </w:p>
    <w:p w14:paraId="3F74C416" w14:textId="77777777" w:rsidR="001B0C6F" w:rsidRDefault="001B0C6F" w:rsidP="001B0C6F">
      <w:pPr>
        <w:pStyle w:val="02"/>
      </w:pPr>
      <w:r>
        <w:t>Служебные классы</w:t>
      </w:r>
    </w:p>
    <w:p w14:paraId="7D935EFF" w14:textId="77777777" w:rsidR="001B0C6F" w:rsidRDefault="001B0C6F" w:rsidP="001B0C6F">
      <w:pPr>
        <w:pStyle w:val="02"/>
      </w:pPr>
      <w:proofErr w:type="spellStart"/>
      <w:r>
        <w:t>QjsonSearchInObject</w:t>
      </w:r>
      <w:proofErr w:type="spellEnd"/>
      <w:r>
        <w:t xml:space="preserve"> — класс для поиска значений в JSON-массиве, возвращает указания, где и что найдено.</w:t>
      </w:r>
    </w:p>
    <w:p w14:paraId="19B06921" w14:textId="77777777" w:rsidR="001B0C6F" w:rsidRDefault="001B0C6F" w:rsidP="001B0C6F">
      <w:pPr>
        <w:pStyle w:val="02"/>
      </w:pPr>
      <w:proofErr w:type="spellStart"/>
      <w:r>
        <w:t>FormBuilder</w:t>
      </w:r>
      <w:proofErr w:type="spellEnd"/>
      <w:r>
        <w:t xml:space="preserve"> – построитель простых диалогов, позволяет избежать создания в конструкторе простых диалогов вроде авторизации или подтверждения действий.</w:t>
      </w:r>
    </w:p>
    <w:p w14:paraId="1FBDE0A5" w14:textId="77777777" w:rsidR="001B0C6F" w:rsidRDefault="001B0C6F" w:rsidP="001B0C6F">
      <w:pPr>
        <w:pStyle w:val="02"/>
      </w:pPr>
      <w:r>
        <w:t>Phone – класс телефона, содержит цифры и методы форматирования</w:t>
      </w:r>
    </w:p>
    <w:p w14:paraId="525FE29F" w14:textId="77777777" w:rsidR="001B0C6F" w:rsidRDefault="001B0C6F" w:rsidP="001B0C6F">
      <w:pPr>
        <w:pStyle w:val="02"/>
      </w:pPr>
      <w:proofErr w:type="spellStart"/>
      <w:r>
        <w:t>PhoneTools</w:t>
      </w:r>
      <w:proofErr w:type="spellEnd"/>
      <w:r>
        <w:t xml:space="preserve"> – класс для обработки телефона, проверка корректности и форматирования</w:t>
      </w:r>
    </w:p>
    <w:p w14:paraId="4385CEF2" w14:textId="77777777" w:rsidR="001B0C6F" w:rsidRDefault="001B0C6F" w:rsidP="001B0C6F">
      <w:pPr>
        <w:pStyle w:val="02"/>
      </w:pPr>
      <w:proofErr w:type="spellStart"/>
      <w:r>
        <w:t>Helper</w:t>
      </w:r>
      <w:proofErr w:type="spellEnd"/>
      <w:r>
        <w:t xml:space="preserve"> – вспомогательный класс для разных операций, например, чтения файла</w:t>
      </w:r>
    </w:p>
    <w:p w14:paraId="3B5F3DCF" w14:textId="49D5CDF5" w:rsidR="001500B7" w:rsidRDefault="001B0C6F" w:rsidP="004B7DB1">
      <w:pPr>
        <w:pStyle w:val="02"/>
      </w:pPr>
      <w:proofErr w:type="spellStart"/>
      <w:r>
        <w:t>MainEngine</w:t>
      </w:r>
      <w:proofErr w:type="spellEnd"/>
      <w:r>
        <w:t xml:space="preserve"> – класс-переходник для работы с компонентом </w:t>
      </w:r>
      <w:proofErr w:type="spellStart"/>
      <w:r>
        <w:t>QtScript</w:t>
      </w:r>
      <w:proofErr w:type="spellEnd"/>
      <w:r>
        <w:t xml:space="preserve">, расширяет функции </w:t>
      </w:r>
      <w:proofErr w:type="spellStart"/>
      <w:r>
        <w:t>ECMAScript</w:t>
      </w:r>
      <w:proofErr w:type="spellEnd"/>
      <w:r>
        <w:t xml:space="preserve"> новыми методами, например, для работы с датами.</w:t>
      </w:r>
    </w:p>
    <w:p w14:paraId="3B2BB2F6" w14:textId="7A2FF7C8" w:rsidR="00EE2046" w:rsidRDefault="0052152A" w:rsidP="00207D21">
      <w:pPr>
        <w:pStyle w:val="21"/>
        <w:spacing w:before="360" w:line="400" w:lineRule="exact"/>
        <w:ind w:left="0" w:firstLine="709"/>
      </w:pPr>
      <w:bookmarkStart w:id="15" w:name="_Toc83246599"/>
      <w:r w:rsidRPr="0052152A">
        <w:lastRenderedPageBreak/>
        <w:t>Разработка структуры базы данных</w:t>
      </w:r>
      <w:r w:rsidR="00EE2046">
        <w:t>.</w:t>
      </w:r>
      <w:bookmarkEnd w:id="15"/>
      <w:r w:rsidR="00EE2046">
        <w:t xml:space="preserve"> </w:t>
      </w:r>
    </w:p>
    <w:tbl>
      <w:tblPr>
        <w:tblStyle w:val="a6"/>
        <w:tblW w:w="100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099"/>
      </w:tblGrid>
      <w:tr w:rsidR="00080206" w14:paraId="69C44494" w14:textId="77777777" w:rsidTr="001F4DF4">
        <w:trPr>
          <w:trHeight w:val="3943"/>
        </w:trPr>
        <w:tc>
          <w:tcPr>
            <w:tcW w:w="10099" w:type="dxa"/>
            <w:vAlign w:val="bottom"/>
          </w:tcPr>
          <w:p w14:paraId="51B6B82C" w14:textId="77777777" w:rsidR="00080206" w:rsidRDefault="00080206" w:rsidP="001F4DF4">
            <w:pPr>
              <w:pStyle w:val="02"/>
              <w:keepNext/>
              <w:ind w:firstLine="0"/>
              <w:jc w:val="center"/>
            </w:pPr>
            <w:r w:rsidRPr="003A1238">
              <w:rPr>
                <w:noProof/>
              </w:rPr>
              <w:drawing>
                <wp:inline distT="0" distB="0" distL="0" distR="0" wp14:anchorId="7E7F67A0" wp14:editId="78B770B7">
                  <wp:extent cx="4533655" cy="2659966"/>
                  <wp:effectExtent l="0" t="0" r="635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4771" cy="268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A502EC" w14:textId="59DC21F6" w:rsidR="00080206" w:rsidRDefault="00080206" w:rsidP="00080206">
      <w:pPr>
        <w:pStyle w:val="01"/>
        <w:jc w:val="center"/>
      </w:pPr>
      <w:r>
        <w:t xml:space="preserve">Рисунок </w:t>
      </w:r>
      <w:r w:rsidRPr="002B7AF7">
        <w:rPr>
          <w:color w:val="000000" w:themeColor="text1"/>
        </w:rPr>
        <w:fldChar w:fldCharType="begin"/>
      </w:r>
      <w:r w:rsidRPr="002B7AF7">
        <w:rPr>
          <w:color w:val="000000" w:themeColor="text1"/>
        </w:rPr>
        <w:instrText xml:space="preserve"> STYLEREF 1 \s </w:instrText>
      </w:r>
      <w:r w:rsidRPr="002B7AF7">
        <w:rPr>
          <w:color w:val="000000" w:themeColor="text1"/>
        </w:rPr>
        <w:fldChar w:fldCharType="separate"/>
      </w:r>
      <w:r w:rsidR="00C56D21">
        <w:rPr>
          <w:noProof/>
          <w:color w:val="000000" w:themeColor="text1"/>
        </w:rPr>
        <w:t>3</w:t>
      </w:r>
      <w:r w:rsidRPr="002B7AF7">
        <w:rPr>
          <w:noProof/>
          <w:color w:val="000000" w:themeColor="text1"/>
        </w:rPr>
        <w:fldChar w:fldCharType="end"/>
      </w:r>
      <w:r w:rsidRPr="002B7AF7">
        <w:rPr>
          <w:color w:val="000000" w:themeColor="text1"/>
        </w:rPr>
        <w:t>.</w:t>
      </w:r>
      <w:r w:rsidR="009D19F2">
        <w:rPr>
          <w:color w:val="000000" w:themeColor="text1"/>
        </w:rPr>
        <w:t>2</w:t>
      </w:r>
      <w:r w:rsidRPr="009D2132">
        <w:t xml:space="preserve"> – </w:t>
      </w:r>
      <w:r>
        <w:rPr>
          <w:szCs w:val="28"/>
        </w:rPr>
        <w:t>Визуальное представление базы данных</w:t>
      </w:r>
    </w:p>
    <w:p w14:paraId="6D0FD1CD" w14:textId="56B6C899" w:rsidR="000C6DCB" w:rsidRPr="000C6DCB" w:rsidRDefault="000C6DCB" w:rsidP="000C6DCB"/>
    <w:p w14:paraId="3D3A799D" w14:textId="07584252" w:rsidR="000C6DCB" w:rsidRDefault="000C6DCB" w:rsidP="000C6DCB"/>
    <w:p w14:paraId="55EC6449" w14:textId="77777777" w:rsidR="000C6DCB" w:rsidRDefault="000C6DCB" w:rsidP="000C6DCB">
      <w:pPr>
        <w:pStyle w:val="02"/>
        <w:rPr>
          <w:szCs w:val="28"/>
        </w:rPr>
      </w:pPr>
      <w:r>
        <w:rPr>
          <w:szCs w:val="28"/>
        </w:rPr>
        <w:t xml:space="preserve">В качестве базы данных используем </w:t>
      </w:r>
      <w:r>
        <w:rPr>
          <w:szCs w:val="28"/>
          <w:lang w:val="en-US"/>
        </w:rPr>
        <w:t>SQLite</w:t>
      </w:r>
      <w:r>
        <w:rPr>
          <w:szCs w:val="28"/>
        </w:rPr>
        <w:t xml:space="preserve">. </w:t>
      </w:r>
      <w:proofErr w:type="spellStart"/>
      <w:r w:rsidRPr="00C452B2">
        <w:rPr>
          <w:szCs w:val="28"/>
        </w:rPr>
        <w:t>SQLite</w:t>
      </w:r>
      <w:proofErr w:type="spellEnd"/>
      <w:r w:rsidRPr="00C452B2">
        <w:rPr>
          <w:szCs w:val="28"/>
        </w:rPr>
        <w:t xml:space="preserve"> — это </w:t>
      </w:r>
      <w:proofErr w:type="spellStart"/>
      <w:r w:rsidRPr="00C452B2">
        <w:rPr>
          <w:szCs w:val="28"/>
        </w:rPr>
        <w:t>внутрипроцессная</w:t>
      </w:r>
      <w:proofErr w:type="spellEnd"/>
      <w:r w:rsidRPr="00C452B2">
        <w:rPr>
          <w:szCs w:val="28"/>
        </w:rPr>
        <w:t xml:space="preserve"> библиотека, которая реализует автономный, </w:t>
      </w:r>
      <w:proofErr w:type="spellStart"/>
      <w:r w:rsidRPr="00C452B2">
        <w:rPr>
          <w:szCs w:val="28"/>
        </w:rPr>
        <w:t>безсерверный</w:t>
      </w:r>
      <w:proofErr w:type="spellEnd"/>
      <w:r w:rsidRPr="00C452B2">
        <w:rPr>
          <w:szCs w:val="28"/>
        </w:rPr>
        <w:t>, транзакционный механизм базы данных SQL с нулевой конфигурацией. Это база данных с нулевой конфигурацией, что означает, что, как и другие базы данных, вам не нужно настраивать ее в вашей системе.</w:t>
      </w:r>
    </w:p>
    <w:p w14:paraId="64843B6F" w14:textId="77777777" w:rsidR="00DC72A4" w:rsidRDefault="00DC72A4" w:rsidP="00DC72A4">
      <w:pPr>
        <w:pStyle w:val="02"/>
      </w:pPr>
      <w:r>
        <w:t>В базе данных минимум полей — сложные объекты хранятся как JSON-объекты в виде больших текстовых полей. В виде полей оставлены только первичные и внешние ключи, чтобы можно было быстро искать и удалять записи. Такой подход упрощает сопровождение базы данных, при изменении структуры классов, не нужно модифицировать структуру таблиц.</w:t>
      </w:r>
    </w:p>
    <w:p w14:paraId="2574B0B5" w14:textId="77777777" w:rsidR="00526C3E" w:rsidRDefault="00526C3E" w:rsidP="00526C3E">
      <w:pPr>
        <w:pStyle w:val="02"/>
      </w:pPr>
      <w:r w:rsidRPr="008A4144">
        <w:t xml:space="preserve">В каталоге данных находится база </w:t>
      </w:r>
      <w:proofErr w:type="spellStart"/>
      <w:r w:rsidRPr="008A4144">
        <w:t>SQLite</w:t>
      </w:r>
      <w:proofErr w:type="spellEnd"/>
      <w:r w:rsidRPr="008A4144">
        <w:t xml:space="preserve">, представления просмотра, редактора и списков в формате JSON. </w:t>
      </w:r>
    </w:p>
    <w:p w14:paraId="5FF505CD" w14:textId="77777777" w:rsidR="000C6DCB" w:rsidRPr="000C6DCB" w:rsidRDefault="000C6DCB" w:rsidP="000C6DCB">
      <w:pPr>
        <w:ind w:firstLine="709"/>
      </w:pPr>
    </w:p>
    <w:p w14:paraId="2DD79625" w14:textId="0923AB6D" w:rsidR="004E2F92" w:rsidRDefault="004E2F92" w:rsidP="004E2F92">
      <w:pPr>
        <w:spacing w:line="360" w:lineRule="auto"/>
        <w:ind w:firstLine="737"/>
        <w:jc w:val="both"/>
      </w:pPr>
      <w:r w:rsidRPr="003C2D07">
        <w:rPr>
          <w:noProof/>
        </w:rPr>
        <w:lastRenderedPageBreak/>
        <w:drawing>
          <wp:anchor distT="0" distB="0" distL="114300" distR="114300" simplePos="0" relativeHeight="251720704" behindDoc="0" locked="0" layoutInCell="1" allowOverlap="1" wp14:anchorId="331A011A" wp14:editId="4CBA13E0">
            <wp:simplePos x="0" y="0"/>
            <wp:positionH relativeFrom="column">
              <wp:posOffset>320040</wp:posOffset>
            </wp:positionH>
            <wp:positionV relativeFrom="paragraph">
              <wp:posOffset>3810</wp:posOffset>
            </wp:positionV>
            <wp:extent cx="4897120" cy="5876925"/>
            <wp:effectExtent l="0" t="0" r="0" b="9525"/>
            <wp:wrapTopAndBottom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Рисунок </w:t>
      </w:r>
      <w:fldSimple w:instr=" STYLEREF 1 \s ">
        <w:r>
          <w:rPr>
            <w:noProof/>
          </w:rPr>
          <w:t>3</w:t>
        </w:r>
      </w:fldSimple>
      <w:r>
        <w:t>.</w:t>
      </w:r>
      <w:r w:rsidR="00D030B2">
        <w:t>3</w:t>
      </w:r>
      <w:r>
        <w:t xml:space="preserve"> – </w:t>
      </w:r>
      <w:r>
        <w:rPr>
          <w:szCs w:val="28"/>
        </w:rPr>
        <w:t>Схема базы данных с имеющимися связями:</w:t>
      </w:r>
    </w:p>
    <w:p w14:paraId="6799D1F9" w14:textId="77777777" w:rsidR="0065331F" w:rsidRDefault="0065331F" w:rsidP="00080206">
      <w:pPr>
        <w:pStyle w:val="01"/>
        <w:jc w:val="center"/>
        <w:rPr>
          <w:szCs w:val="28"/>
        </w:rPr>
      </w:pPr>
    </w:p>
    <w:p w14:paraId="5DADE910" w14:textId="77777777" w:rsidR="00080206" w:rsidRDefault="00080206" w:rsidP="00080206">
      <w:pPr>
        <w:pStyle w:val="02"/>
      </w:pPr>
      <w:r>
        <w:t>USERS – список пользователей, имеет поля для логина, имени пользователя и его пароля.</w:t>
      </w:r>
    </w:p>
    <w:p w14:paraId="73D2E70C" w14:textId="77777777" w:rsidR="00080206" w:rsidRDefault="00080206" w:rsidP="00080206">
      <w:pPr>
        <w:pStyle w:val="02"/>
      </w:pPr>
      <w:r>
        <w:t>CLIENTS – список клиентов, данные клиента хранятся в виде JSON в поле JSONDATA</w:t>
      </w:r>
    </w:p>
    <w:p w14:paraId="7CF6A833" w14:textId="77777777" w:rsidR="00080206" w:rsidRDefault="00080206" w:rsidP="00080206">
      <w:pPr>
        <w:pStyle w:val="02"/>
      </w:pPr>
      <w:r>
        <w:t>CHILDS – список детей, данные хранятся в виде JSON в поле JSONDATA. Поле CLIENT_ID указывает на первичный ключ клиента, к которому относится данный ребенок.</w:t>
      </w:r>
    </w:p>
    <w:p w14:paraId="1D9F9BA6" w14:textId="77777777" w:rsidR="00080206" w:rsidRDefault="00080206" w:rsidP="00080206">
      <w:pPr>
        <w:pStyle w:val="02"/>
      </w:pPr>
      <w:r>
        <w:t>CATEGORIES – справочник категорий, название категории записано в поле CATNAME</w:t>
      </w:r>
    </w:p>
    <w:p w14:paraId="16BA9688" w14:textId="5176B1E7" w:rsidR="00080206" w:rsidRDefault="00080206" w:rsidP="00080206">
      <w:pPr>
        <w:pStyle w:val="02"/>
        <w:ind w:firstLine="0"/>
      </w:pPr>
      <w:r>
        <w:t>CITIES – справочник городов, название города записано в поле CITYNAME</w:t>
      </w:r>
    </w:p>
    <w:p w14:paraId="1EBB6447" w14:textId="77777777" w:rsidR="00080206" w:rsidRDefault="00080206" w:rsidP="00080206">
      <w:pPr>
        <w:pStyle w:val="02"/>
        <w:sectPr w:rsidR="00080206" w:rsidSect="00502D4D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12CD38D3" w14:textId="73896AA7" w:rsidR="00270659" w:rsidRDefault="0058081E" w:rsidP="005E1790">
      <w:pPr>
        <w:pStyle w:val="21"/>
        <w:numPr>
          <w:ilvl w:val="0"/>
          <w:numId w:val="0"/>
        </w:numPr>
        <w:spacing w:before="0" w:line="400" w:lineRule="exact"/>
        <w:ind w:firstLine="709"/>
      </w:pPr>
      <w:bookmarkStart w:id="16" w:name="_Toc83246600"/>
      <w:r>
        <w:lastRenderedPageBreak/>
        <w:t>3</w:t>
      </w:r>
      <w:r w:rsidR="00270659" w:rsidRPr="00270659">
        <w:t>.</w:t>
      </w:r>
      <w:r>
        <w:t>5</w:t>
      </w:r>
      <w:r w:rsidR="00270659" w:rsidRPr="00270659">
        <w:tab/>
        <w:t xml:space="preserve">Реализация подключения базы данных в программу на </w:t>
      </w:r>
      <w:proofErr w:type="spellStart"/>
      <w:r w:rsidR="00270659" w:rsidRPr="00270659">
        <w:t>Qt</w:t>
      </w:r>
      <w:bookmarkEnd w:id="16"/>
      <w:proofErr w:type="spellEnd"/>
    </w:p>
    <w:p w14:paraId="264E6D24" w14:textId="77777777" w:rsidR="00364C82" w:rsidRDefault="00364C82" w:rsidP="00364C82">
      <w:pPr>
        <w:pStyle w:val="02"/>
      </w:pPr>
      <w:r>
        <w:t xml:space="preserve">Для реализации связи объектов и базы используем компоненты </w:t>
      </w:r>
      <w:proofErr w:type="spellStart"/>
      <w:r>
        <w:t>QtSQL</w:t>
      </w:r>
      <w:proofErr w:type="spellEnd"/>
      <w:r>
        <w:t xml:space="preserve">. </w:t>
      </w:r>
    </w:p>
    <w:p w14:paraId="29BDC6D6" w14:textId="77777777" w:rsidR="00364C82" w:rsidRDefault="00364C82" w:rsidP="00364C82">
      <w:pPr>
        <w:pStyle w:val="02"/>
      </w:pPr>
    </w:p>
    <w:p w14:paraId="7081C187" w14:textId="77777777" w:rsidR="00364C82" w:rsidRDefault="00364C82" w:rsidP="00364C82">
      <w:pPr>
        <w:pStyle w:val="02"/>
      </w:pPr>
      <w:r>
        <w:t xml:space="preserve">Подключаем библиотеки </w:t>
      </w:r>
    </w:p>
    <w:p w14:paraId="3CEA4451" w14:textId="77777777" w:rsidR="00364C82" w:rsidRDefault="00364C82" w:rsidP="00364C82">
      <w:pPr>
        <w:pStyle w:val="02"/>
      </w:pPr>
      <w:r>
        <w:t>#include "</w:t>
      </w:r>
      <w:proofErr w:type="spellStart"/>
      <w:r>
        <w:t>QtSql</w:t>
      </w:r>
      <w:proofErr w:type="spellEnd"/>
      <w:r>
        <w:t>/</w:t>
      </w:r>
      <w:proofErr w:type="spellStart"/>
      <w:r>
        <w:t>QSqlDatabase</w:t>
      </w:r>
      <w:proofErr w:type="spellEnd"/>
      <w:r>
        <w:t>"</w:t>
      </w:r>
    </w:p>
    <w:p w14:paraId="024B9D0A" w14:textId="77777777" w:rsidR="00364C82" w:rsidRDefault="00364C82" w:rsidP="00364C82">
      <w:pPr>
        <w:pStyle w:val="02"/>
      </w:pPr>
      <w:r>
        <w:t>#include "</w:t>
      </w:r>
      <w:proofErr w:type="spellStart"/>
      <w:r>
        <w:t>QsqlQuery</w:t>
      </w:r>
      <w:proofErr w:type="spellEnd"/>
      <w:r>
        <w:t>"</w:t>
      </w:r>
    </w:p>
    <w:p w14:paraId="29D4324B" w14:textId="77777777" w:rsidR="00364C82" w:rsidRDefault="00364C82" w:rsidP="00364C82">
      <w:pPr>
        <w:pStyle w:val="02"/>
      </w:pPr>
    </w:p>
    <w:p w14:paraId="4C9A40CA" w14:textId="77777777" w:rsidR="00364C82" w:rsidRDefault="00364C82" w:rsidP="00364C82">
      <w:pPr>
        <w:pStyle w:val="02"/>
      </w:pPr>
      <w:r>
        <w:t>В главной форме добавляем объекты базы данных.</w:t>
      </w:r>
    </w:p>
    <w:p w14:paraId="54B4522F" w14:textId="77777777" w:rsidR="00364C82" w:rsidRDefault="00364C82" w:rsidP="00364C82">
      <w:pPr>
        <w:pStyle w:val="02"/>
      </w:pPr>
    </w:p>
    <w:p w14:paraId="24C1B5E2" w14:textId="77777777" w:rsidR="00364C82" w:rsidRDefault="00364C82" w:rsidP="00364C82">
      <w:pPr>
        <w:pStyle w:val="02"/>
      </w:pPr>
      <w:proofErr w:type="spellStart"/>
      <w:r>
        <w:t>QSqlDatabase</w:t>
      </w:r>
      <w:proofErr w:type="spellEnd"/>
      <w:r>
        <w:t xml:space="preserve"> </w:t>
      </w:r>
      <w:proofErr w:type="spellStart"/>
      <w:r>
        <w:t>db</w:t>
      </w:r>
      <w:proofErr w:type="spellEnd"/>
    </w:p>
    <w:p w14:paraId="366B6CA7" w14:textId="77777777" w:rsidR="00364C82" w:rsidRDefault="00364C82" w:rsidP="00364C82">
      <w:pPr>
        <w:pStyle w:val="02"/>
      </w:pPr>
    </w:p>
    <w:p w14:paraId="52341C6E" w14:textId="77777777" w:rsidR="00364C82" w:rsidRDefault="00364C82" w:rsidP="00364C82">
      <w:pPr>
        <w:pStyle w:val="02"/>
      </w:pPr>
      <w:r>
        <w:t>При создании формы программы, пытаемся подключиться к базе данных, указав тип базы, имя базы и проверив результат.</w:t>
      </w:r>
    </w:p>
    <w:p w14:paraId="34339907" w14:textId="77777777" w:rsidR="00364C82" w:rsidRDefault="00364C82" w:rsidP="00364C82">
      <w:pPr>
        <w:pStyle w:val="02"/>
      </w:pPr>
    </w:p>
    <w:p w14:paraId="3A827F0E" w14:textId="77777777" w:rsidR="00364C82" w:rsidRPr="00410D6A" w:rsidRDefault="00364C82" w:rsidP="00364C82">
      <w:pPr>
        <w:pStyle w:val="02"/>
        <w:rPr>
          <w:lang w:val="en-US"/>
        </w:rPr>
      </w:pPr>
      <w:r>
        <w:t xml:space="preserve">    </w:t>
      </w:r>
      <w:proofErr w:type="spellStart"/>
      <w:r w:rsidRPr="00410D6A">
        <w:rPr>
          <w:lang w:val="en-US"/>
        </w:rPr>
        <w:t>db</w:t>
      </w:r>
      <w:proofErr w:type="spellEnd"/>
      <w:r w:rsidRPr="00410D6A">
        <w:rPr>
          <w:lang w:val="en-US"/>
        </w:rPr>
        <w:t xml:space="preserve"> = </w:t>
      </w:r>
      <w:proofErr w:type="spellStart"/>
      <w:proofErr w:type="gramStart"/>
      <w:r w:rsidRPr="00410D6A">
        <w:rPr>
          <w:lang w:val="en-US"/>
        </w:rPr>
        <w:t>QSqlDatabase</w:t>
      </w:r>
      <w:proofErr w:type="spellEnd"/>
      <w:r w:rsidRPr="00410D6A">
        <w:rPr>
          <w:lang w:val="en-US"/>
        </w:rPr>
        <w:t>::</w:t>
      </w:r>
      <w:proofErr w:type="spellStart"/>
      <w:proofErr w:type="gramEnd"/>
      <w:r w:rsidRPr="00410D6A">
        <w:rPr>
          <w:lang w:val="en-US"/>
        </w:rPr>
        <w:t>addDatabase</w:t>
      </w:r>
      <w:proofErr w:type="spellEnd"/>
      <w:r w:rsidRPr="00410D6A">
        <w:rPr>
          <w:lang w:val="en-US"/>
        </w:rPr>
        <w:t>("QSQLITE");</w:t>
      </w:r>
    </w:p>
    <w:p w14:paraId="3B5109F0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</w:t>
      </w:r>
      <w:proofErr w:type="spellStart"/>
      <w:proofErr w:type="gramStart"/>
      <w:r w:rsidRPr="00410D6A">
        <w:rPr>
          <w:lang w:val="en-US"/>
        </w:rPr>
        <w:t>db.setDatabaseName</w:t>
      </w:r>
      <w:proofErr w:type="spellEnd"/>
      <w:proofErr w:type="gramEnd"/>
      <w:r w:rsidRPr="00410D6A">
        <w:rPr>
          <w:lang w:val="en-US"/>
        </w:rPr>
        <w:t>("</w:t>
      </w:r>
      <w:proofErr w:type="spellStart"/>
      <w:r w:rsidRPr="00410D6A">
        <w:rPr>
          <w:lang w:val="en-US"/>
        </w:rPr>
        <w:t>childcenter.db</w:t>
      </w:r>
      <w:proofErr w:type="spellEnd"/>
      <w:r w:rsidRPr="00410D6A">
        <w:rPr>
          <w:lang w:val="en-US"/>
        </w:rPr>
        <w:t>");</w:t>
      </w:r>
    </w:p>
    <w:p w14:paraId="2EF70B77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if </w:t>
      </w:r>
      <w:proofErr w:type="gramStart"/>
      <w:r w:rsidRPr="00410D6A">
        <w:rPr>
          <w:lang w:val="en-US"/>
        </w:rPr>
        <w:t>(!</w:t>
      </w:r>
      <w:proofErr w:type="spellStart"/>
      <w:r w:rsidRPr="00410D6A">
        <w:rPr>
          <w:lang w:val="en-US"/>
        </w:rPr>
        <w:t>db</w:t>
      </w:r>
      <w:proofErr w:type="gramEnd"/>
      <w:r w:rsidRPr="00410D6A">
        <w:rPr>
          <w:lang w:val="en-US"/>
        </w:rPr>
        <w:t>.open</w:t>
      </w:r>
      <w:proofErr w:type="spellEnd"/>
      <w:r w:rsidRPr="00410D6A">
        <w:rPr>
          <w:lang w:val="en-US"/>
        </w:rPr>
        <w:t>())</w:t>
      </w:r>
    </w:p>
    <w:p w14:paraId="567F8E73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    </w:t>
      </w:r>
      <w:proofErr w:type="spellStart"/>
      <w:proofErr w:type="gramStart"/>
      <w:r w:rsidRPr="00410D6A">
        <w:rPr>
          <w:lang w:val="en-US"/>
        </w:rPr>
        <w:t>QMessageBox</w:t>
      </w:r>
      <w:proofErr w:type="spellEnd"/>
      <w:r w:rsidRPr="00410D6A">
        <w:rPr>
          <w:lang w:val="en-US"/>
        </w:rPr>
        <w:t>::</w:t>
      </w:r>
      <w:proofErr w:type="gramEnd"/>
      <w:r w:rsidRPr="00410D6A">
        <w:rPr>
          <w:lang w:val="en-US"/>
        </w:rPr>
        <w:t>information(this,"</w:t>
      </w:r>
      <w:r>
        <w:t>Ошибка</w:t>
      </w:r>
      <w:r w:rsidRPr="00410D6A">
        <w:rPr>
          <w:lang w:val="en-US"/>
        </w:rPr>
        <w:t xml:space="preserve"> </w:t>
      </w:r>
      <w:r>
        <w:t>открытия</w:t>
      </w:r>
      <w:r w:rsidRPr="00410D6A">
        <w:rPr>
          <w:lang w:val="en-US"/>
        </w:rPr>
        <w:t xml:space="preserve"> </w:t>
      </w:r>
      <w:r>
        <w:t>базы</w:t>
      </w:r>
      <w:r w:rsidRPr="00410D6A">
        <w:rPr>
          <w:lang w:val="en-US"/>
        </w:rPr>
        <w:t xml:space="preserve"> </w:t>
      </w:r>
      <w:r>
        <w:t>данных</w:t>
      </w:r>
      <w:r w:rsidRPr="00410D6A">
        <w:rPr>
          <w:lang w:val="en-US"/>
        </w:rPr>
        <w:t>: ",</w:t>
      </w:r>
      <w:proofErr w:type="spellStart"/>
      <w:r w:rsidRPr="00410D6A">
        <w:rPr>
          <w:lang w:val="en-US"/>
        </w:rPr>
        <w:t>db.lastError</w:t>
      </w:r>
      <w:proofErr w:type="spellEnd"/>
      <w:r w:rsidRPr="00410D6A">
        <w:rPr>
          <w:lang w:val="en-US"/>
        </w:rPr>
        <w:t>().text()) ;</w:t>
      </w:r>
    </w:p>
    <w:p w14:paraId="7688B0C9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if </w:t>
      </w:r>
      <w:proofErr w:type="gramStart"/>
      <w:r w:rsidRPr="00410D6A">
        <w:rPr>
          <w:lang w:val="en-US"/>
        </w:rPr>
        <w:t>(!</w:t>
      </w:r>
      <w:proofErr w:type="spellStart"/>
      <w:r w:rsidRPr="00410D6A">
        <w:rPr>
          <w:lang w:val="en-US"/>
        </w:rPr>
        <w:t>db</w:t>
      </w:r>
      <w:proofErr w:type="gramEnd"/>
      <w:r w:rsidRPr="00410D6A">
        <w:rPr>
          <w:lang w:val="en-US"/>
        </w:rPr>
        <w:t>.tables</w:t>
      </w:r>
      <w:proofErr w:type="spellEnd"/>
      <w:r w:rsidRPr="00410D6A">
        <w:rPr>
          <w:lang w:val="en-US"/>
        </w:rPr>
        <w:t>().contains("USERS")) {</w:t>
      </w:r>
    </w:p>
    <w:p w14:paraId="74F2F525" w14:textId="77777777" w:rsidR="00364C82" w:rsidRDefault="00364C82" w:rsidP="00364C82">
      <w:pPr>
        <w:pStyle w:val="02"/>
      </w:pPr>
      <w:r w:rsidRPr="00410D6A">
        <w:rPr>
          <w:lang w:val="en-US"/>
        </w:rPr>
        <w:t xml:space="preserve">    </w:t>
      </w:r>
      <w:r>
        <w:t>}</w:t>
      </w:r>
    </w:p>
    <w:p w14:paraId="27B37C76" w14:textId="77777777" w:rsidR="00364C82" w:rsidRDefault="00364C82" w:rsidP="00364C82">
      <w:pPr>
        <w:pStyle w:val="02"/>
      </w:pPr>
    </w:p>
    <w:p w14:paraId="2BBA83A0" w14:textId="77777777" w:rsidR="00364C82" w:rsidRDefault="00364C82" w:rsidP="00364C82">
      <w:pPr>
        <w:pStyle w:val="02"/>
      </w:pPr>
      <w:r>
        <w:t>Далее, для операций выборки данных из базы, применяем SQL-запрос SELECT, а для изменения данных — запросы INSERT, UPDATE, DELETE.</w:t>
      </w:r>
    </w:p>
    <w:p w14:paraId="2D5852EA" w14:textId="77777777" w:rsidR="00364C82" w:rsidRDefault="00364C82" w:rsidP="00364C82">
      <w:pPr>
        <w:pStyle w:val="02"/>
      </w:pPr>
      <w:r>
        <w:t xml:space="preserve">Для выполнения запросов нужно использовать объект </w:t>
      </w:r>
      <w:proofErr w:type="spellStart"/>
      <w:r>
        <w:t>QsqlQuery</w:t>
      </w:r>
      <w:proofErr w:type="spellEnd"/>
      <w:r>
        <w:t xml:space="preserve">. Есть два способа сформировать запрос — без параметров и с параметрами. Для запроса без параметров передаем в объект при создании текст запроса, вызываем метод </w:t>
      </w:r>
      <w:proofErr w:type="spellStart"/>
      <w:proofErr w:type="gramStart"/>
      <w:r>
        <w:t>exec</w:t>
      </w:r>
      <w:proofErr w:type="spellEnd"/>
      <w:r>
        <w:t>(</w:t>
      </w:r>
      <w:proofErr w:type="gramEnd"/>
      <w:r>
        <w:t xml:space="preserve">) и метод </w:t>
      </w:r>
      <w:proofErr w:type="spellStart"/>
      <w:r>
        <w:t>next</w:t>
      </w:r>
      <w:proofErr w:type="spellEnd"/>
      <w:r>
        <w:t>() перебираем все записи запроса до конца.</w:t>
      </w:r>
    </w:p>
    <w:p w14:paraId="3071A0EB" w14:textId="77777777" w:rsidR="00364C82" w:rsidRDefault="00364C82" w:rsidP="00364C82">
      <w:pPr>
        <w:pStyle w:val="02"/>
        <w:sectPr w:rsidR="00364C82" w:rsidSect="008E6F32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</w:p>
    <w:p w14:paraId="675CB956" w14:textId="643D5015" w:rsidR="00364C82" w:rsidRDefault="00364C82" w:rsidP="00364C82">
      <w:pPr>
        <w:pStyle w:val="02"/>
      </w:pPr>
      <w:r>
        <w:lastRenderedPageBreak/>
        <w:t>Процедура выборки клиентов из таблицы</w:t>
      </w:r>
      <w:r w:rsidR="00493304">
        <w:t>.</w:t>
      </w:r>
    </w:p>
    <w:p w14:paraId="6B3EF5E6" w14:textId="77777777" w:rsidR="00364C82" w:rsidRDefault="00364C82" w:rsidP="00364C82">
      <w:pPr>
        <w:pStyle w:val="02"/>
      </w:pPr>
    </w:p>
    <w:p w14:paraId="696C7AB4" w14:textId="77777777" w:rsidR="00364C82" w:rsidRPr="008825EA" w:rsidRDefault="00364C82" w:rsidP="00364C82">
      <w:pPr>
        <w:pStyle w:val="02"/>
        <w:rPr>
          <w:lang w:val="en-US"/>
        </w:rPr>
      </w:pPr>
      <w:r>
        <w:t xml:space="preserve">    </w:t>
      </w:r>
      <w:proofErr w:type="spellStart"/>
      <w:r w:rsidRPr="00410D6A">
        <w:rPr>
          <w:lang w:val="en-US"/>
        </w:rPr>
        <w:t>QSqlQuery</w:t>
      </w:r>
      <w:proofErr w:type="spellEnd"/>
      <w:r w:rsidRPr="008825EA">
        <w:rPr>
          <w:lang w:val="en-US"/>
        </w:rPr>
        <w:t xml:space="preserve"> </w:t>
      </w:r>
      <w:proofErr w:type="gramStart"/>
      <w:r w:rsidRPr="00410D6A">
        <w:rPr>
          <w:lang w:val="en-US"/>
        </w:rPr>
        <w:t>query</w:t>
      </w:r>
      <w:r w:rsidRPr="008825EA">
        <w:rPr>
          <w:lang w:val="en-US"/>
        </w:rPr>
        <w:t>(</w:t>
      </w:r>
      <w:proofErr w:type="gramEnd"/>
      <w:r w:rsidRPr="008825EA">
        <w:rPr>
          <w:lang w:val="en-US"/>
        </w:rPr>
        <w:t>"</w:t>
      </w:r>
      <w:r w:rsidRPr="00410D6A">
        <w:rPr>
          <w:lang w:val="en-US"/>
        </w:rPr>
        <w:t>SELECT</w:t>
      </w:r>
      <w:r w:rsidRPr="008825EA">
        <w:rPr>
          <w:lang w:val="en-US"/>
        </w:rPr>
        <w:t xml:space="preserve"> </w:t>
      </w:r>
      <w:r w:rsidRPr="00410D6A">
        <w:rPr>
          <w:lang w:val="en-US"/>
        </w:rPr>
        <w:t>id</w:t>
      </w:r>
      <w:r w:rsidRPr="008825EA">
        <w:rPr>
          <w:lang w:val="en-US"/>
        </w:rPr>
        <w:t xml:space="preserve">, </w:t>
      </w:r>
      <w:proofErr w:type="spellStart"/>
      <w:r w:rsidRPr="00410D6A">
        <w:rPr>
          <w:lang w:val="en-US"/>
        </w:rPr>
        <w:t>jsondata</w:t>
      </w:r>
      <w:proofErr w:type="spellEnd"/>
      <w:r w:rsidRPr="008825EA">
        <w:rPr>
          <w:lang w:val="en-US"/>
        </w:rPr>
        <w:t xml:space="preserve"> </w:t>
      </w:r>
      <w:r w:rsidRPr="00410D6A">
        <w:rPr>
          <w:lang w:val="en-US"/>
        </w:rPr>
        <w:t>FROM</w:t>
      </w:r>
      <w:r w:rsidRPr="008825EA">
        <w:rPr>
          <w:lang w:val="en-US"/>
        </w:rPr>
        <w:t xml:space="preserve"> </w:t>
      </w:r>
      <w:r w:rsidRPr="00410D6A">
        <w:rPr>
          <w:lang w:val="en-US"/>
        </w:rPr>
        <w:t>clients</w:t>
      </w:r>
      <w:r w:rsidRPr="008825EA">
        <w:rPr>
          <w:lang w:val="en-US"/>
        </w:rPr>
        <w:t>") ;</w:t>
      </w:r>
    </w:p>
    <w:p w14:paraId="01AC38DD" w14:textId="77777777" w:rsidR="00364C82" w:rsidRPr="00410D6A" w:rsidRDefault="00364C82" w:rsidP="00364C82">
      <w:pPr>
        <w:pStyle w:val="02"/>
        <w:rPr>
          <w:lang w:val="en-US"/>
        </w:rPr>
      </w:pPr>
      <w:r w:rsidRPr="008825EA">
        <w:rPr>
          <w:lang w:val="en-US"/>
        </w:rPr>
        <w:t xml:space="preserve">    </w:t>
      </w:r>
      <w:proofErr w:type="spellStart"/>
      <w:proofErr w:type="gramStart"/>
      <w:r w:rsidRPr="00410D6A">
        <w:rPr>
          <w:lang w:val="en-US"/>
        </w:rPr>
        <w:t>query.exec</w:t>
      </w:r>
      <w:proofErr w:type="spellEnd"/>
      <w:proofErr w:type="gramEnd"/>
      <w:r w:rsidRPr="00410D6A">
        <w:rPr>
          <w:lang w:val="en-US"/>
        </w:rPr>
        <w:t>() ;</w:t>
      </w:r>
    </w:p>
    <w:p w14:paraId="470E3839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while (</w:t>
      </w:r>
      <w:proofErr w:type="spellStart"/>
      <w:proofErr w:type="gramStart"/>
      <w:r w:rsidRPr="00410D6A">
        <w:rPr>
          <w:lang w:val="en-US"/>
        </w:rPr>
        <w:t>query.next</w:t>
      </w:r>
      <w:proofErr w:type="spellEnd"/>
      <w:proofErr w:type="gramEnd"/>
      <w:r w:rsidRPr="00410D6A">
        <w:rPr>
          <w:lang w:val="en-US"/>
        </w:rPr>
        <w:t>()) {</w:t>
      </w:r>
    </w:p>
    <w:p w14:paraId="078FB68F" w14:textId="77777777" w:rsidR="00364C82" w:rsidRDefault="00364C82" w:rsidP="00364C82">
      <w:pPr>
        <w:pStyle w:val="02"/>
      </w:pPr>
      <w:r>
        <w:t>...</w:t>
      </w:r>
    </w:p>
    <w:p w14:paraId="2F5B39E2" w14:textId="77777777" w:rsidR="00364C82" w:rsidRDefault="00364C82" w:rsidP="00364C82">
      <w:pPr>
        <w:pStyle w:val="02"/>
      </w:pPr>
      <w:r>
        <w:t xml:space="preserve">    }</w:t>
      </w:r>
    </w:p>
    <w:p w14:paraId="59C853D7" w14:textId="77777777" w:rsidR="00364C82" w:rsidRDefault="00364C82" w:rsidP="00364C82">
      <w:pPr>
        <w:pStyle w:val="02"/>
      </w:pPr>
    </w:p>
    <w:p w14:paraId="7545368B" w14:textId="1F3614D4" w:rsidR="00364C82" w:rsidRDefault="00364C82" w:rsidP="00364C82">
      <w:pPr>
        <w:pStyle w:val="02"/>
      </w:pPr>
      <w:r>
        <w:t xml:space="preserve">Запрос с параметрами позволяет указать какие-то данные, которые будут отправлены в базу данных. Например, процесс обновления записи ребенка в базе с параметрами первичного ключа и данных JSON – готовим запрос методом </w:t>
      </w:r>
      <w:proofErr w:type="spellStart"/>
      <w:r>
        <w:t>prepare</w:t>
      </w:r>
      <w:proofErr w:type="spellEnd"/>
      <w:r>
        <w:t xml:space="preserve">, потом вызовами метода </w:t>
      </w:r>
      <w:proofErr w:type="spellStart"/>
      <w:r>
        <w:t>bind</w:t>
      </w:r>
      <w:proofErr w:type="spellEnd"/>
      <w:r>
        <w:t xml:space="preserve"> заполняем параметры, и только потом вызываем метод </w:t>
      </w:r>
      <w:proofErr w:type="spellStart"/>
      <w:r>
        <w:t>exec</w:t>
      </w:r>
      <w:proofErr w:type="spellEnd"/>
      <w:r w:rsidR="00493304">
        <w:t>.</w:t>
      </w:r>
    </w:p>
    <w:p w14:paraId="7B4A71B9" w14:textId="77777777" w:rsidR="00364C82" w:rsidRPr="00410D6A" w:rsidRDefault="00364C82" w:rsidP="00364C82">
      <w:pPr>
        <w:pStyle w:val="02"/>
        <w:rPr>
          <w:lang w:val="en-US"/>
        </w:rPr>
      </w:pPr>
      <w:proofErr w:type="spellStart"/>
      <w:r w:rsidRPr="00410D6A">
        <w:rPr>
          <w:lang w:val="en-US"/>
        </w:rPr>
        <w:t>QSqlQuery</w:t>
      </w:r>
      <w:proofErr w:type="spellEnd"/>
      <w:r w:rsidRPr="00410D6A">
        <w:rPr>
          <w:lang w:val="en-US"/>
        </w:rPr>
        <w:t xml:space="preserve"> </w:t>
      </w:r>
      <w:proofErr w:type="gramStart"/>
      <w:r w:rsidRPr="00410D6A">
        <w:rPr>
          <w:lang w:val="en-US"/>
        </w:rPr>
        <w:t>query ;</w:t>
      </w:r>
      <w:proofErr w:type="gramEnd"/>
    </w:p>
    <w:p w14:paraId="71F9B087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    </w:t>
      </w:r>
      <w:proofErr w:type="spellStart"/>
      <w:proofErr w:type="gramStart"/>
      <w:r w:rsidRPr="00410D6A">
        <w:rPr>
          <w:lang w:val="en-US"/>
        </w:rPr>
        <w:t>query.prepare</w:t>
      </w:r>
      <w:proofErr w:type="spellEnd"/>
      <w:proofErr w:type="gramEnd"/>
      <w:r w:rsidRPr="00410D6A">
        <w:rPr>
          <w:lang w:val="en-US"/>
        </w:rPr>
        <w:t>("UPDATE CHILDS SET JSONDATA=:</w:t>
      </w:r>
      <w:proofErr w:type="spellStart"/>
      <w:r w:rsidRPr="00410D6A">
        <w:rPr>
          <w:lang w:val="en-US"/>
        </w:rPr>
        <w:t>jsondata</w:t>
      </w:r>
      <w:proofErr w:type="spellEnd"/>
      <w:r w:rsidRPr="00410D6A">
        <w:rPr>
          <w:lang w:val="en-US"/>
        </w:rPr>
        <w:t xml:space="preserve"> WHERE id=:id") ;</w:t>
      </w:r>
    </w:p>
    <w:p w14:paraId="12F621A8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    </w:t>
      </w:r>
      <w:proofErr w:type="spellStart"/>
      <w:proofErr w:type="gramStart"/>
      <w:r w:rsidRPr="00410D6A">
        <w:rPr>
          <w:lang w:val="en-US"/>
        </w:rPr>
        <w:t>query.bindValue</w:t>
      </w:r>
      <w:proofErr w:type="spellEnd"/>
      <w:proofErr w:type="gramEnd"/>
      <w:r w:rsidRPr="00410D6A">
        <w:rPr>
          <w:lang w:val="en-US"/>
        </w:rPr>
        <w:t>(":</w:t>
      </w:r>
      <w:proofErr w:type="spellStart"/>
      <w:r w:rsidRPr="00410D6A">
        <w:rPr>
          <w:lang w:val="en-US"/>
        </w:rPr>
        <w:t>id",id</w:t>
      </w:r>
      <w:proofErr w:type="spellEnd"/>
      <w:r w:rsidRPr="00410D6A">
        <w:rPr>
          <w:lang w:val="en-US"/>
        </w:rPr>
        <w:t>) ;</w:t>
      </w:r>
    </w:p>
    <w:p w14:paraId="0775F231" w14:textId="77777777" w:rsidR="00364C82" w:rsidRPr="00410D6A" w:rsidRDefault="00364C82" w:rsidP="00364C82">
      <w:pPr>
        <w:pStyle w:val="02"/>
        <w:rPr>
          <w:lang w:val="en-US"/>
        </w:rPr>
      </w:pPr>
      <w:r w:rsidRPr="00410D6A">
        <w:rPr>
          <w:lang w:val="en-US"/>
        </w:rPr>
        <w:t xml:space="preserve">        </w:t>
      </w:r>
      <w:proofErr w:type="spellStart"/>
      <w:proofErr w:type="gramStart"/>
      <w:r w:rsidRPr="00410D6A">
        <w:rPr>
          <w:lang w:val="en-US"/>
        </w:rPr>
        <w:t>query.bindValue</w:t>
      </w:r>
      <w:proofErr w:type="spellEnd"/>
      <w:proofErr w:type="gramEnd"/>
      <w:r w:rsidRPr="00410D6A">
        <w:rPr>
          <w:lang w:val="en-US"/>
        </w:rPr>
        <w:t>(":</w:t>
      </w:r>
      <w:proofErr w:type="spellStart"/>
      <w:r w:rsidRPr="00410D6A">
        <w:rPr>
          <w:lang w:val="en-US"/>
        </w:rPr>
        <w:t>jsondata</w:t>
      </w:r>
      <w:proofErr w:type="spellEnd"/>
      <w:r w:rsidRPr="00410D6A">
        <w:rPr>
          <w:lang w:val="en-US"/>
        </w:rPr>
        <w:t>",</w:t>
      </w:r>
      <w:proofErr w:type="spellStart"/>
      <w:r w:rsidRPr="00410D6A">
        <w:rPr>
          <w:lang w:val="en-US"/>
        </w:rPr>
        <w:t>QJsonDocument</w:t>
      </w:r>
      <w:proofErr w:type="spellEnd"/>
      <w:r w:rsidRPr="00410D6A">
        <w:rPr>
          <w:lang w:val="en-US"/>
        </w:rPr>
        <w:t>(obj).</w:t>
      </w:r>
      <w:proofErr w:type="spellStart"/>
      <w:r w:rsidRPr="00410D6A">
        <w:rPr>
          <w:lang w:val="en-US"/>
        </w:rPr>
        <w:t>toJson</w:t>
      </w:r>
      <w:proofErr w:type="spellEnd"/>
      <w:r w:rsidRPr="00410D6A">
        <w:rPr>
          <w:lang w:val="en-US"/>
        </w:rPr>
        <w:t>()) ;</w:t>
      </w:r>
    </w:p>
    <w:p w14:paraId="52D8F234" w14:textId="77777777" w:rsidR="00364C82" w:rsidRDefault="00364C82" w:rsidP="00364C82">
      <w:pPr>
        <w:pStyle w:val="02"/>
      </w:pPr>
      <w:r w:rsidRPr="00410D6A">
        <w:rPr>
          <w:lang w:val="en-US"/>
        </w:rPr>
        <w:t xml:space="preserve">        </w:t>
      </w:r>
      <w:proofErr w:type="spellStart"/>
      <w:proofErr w:type="gramStart"/>
      <w:r>
        <w:t>query.exec</w:t>
      </w:r>
      <w:proofErr w:type="spellEnd"/>
      <w:proofErr w:type="gramEnd"/>
      <w:r>
        <w:t>() ;</w:t>
      </w:r>
    </w:p>
    <w:p w14:paraId="67D09BC4" w14:textId="77777777" w:rsidR="00364C82" w:rsidRDefault="00364C82" w:rsidP="00364C82">
      <w:pPr>
        <w:pStyle w:val="02"/>
      </w:pPr>
    </w:p>
    <w:p w14:paraId="48F4971A" w14:textId="78C9C70E" w:rsidR="00364C82" w:rsidRDefault="00364C82" w:rsidP="00364C82">
      <w:pPr>
        <w:pStyle w:val="02"/>
      </w:pPr>
      <w:r>
        <w:t xml:space="preserve">Для получения данных из запроса можно использовать метод объекта </w:t>
      </w:r>
      <w:proofErr w:type="spellStart"/>
      <w:r>
        <w:t>value</w:t>
      </w:r>
      <w:proofErr w:type="spellEnd"/>
      <w:r>
        <w:t>, по номеру поля или имени поля. Так, для получения значения первого поля в виде целого числа, используем вызовами</w:t>
      </w:r>
      <w:r w:rsidR="00493304">
        <w:t>.</w:t>
      </w:r>
    </w:p>
    <w:p w14:paraId="6A55A5AC" w14:textId="77777777" w:rsidR="00364C82" w:rsidRDefault="00364C82" w:rsidP="00364C82">
      <w:pPr>
        <w:pStyle w:val="02"/>
      </w:pPr>
      <w:proofErr w:type="spellStart"/>
      <w:r>
        <w:t>query.value</w:t>
      </w:r>
      <w:proofErr w:type="spellEnd"/>
      <w:r>
        <w:t>(0</w:t>
      </w:r>
      <w:proofErr w:type="gramStart"/>
      <w:r>
        <w:t>).</w:t>
      </w:r>
      <w:proofErr w:type="spellStart"/>
      <w:r>
        <w:t>toInt</w:t>
      </w:r>
      <w:proofErr w:type="spellEnd"/>
      <w:proofErr w:type="gramEnd"/>
      <w:r>
        <w:t>()</w:t>
      </w:r>
    </w:p>
    <w:p w14:paraId="72C1A088" w14:textId="77777777" w:rsidR="00364C82" w:rsidRDefault="00364C82" w:rsidP="00364C82">
      <w:pPr>
        <w:pStyle w:val="02"/>
      </w:pPr>
    </w:p>
    <w:p w14:paraId="09387493" w14:textId="1B7DCC6F" w:rsidR="00364C82" w:rsidRDefault="00493304" w:rsidP="00364C82">
      <w:pPr>
        <w:pStyle w:val="02"/>
      </w:pPr>
      <w:r>
        <w:t>Д</w:t>
      </w:r>
      <w:r w:rsidR="00364C82">
        <w:t xml:space="preserve">ля получения поля </w:t>
      </w:r>
      <w:proofErr w:type="spellStart"/>
      <w:r w:rsidR="00364C82">
        <w:t>jsondata</w:t>
      </w:r>
      <w:proofErr w:type="spellEnd"/>
      <w:r w:rsidR="00364C82">
        <w:t xml:space="preserve"> в виде строки, можно использовать вызов</w:t>
      </w:r>
    </w:p>
    <w:p w14:paraId="55DCE5EC" w14:textId="77777777" w:rsidR="00364C82" w:rsidRDefault="00364C82" w:rsidP="00364C82">
      <w:pPr>
        <w:pStyle w:val="02"/>
      </w:pPr>
    </w:p>
    <w:p w14:paraId="166D6342" w14:textId="77777777" w:rsidR="00364C82" w:rsidRDefault="00364C82" w:rsidP="00364C82">
      <w:pPr>
        <w:pStyle w:val="02"/>
      </w:pPr>
      <w:proofErr w:type="spellStart"/>
      <w:r>
        <w:t>query.value</w:t>
      </w:r>
      <w:proofErr w:type="spellEnd"/>
      <w:r>
        <w:t>("</w:t>
      </w:r>
      <w:proofErr w:type="spellStart"/>
      <w:r>
        <w:t>jsondata</w:t>
      </w:r>
      <w:proofErr w:type="spellEnd"/>
      <w:r>
        <w:t>"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</w:t>
      </w:r>
      <w:r w:rsidRPr="00537831">
        <w:t xml:space="preserve"> </w:t>
      </w:r>
    </w:p>
    <w:p w14:paraId="7DE2131F" w14:textId="03FC5E50" w:rsidR="00C25CE1" w:rsidRPr="009418E5" w:rsidRDefault="00C75B07" w:rsidP="009870EA">
      <w:pPr>
        <w:pStyle w:val="1"/>
        <w:spacing w:before="0"/>
        <w:ind w:left="0" w:firstLine="709"/>
      </w:pPr>
      <w:bookmarkStart w:id="17" w:name="_Toc83246601"/>
      <w:r w:rsidRPr="00C75B07">
        <w:lastRenderedPageBreak/>
        <w:t>Разработка алгоритмов и их программная реализация</w:t>
      </w:r>
      <w:bookmarkEnd w:id="17"/>
    </w:p>
    <w:p w14:paraId="20CF0687" w14:textId="6A8AD248" w:rsidR="006700A4" w:rsidRDefault="005B5A3C" w:rsidP="009870EA">
      <w:pPr>
        <w:pStyle w:val="21"/>
        <w:spacing w:before="0" w:line="400" w:lineRule="exact"/>
        <w:ind w:left="0" w:firstLine="709"/>
      </w:pPr>
      <w:bookmarkStart w:id="18" w:name="_Toc83246602"/>
      <w:r>
        <w:t>Алгоритм входа в систему</w:t>
      </w:r>
      <w:bookmarkEnd w:id="18"/>
    </w:p>
    <w:p w14:paraId="6A42B7DA" w14:textId="77777777" w:rsidR="00C35C77" w:rsidRDefault="006700A4" w:rsidP="006700A4">
      <w:pPr>
        <w:ind w:firstLine="709"/>
      </w:pPr>
      <w:r w:rsidRPr="006700A4">
        <w:t xml:space="preserve">Для входа в систему требуется ввести имя пользователя и пароль. Если данные корректно введены, то система ищет в базе данных пользователя с введенным </w:t>
      </w:r>
      <w:proofErr w:type="spellStart"/>
      <w:r w:rsidRPr="006700A4">
        <w:t>email</w:t>
      </w:r>
      <w:proofErr w:type="spellEnd"/>
      <w:r w:rsidRPr="006700A4">
        <w:t xml:space="preserve"> и паролем. Если в системе нет такого пользователя, система сообщает об этом пользователю.</w:t>
      </w:r>
    </w:p>
    <w:p w14:paraId="2A6E1574" w14:textId="41E7A3C7" w:rsidR="006700A4" w:rsidRPr="006700A4" w:rsidRDefault="00C35C77" w:rsidP="009B5AB5">
      <w:pPr>
        <w:ind w:firstLine="709"/>
      </w:pPr>
      <w:r>
        <w:t>Процесс авторизации реализован с помощью ф</w:t>
      </w:r>
      <w:r w:rsidRPr="00C35C77">
        <w:t>ункци</w:t>
      </w:r>
      <w:r>
        <w:t>и</w:t>
      </w:r>
      <w:r w:rsidRPr="00C35C77">
        <w:t xml:space="preserve"> </w:t>
      </w:r>
      <w:proofErr w:type="spellStart"/>
      <w:proofErr w:type="gramStart"/>
      <w:r w:rsidRPr="00C35C77">
        <w:t>authorizeUser</w:t>
      </w:r>
      <w:proofErr w:type="spellEnd"/>
      <w:r w:rsidRPr="00C35C77">
        <w:t>(</w:t>
      </w:r>
      <w:proofErr w:type="gramEnd"/>
      <w:r w:rsidRPr="00C35C77">
        <w:t>) соединен</w:t>
      </w:r>
      <w:r>
        <w:t>ной</w:t>
      </w:r>
      <w:r w:rsidRPr="00C35C77">
        <w:t xml:space="preserve"> с сигналом кнопки авторизации. </w:t>
      </w:r>
      <w:r>
        <w:t>Функция</w:t>
      </w:r>
      <w:r w:rsidRPr="00C35C77">
        <w:t xml:space="preserve"> сохраняет пользовательский ввод, составляет из него запрос к БД, проверяет хранимый пароль на соответствие тому, который ввел пользователь и, в случае успеха, открывает </w:t>
      </w:r>
      <w:proofErr w:type="spellStart"/>
      <w:r w:rsidRPr="00C35C77">
        <w:t>MainWindow</w:t>
      </w:r>
      <w:proofErr w:type="spellEnd"/>
      <w:r w:rsidRPr="00C35C77">
        <w:t xml:space="preserve"> с параметрами, сохраненными из предыдущей </w:t>
      </w:r>
      <w:proofErr w:type="spellStart"/>
      <w:r w:rsidRPr="00C35C77">
        <w:t>сесии</w:t>
      </w:r>
      <w:proofErr w:type="spellEnd"/>
      <w:r>
        <w:t>.</w:t>
      </w:r>
      <w:r w:rsidR="00850F53">
        <w:t xml:space="preserve"> </w:t>
      </w:r>
      <w:r w:rsidR="00850F53" w:rsidRPr="00850F53">
        <w:t xml:space="preserve">Класс авторизации будет хранить внутри указатель на пользователей (объект </w:t>
      </w:r>
      <w:proofErr w:type="spellStart"/>
      <w:r w:rsidR="00850F53" w:rsidRPr="00850F53">
        <w:t>Users</w:t>
      </w:r>
      <w:proofErr w:type="spellEnd"/>
      <w:r w:rsidR="00850F53" w:rsidRPr="00850F53">
        <w:t xml:space="preserve">). Этот объект должен создаваться где-то снаружи, например в функции </w:t>
      </w:r>
      <w:proofErr w:type="spellStart"/>
      <w:r w:rsidR="00850F53" w:rsidRPr="00850F53">
        <w:t>main</w:t>
      </w:r>
      <w:proofErr w:type="spellEnd"/>
      <w:r w:rsidR="00850F53" w:rsidRPr="00850F53">
        <w:t xml:space="preserve"> и передаваться всем классам, работающим с пользователями (виджету статистики, например). В случае успешной авторизации класс вырабатывает сигнал </w:t>
      </w:r>
      <w:proofErr w:type="spellStart"/>
      <w:r w:rsidR="00850F53" w:rsidRPr="00850F53">
        <w:t>auth_ok</w:t>
      </w:r>
      <w:proofErr w:type="spellEnd"/>
      <w:r w:rsidR="00850F53" w:rsidRPr="00850F53">
        <w:t>, на который должны быть подписаны формы приложения, в которые должен переходить пользователь при успешной авторизации</w:t>
      </w:r>
      <w:r w:rsidR="00850F53">
        <w:t>.</w:t>
      </w:r>
      <w:r w:rsidR="00822DCE">
        <w:t xml:space="preserve"> </w:t>
      </w:r>
      <w:r w:rsidR="007B14D0">
        <w:t>Схема</w:t>
      </w:r>
      <w:r w:rsidR="00822DCE">
        <w:t xml:space="preserve"> </w:t>
      </w:r>
      <w:r w:rsidR="007B14D0">
        <w:t>алгоритма входа в систему представлена на чертеже ГУИР 903321.003.</w:t>
      </w:r>
    </w:p>
    <w:p w14:paraId="4DD5BDE6" w14:textId="725B28B6" w:rsidR="00232D22" w:rsidRDefault="00315EE1" w:rsidP="009870EA">
      <w:pPr>
        <w:pStyle w:val="21"/>
        <w:spacing w:before="360" w:line="400" w:lineRule="exact"/>
        <w:ind w:left="0" w:firstLine="709"/>
      </w:pPr>
      <w:r w:rsidRPr="009418E5">
        <w:t xml:space="preserve"> </w:t>
      </w:r>
      <w:bookmarkStart w:id="19" w:name="_Toc83246603"/>
      <w:r w:rsidR="004040D4" w:rsidRPr="005F3C9E">
        <w:t>Алгоритм</w:t>
      </w:r>
      <w:r w:rsidR="004040D4">
        <w:t xml:space="preserve"> регистрации нового пользователя</w:t>
      </w:r>
      <w:bookmarkStart w:id="20" w:name="_Hlk82639953"/>
      <w:bookmarkEnd w:id="19"/>
    </w:p>
    <w:p w14:paraId="4C440A0E" w14:textId="3E9E87E2" w:rsidR="007732FE" w:rsidRDefault="008E62F1" w:rsidP="007732FE">
      <w:pPr>
        <w:ind w:firstLine="709"/>
      </w:pPr>
      <w:r>
        <w:t>Процесс авторизации реализован с помощью ф</w:t>
      </w:r>
      <w:r w:rsidRPr="00C35C77">
        <w:t>ункци</w:t>
      </w:r>
      <w:r>
        <w:t>и</w:t>
      </w:r>
      <w:r w:rsidRPr="00C35C77">
        <w:t xml:space="preserve"> </w:t>
      </w:r>
      <w:proofErr w:type="spellStart"/>
      <w:proofErr w:type="gramStart"/>
      <w:r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  <w:t>registerUser</w:t>
      </w:r>
      <w:proofErr w:type="spellEnd"/>
      <w:r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  <w:t>(</w:t>
      </w:r>
      <w:proofErr w:type="gramEnd"/>
      <w:r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  <w:t>)</w:t>
      </w:r>
      <w:r w:rsidR="009D3AF3">
        <w:rPr>
          <w:rFonts w:ascii="Open Sans" w:hAnsi="Open Sans" w:cs="Open Sans"/>
          <w:color w:val="000000"/>
          <w:spacing w:val="5"/>
          <w:sz w:val="23"/>
          <w:szCs w:val="23"/>
          <w:shd w:val="clear" w:color="auto" w:fill="FFFFFF"/>
        </w:rPr>
        <w:t xml:space="preserve"> соединенной</w:t>
      </w:r>
      <w:r w:rsidRPr="00C35C77">
        <w:t xml:space="preserve"> </w:t>
      </w:r>
      <w:r w:rsidR="009D3AF3" w:rsidRPr="009D3AF3">
        <w:t>с сигналом кнопки регистрации, расположенной в окне регистрации. Она выполняет проверку пользовательского ввода, получает новый номер записи из БД и регистрирует пользователя</w:t>
      </w:r>
      <w:r w:rsidR="009D3AF3">
        <w:t>.</w:t>
      </w:r>
      <w:r w:rsidR="00911C33" w:rsidRPr="00911C33">
        <w:t xml:space="preserve"> Библиотека </w:t>
      </w:r>
      <w:proofErr w:type="spellStart"/>
      <w:r w:rsidR="00911C33" w:rsidRPr="00911C33">
        <w:t>QtSql</w:t>
      </w:r>
      <w:proofErr w:type="spellEnd"/>
      <w:r w:rsidR="00911C33" w:rsidRPr="00911C33">
        <w:t xml:space="preserve"> обеспечивает нам доступ к сообщениям с ошибками, которые формируются запросами </w:t>
      </w:r>
      <w:proofErr w:type="spellStart"/>
      <w:r w:rsidR="00911C33" w:rsidRPr="00911C33">
        <w:t>QSqlQuery</w:t>
      </w:r>
      <w:proofErr w:type="spellEnd"/>
      <w:r w:rsidR="00911C33">
        <w:t xml:space="preserve">. </w:t>
      </w:r>
      <w:r w:rsidR="008F628A">
        <w:t xml:space="preserve"> </w:t>
      </w:r>
      <w:r w:rsidR="007732FE">
        <w:t>Схема</w:t>
      </w:r>
      <w:r w:rsidR="008F628A">
        <w:t xml:space="preserve"> </w:t>
      </w:r>
      <w:r w:rsidR="007732FE">
        <w:t>алгоритма входа в систему представлена на чертеже ГУИР 903321.004.</w:t>
      </w:r>
    </w:p>
    <w:p w14:paraId="77866F62" w14:textId="4F021BB5" w:rsidR="00736EF6" w:rsidRDefault="00736EF6" w:rsidP="009870EA">
      <w:pPr>
        <w:pStyle w:val="21"/>
        <w:spacing w:before="360" w:line="400" w:lineRule="exact"/>
        <w:ind w:left="0" w:firstLine="709"/>
      </w:pPr>
      <w:bookmarkStart w:id="21" w:name="_Toc83246604"/>
      <w:r>
        <w:t>Алгоритм</w:t>
      </w:r>
      <w:r w:rsidRPr="006A11BF">
        <w:t xml:space="preserve"> </w:t>
      </w:r>
      <w:r w:rsidR="001F5AC9">
        <w:t>экспорта списков</w:t>
      </w:r>
      <w:bookmarkEnd w:id="21"/>
    </w:p>
    <w:p w14:paraId="22A2A77D" w14:textId="49BE1B70" w:rsidR="001F5AC9" w:rsidRDefault="004F3E5A" w:rsidP="001F5AC9">
      <w:pPr>
        <w:ind w:firstLine="709"/>
      </w:pPr>
      <w:r w:rsidRPr="004F3E5A">
        <w:t>Электронные таблицы Microsoft Excel - очень мощное средство создания и ведения различных электронных документов. На сегодняшний день много полезных данных в компаниях продолжает хранится в Excel.</w:t>
      </w:r>
      <w:r>
        <w:t xml:space="preserve"> </w:t>
      </w:r>
      <w:r w:rsidRPr="004F3E5A">
        <w:t xml:space="preserve">При экспорте данных в Excel приложение создает копию </w:t>
      </w:r>
      <w:r>
        <w:t>списка</w:t>
      </w:r>
      <w:r w:rsidRPr="004F3E5A">
        <w:t xml:space="preserve">, а затем сохраняет их в файле, который </w:t>
      </w:r>
      <w:r>
        <w:t>затем открывает</w:t>
      </w:r>
      <w:r w:rsidRPr="004F3E5A">
        <w:t xml:space="preserve"> в Excel. </w:t>
      </w:r>
      <w:r w:rsidR="001F5AC9">
        <w:t>Схема алгоритма входа в систему представлена на чертеже ГУИР 903321.006.</w:t>
      </w:r>
    </w:p>
    <w:p w14:paraId="4F82B2CA" w14:textId="6DCF2E1A" w:rsidR="00DD0CF1" w:rsidRDefault="007043A2" w:rsidP="00093D78">
      <w:pPr>
        <w:pStyle w:val="21"/>
        <w:spacing w:before="0" w:line="400" w:lineRule="exact"/>
        <w:ind w:left="0" w:firstLine="709"/>
      </w:pPr>
      <w:bookmarkStart w:id="22" w:name="_Toc83246605"/>
      <w:bookmarkEnd w:id="20"/>
      <w:r>
        <w:lastRenderedPageBreak/>
        <w:t>Алгоритм</w:t>
      </w:r>
      <w:r w:rsidR="006A11BF" w:rsidRPr="006A11BF">
        <w:t xml:space="preserve"> сохранения </w:t>
      </w:r>
      <w:r w:rsidR="00A65421">
        <w:t>клиента</w:t>
      </w:r>
      <w:r w:rsidR="006A11BF" w:rsidRPr="006A11BF">
        <w:t xml:space="preserve"> в БД</w:t>
      </w:r>
      <w:bookmarkEnd w:id="22"/>
    </w:p>
    <w:p w14:paraId="6AF0A291" w14:textId="4AF6C7BD" w:rsidR="00083929" w:rsidRPr="005F3C9E" w:rsidRDefault="001D6ECA" w:rsidP="00083929">
      <w:pPr>
        <w:pStyle w:val="affc"/>
        <w:ind w:left="0" w:firstLine="720"/>
        <w:jc w:val="both"/>
        <w:rPr>
          <w:szCs w:val="28"/>
        </w:rPr>
      </w:pPr>
      <w:r w:rsidRPr="003A1238">
        <w:rPr>
          <w:noProof/>
        </w:rPr>
        <w:drawing>
          <wp:anchor distT="0" distB="0" distL="114300" distR="114300" simplePos="0" relativeHeight="251703296" behindDoc="0" locked="0" layoutInCell="1" allowOverlap="1" wp14:anchorId="1B0D740C" wp14:editId="2D1D17FE">
            <wp:simplePos x="0" y="0"/>
            <wp:positionH relativeFrom="column">
              <wp:posOffset>1013460</wp:posOffset>
            </wp:positionH>
            <wp:positionV relativeFrom="paragraph">
              <wp:posOffset>414020</wp:posOffset>
            </wp:positionV>
            <wp:extent cx="3500755" cy="7578725"/>
            <wp:effectExtent l="0" t="0" r="4445" b="317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755" cy="7578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3929" w:rsidRPr="005F3C9E">
        <w:rPr>
          <w:szCs w:val="28"/>
        </w:rPr>
        <w:t>Алгоритм</w:t>
      </w:r>
      <w:r w:rsidR="00083929">
        <w:rPr>
          <w:szCs w:val="28"/>
        </w:rPr>
        <w:t xml:space="preserve"> </w:t>
      </w:r>
      <w:r w:rsidR="00A65421">
        <w:rPr>
          <w:szCs w:val="28"/>
        </w:rPr>
        <w:t>сохранения</w:t>
      </w:r>
      <w:r w:rsidR="00083929">
        <w:rPr>
          <w:szCs w:val="28"/>
        </w:rPr>
        <w:t xml:space="preserve"> </w:t>
      </w:r>
      <w:r w:rsidR="00A65421">
        <w:rPr>
          <w:szCs w:val="28"/>
        </w:rPr>
        <w:t>клиента</w:t>
      </w:r>
      <w:r w:rsidR="00083929">
        <w:rPr>
          <w:szCs w:val="28"/>
        </w:rPr>
        <w:t xml:space="preserve"> приведен на рисунке 4.</w:t>
      </w:r>
      <w:r w:rsidR="00606934">
        <w:rPr>
          <w:szCs w:val="28"/>
        </w:rPr>
        <w:t>3</w:t>
      </w:r>
      <w:r w:rsidR="00083929">
        <w:rPr>
          <w:szCs w:val="28"/>
        </w:rPr>
        <w:t>.</w:t>
      </w:r>
    </w:p>
    <w:p w14:paraId="0DEB6850" w14:textId="713A5E67" w:rsidR="00083929" w:rsidRDefault="00083929" w:rsidP="00083929">
      <w:pPr>
        <w:pStyle w:val="01"/>
        <w:jc w:val="center"/>
        <w:sectPr w:rsidR="00083929" w:rsidSect="008E6F32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  <w:r>
        <w:t xml:space="preserve">Рисунок </w:t>
      </w:r>
      <w:r w:rsidRPr="002B7AF7">
        <w:rPr>
          <w:color w:val="000000" w:themeColor="text1"/>
        </w:rPr>
        <w:fldChar w:fldCharType="begin"/>
      </w:r>
      <w:r w:rsidRPr="002B7AF7">
        <w:rPr>
          <w:color w:val="000000" w:themeColor="text1"/>
        </w:rPr>
        <w:instrText xml:space="preserve"> STYLEREF 1 \s </w:instrText>
      </w:r>
      <w:r w:rsidRPr="002B7AF7">
        <w:rPr>
          <w:color w:val="000000" w:themeColor="text1"/>
        </w:rPr>
        <w:fldChar w:fldCharType="separate"/>
      </w:r>
      <w:r w:rsidR="00C56D21">
        <w:rPr>
          <w:noProof/>
          <w:color w:val="000000" w:themeColor="text1"/>
        </w:rPr>
        <w:t>4</w:t>
      </w:r>
      <w:r w:rsidRPr="002B7AF7">
        <w:rPr>
          <w:noProof/>
          <w:color w:val="000000" w:themeColor="text1"/>
        </w:rPr>
        <w:fldChar w:fldCharType="end"/>
      </w:r>
      <w:r w:rsidRPr="002B7AF7">
        <w:rPr>
          <w:color w:val="000000" w:themeColor="text1"/>
        </w:rPr>
        <w:t>.</w:t>
      </w:r>
      <w:r w:rsidR="00A70CA7">
        <w:rPr>
          <w:color w:val="000000" w:themeColor="text1"/>
        </w:rPr>
        <w:t>1</w:t>
      </w:r>
      <w:r w:rsidRPr="009D2132">
        <w:t xml:space="preserve"> – </w:t>
      </w:r>
      <w:r>
        <w:rPr>
          <w:szCs w:val="28"/>
        </w:rPr>
        <w:t xml:space="preserve">Алгоритм </w:t>
      </w:r>
      <w:r w:rsidR="00735EA4">
        <w:rPr>
          <w:szCs w:val="28"/>
        </w:rPr>
        <w:t>сохранения клиента</w:t>
      </w:r>
    </w:p>
    <w:p w14:paraId="7DD0F426" w14:textId="66F55C4E" w:rsidR="000610EA" w:rsidRDefault="000610EA" w:rsidP="00C45398">
      <w:pPr>
        <w:pStyle w:val="21"/>
        <w:spacing w:before="0" w:line="400" w:lineRule="exact"/>
        <w:ind w:left="0" w:firstLine="709"/>
      </w:pPr>
      <w:bookmarkStart w:id="23" w:name="_Toc83246606"/>
      <w:r>
        <w:lastRenderedPageBreak/>
        <w:t>Алгоритм</w:t>
      </w:r>
      <w:r w:rsidRPr="006A11BF">
        <w:t xml:space="preserve"> </w:t>
      </w:r>
      <w:r w:rsidR="00AD156E">
        <w:t>удаления</w:t>
      </w:r>
      <w:r w:rsidRPr="006A11BF">
        <w:t xml:space="preserve"> </w:t>
      </w:r>
      <w:r>
        <w:t>клиента</w:t>
      </w:r>
      <w:r w:rsidRPr="006A11BF">
        <w:t xml:space="preserve"> в БД</w:t>
      </w:r>
      <w:bookmarkStart w:id="24" w:name="_Hlk82640056"/>
      <w:bookmarkEnd w:id="23"/>
    </w:p>
    <w:p w14:paraId="54335807" w14:textId="6DE3102C" w:rsidR="000610EA" w:rsidRPr="005F3C9E" w:rsidRDefault="006F61B0" w:rsidP="000610EA">
      <w:pPr>
        <w:pStyle w:val="affc"/>
        <w:ind w:left="0" w:firstLine="720"/>
        <w:jc w:val="both"/>
        <w:rPr>
          <w:szCs w:val="28"/>
        </w:rPr>
      </w:pPr>
      <w:r w:rsidRPr="003A1238">
        <w:rPr>
          <w:noProof/>
        </w:rPr>
        <w:drawing>
          <wp:anchor distT="0" distB="0" distL="114300" distR="114300" simplePos="0" relativeHeight="251705344" behindDoc="0" locked="0" layoutInCell="1" allowOverlap="1" wp14:anchorId="479EC2E5" wp14:editId="103425BE">
            <wp:simplePos x="0" y="0"/>
            <wp:positionH relativeFrom="column">
              <wp:posOffset>1317625</wp:posOffset>
            </wp:positionH>
            <wp:positionV relativeFrom="paragraph">
              <wp:posOffset>407670</wp:posOffset>
            </wp:positionV>
            <wp:extent cx="3457575" cy="6817360"/>
            <wp:effectExtent l="0" t="0" r="9525" b="254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681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10EA" w:rsidRPr="005F3C9E">
        <w:rPr>
          <w:szCs w:val="28"/>
        </w:rPr>
        <w:t>Алгоритм</w:t>
      </w:r>
      <w:r w:rsidR="000610EA">
        <w:rPr>
          <w:szCs w:val="28"/>
        </w:rPr>
        <w:t xml:space="preserve"> </w:t>
      </w:r>
      <w:r w:rsidR="008E7FDB">
        <w:rPr>
          <w:szCs w:val="28"/>
        </w:rPr>
        <w:t>удаления</w:t>
      </w:r>
      <w:r w:rsidR="000610EA">
        <w:rPr>
          <w:szCs w:val="28"/>
        </w:rPr>
        <w:t xml:space="preserve"> клиента приведен на рисунке 4.</w:t>
      </w:r>
      <w:r w:rsidR="00D16217">
        <w:rPr>
          <w:szCs w:val="28"/>
        </w:rPr>
        <w:t>4</w:t>
      </w:r>
      <w:r w:rsidR="000610EA">
        <w:rPr>
          <w:szCs w:val="28"/>
        </w:rPr>
        <w:t>.</w:t>
      </w:r>
    </w:p>
    <w:p w14:paraId="50C4F90E" w14:textId="3F1F9558" w:rsidR="000610EA" w:rsidRDefault="000610EA" w:rsidP="000610EA">
      <w:pPr>
        <w:pStyle w:val="01"/>
        <w:jc w:val="center"/>
      </w:pPr>
    </w:p>
    <w:p w14:paraId="2F93793C" w14:textId="25D58437" w:rsidR="000610EA" w:rsidRDefault="000610EA" w:rsidP="000610EA">
      <w:pPr>
        <w:pStyle w:val="01"/>
        <w:jc w:val="center"/>
        <w:sectPr w:rsidR="000610EA" w:rsidSect="008E6F32">
          <w:pgSz w:w="11906" w:h="16838"/>
          <w:pgMar w:top="1134" w:right="851" w:bottom="1134" w:left="1701" w:header="720" w:footer="720" w:gutter="0"/>
          <w:cols w:space="720"/>
          <w:titlePg/>
          <w:docGrid w:linePitch="360"/>
        </w:sectPr>
      </w:pPr>
      <w:r>
        <w:t xml:space="preserve">Рисунок </w:t>
      </w:r>
      <w:r w:rsidRPr="002B7AF7">
        <w:rPr>
          <w:color w:val="000000" w:themeColor="text1"/>
        </w:rPr>
        <w:fldChar w:fldCharType="begin"/>
      </w:r>
      <w:r w:rsidRPr="002B7AF7">
        <w:rPr>
          <w:color w:val="000000" w:themeColor="text1"/>
        </w:rPr>
        <w:instrText xml:space="preserve"> STYLEREF 1 \s </w:instrText>
      </w:r>
      <w:r w:rsidRPr="002B7AF7">
        <w:rPr>
          <w:color w:val="000000" w:themeColor="text1"/>
        </w:rPr>
        <w:fldChar w:fldCharType="separate"/>
      </w:r>
      <w:r w:rsidR="00C56D21">
        <w:rPr>
          <w:noProof/>
          <w:color w:val="000000" w:themeColor="text1"/>
        </w:rPr>
        <w:t>4</w:t>
      </w:r>
      <w:r w:rsidRPr="002B7AF7">
        <w:rPr>
          <w:noProof/>
          <w:color w:val="000000" w:themeColor="text1"/>
        </w:rPr>
        <w:fldChar w:fldCharType="end"/>
      </w:r>
      <w:r w:rsidRPr="002B7AF7">
        <w:rPr>
          <w:color w:val="000000" w:themeColor="text1"/>
        </w:rPr>
        <w:t>.</w:t>
      </w:r>
      <w:r w:rsidR="00344CFA">
        <w:rPr>
          <w:color w:val="000000" w:themeColor="text1"/>
        </w:rPr>
        <w:t>2</w:t>
      </w:r>
      <w:r w:rsidRPr="009D2132">
        <w:t xml:space="preserve"> – </w:t>
      </w:r>
      <w:r>
        <w:rPr>
          <w:szCs w:val="28"/>
        </w:rPr>
        <w:t xml:space="preserve">Алгоритм </w:t>
      </w:r>
      <w:r w:rsidR="00596F2F">
        <w:rPr>
          <w:szCs w:val="28"/>
        </w:rPr>
        <w:t>удаления</w:t>
      </w:r>
      <w:r>
        <w:rPr>
          <w:szCs w:val="28"/>
        </w:rPr>
        <w:t xml:space="preserve"> клиента</w:t>
      </w:r>
    </w:p>
    <w:p w14:paraId="10A5E3C3" w14:textId="2B6C7E39" w:rsidR="00CF5A5E" w:rsidRDefault="00C25CE1" w:rsidP="007E02B2">
      <w:pPr>
        <w:pStyle w:val="1"/>
        <w:spacing w:before="0"/>
        <w:ind w:left="0" w:firstLine="709"/>
      </w:pPr>
      <w:bookmarkStart w:id="25" w:name="_Toc83246607"/>
      <w:bookmarkEnd w:id="24"/>
      <w:r w:rsidRPr="009418E5">
        <w:lastRenderedPageBreak/>
        <w:t>Тест</w:t>
      </w:r>
      <w:r w:rsidR="00C2080D">
        <w:t>ирова</w:t>
      </w:r>
      <w:r w:rsidRPr="009418E5">
        <w:t>ние разработанного программного средства</w:t>
      </w:r>
      <w:bookmarkEnd w:id="25"/>
    </w:p>
    <w:p w14:paraId="7937F35D" w14:textId="77777777" w:rsidR="00554845" w:rsidRPr="00D44434" w:rsidRDefault="00554845" w:rsidP="00554845">
      <w:pPr>
        <w:pStyle w:val="02"/>
      </w:pPr>
      <w:r w:rsidRPr="00D44434">
        <w:t xml:space="preserve">Для оценки </w:t>
      </w:r>
      <w:proofErr w:type="spellStart"/>
      <w:r>
        <w:t>оценки</w:t>
      </w:r>
      <w:proofErr w:type="spellEnd"/>
      <w:r>
        <w:t xml:space="preserve"> разработанного</w:t>
      </w:r>
      <w:r w:rsidRPr="00D44434">
        <w:t xml:space="preserve"> программного </w:t>
      </w:r>
      <w:r>
        <w:t>средства</w:t>
      </w:r>
      <w:r w:rsidRPr="00D44434">
        <w:t xml:space="preserve"> было </w:t>
      </w:r>
      <w:r>
        <w:t xml:space="preserve">выбрано и </w:t>
      </w:r>
      <w:r w:rsidRPr="00D44434">
        <w:t>проведено функциональное тестирование</w:t>
      </w:r>
      <w:r>
        <w:t>, поскольку данный вид тестирования позволил проверить соответствие разработанного программного средства требованиям задания. Оценка качества с точки зрения поведения системы, её быстродействия, удобства использования и т.д., а также поиск путей повышения её показателей тематикой данного проекта не является.</w:t>
      </w:r>
      <w:r w:rsidRPr="00D44434">
        <w:t xml:space="preserve"> </w:t>
      </w:r>
    </w:p>
    <w:p w14:paraId="72803A35" w14:textId="77777777" w:rsidR="00554845" w:rsidRPr="00D44434" w:rsidRDefault="00554845" w:rsidP="00554845">
      <w:pPr>
        <w:pStyle w:val="02"/>
      </w:pPr>
      <w:r>
        <w:t>Для того, чтобы провести тестирования использовались</w:t>
      </w:r>
      <w:r w:rsidRPr="00D44434">
        <w:t xml:space="preserve"> Test </w:t>
      </w:r>
      <w:proofErr w:type="spellStart"/>
      <w:r w:rsidRPr="00D44434">
        <w:t>Cases</w:t>
      </w:r>
      <w:proofErr w:type="spellEnd"/>
      <w:r w:rsidRPr="00D44434">
        <w:t>. Test</w:t>
      </w:r>
      <w:r>
        <w:t> </w:t>
      </w:r>
      <w:proofErr w:type="spellStart"/>
      <w:r w:rsidRPr="00D44434">
        <w:t>Cases</w:t>
      </w:r>
      <w:proofErr w:type="spellEnd"/>
      <w:r w:rsidRPr="00D44434">
        <w:t xml:space="preserve"> представля</w:t>
      </w:r>
      <w:r>
        <w:t>ю</w:t>
      </w:r>
      <w:r w:rsidRPr="00D44434">
        <w:t xml:space="preserve">т собой перечень </w:t>
      </w:r>
      <w:r>
        <w:t>функций программного средства</w:t>
      </w:r>
      <w:r w:rsidRPr="00D44434">
        <w:t xml:space="preserve">, а также конкретные проверки для них. Каждая проверка </w:t>
      </w:r>
      <w:r>
        <w:t>включает в себя</w:t>
      </w:r>
      <w:r w:rsidRPr="00D44434">
        <w:t xml:space="preserve"> набор входных значений, преду</w:t>
      </w:r>
      <w:r>
        <w:t>становленных у</w:t>
      </w:r>
      <w:r w:rsidRPr="00D44434">
        <w:t xml:space="preserve">словий, </w:t>
      </w:r>
      <w:r>
        <w:t>выполняемых шагов</w:t>
      </w:r>
      <w:r w:rsidRPr="00D44434">
        <w:t xml:space="preserve"> и ожидаемых результатов</w:t>
      </w:r>
      <w:r>
        <w:t xml:space="preserve"> от их выполнения.</w:t>
      </w:r>
    </w:p>
    <w:p w14:paraId="3C45F42C" w14:textId="77777777" w:rsidR="00554845" w:rsidRDefault="00554845" w:rsidP="00554845">
      <w:pPr>
        <w:pStyle w:val="02"/>
        <w:rPr>
          <w:szCs w:val="28"/>
        </w:rPr>
      </w:pPr>
      <w:r>
        <w:rPr>
          <w:szCs w:val="28"/>
        </w:rPr>
        <w:t>В ходе проведенного тестирования было проверено выполнение программным средством следующих функций:</w:t>
      </w:r>
    </w:p>
    <w:p w14:paraId="62B50BA2" w14:textId="77777777" w:rsidR="00554845" w:rsidRPr="00711260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пользователя;</w:t>
      </w:r>
    </w:p>
    <w:p w14:paraId="568C22E9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клиента по числу детей;</w:t>
      </w:r>
    </w:p>
    <w:p w14:paraId="59243569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клиента по категории «многодетная семья»;</w:t>
      </w:r>
    </w:p>
    <w:p w14:paraId="5D21E525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клиента по «городу»;</w:t>
      </w:r>
    </w:p>
    <w:p w14:paraId="78609AC6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клиента по категории «неполная семья»;</w:t>
      </w:r>
    </w:p>
    <w:p w14:paraId="2D1E9212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поиск клиента по части фамилии;</w:t>
      </w:r>
    </w:p>
    <w:p w14:paraId="08D68500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сохранение в БД записи «Клиент»;</w:t>
      </w:r>
    </w:p>
    <w:p w14:paraId="28B8F6EA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сохранение в БД записи «Город»;</w:t>
      </w:r>
    </w:p>
    <w:p w14:paraId="5AE54566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сохранение в БД записи «Категория»;</w:t>
      </w:r>
    </w:p>
    <w:p w14:paraId="28A44474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 xml:space="preserve">экспорт списка в </w:t>
      </w:r>
      <w:r w:rsidRPr="00592453">
        <w:t>.</w:t>
      </w:r>
      <w:proofErr w:type="spellStart"/>
      <w:r w:rsidRPr="00592453">
        <w:t>xlsx</w:t>
      </w:r>
      <w:proofErr w:type="spellEnd"/>
      <w:r>
        <w:rPr>
          <w:sz w:val="27"/>
          <w:szCs w:val="27"/>
        </w:rPr>
        <w:t>;</w:t>
      </w:r>
    </w:p>
    <w:p w14:paraId="40E2ED48" w14:textId="77777777" w:rsidR="0055484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 xml:space="preserve">экспорт списка в </w:t>
      </w:r>
      <w:r w:rsidRPr="00592453">
        <w:t>.</w:t>
      </w:r>
      <w:r>
        <w:rPr>
          <w:lang w:val="en-US"/>
        </w:rPr>
        <w:t>txt</w:t>
      </w:r>
      <w:r>
        <w:rPr>
          <w:sz w:val="27"/>
          <w:szCs w:val="27"/>
        </w:rPr>
        <w:t>;</w:t>
      </w:r>
    </w:p>
    <w:p w14:paraId="5CB5C682" w14:textId="77777777" w:rsidR="00554845" w:rsidRPr="00476E25" w:rsidRDefault="00554845" w:rsidP="00554845">
      <w:pPr>
        <w:pStyle w:val="02"/>
        <w:rPr>
          <w:sz w:val="27"/>
          <w:szCs w:val="27"/>
        </w:rPr>
      </w:pPr>
      <w:r>
        <w:rPr>
          <w:szCs w:val="28"/>
        </w:rPr>
        <w:t xml:space="preserve">– </w:t>
      </w:r>
      <w:r>
        <w:rPr>
          <w:sz w:val="27"/>
          <w:szCs w:val="27"/>
        </w:rPr>
        <w:t>удаление клиента из БД</w:t>
      </w:r>
      <w:r w:rsidRPr="00476E25">
        <w:rPr>
          <w:sz w:val="27"/>
          <w:szCs w:val="27"/>
        </w:rPr>
        <w:t>;</w:t>
      </w:r>
    </w:p>
    <w:p w14:paraId="448D63E2" w14:textId="77777777" w:rsidR="00554845" w:rsidRDefault="00554845" w:rsidP="00554845">
      <w:pPr>
        <w:spacing w:line="400" w:lineRule="exact"/>
        <w:ind w:firstLine="709"/>
        <w:jc w:val="both"/>
        <w:rPr>
          <w:szCs w:val="28"/>
        </w:rPr>
      </w:pPr>
      <w:r w:rsidRPr="00D44434">
        <w:rPr>
          <w:szCs w:val="28"/>
        </w:rPr>
        <w:t xml:space="preserve">Выполненный набор Test </w:t>
      </w:r>
      <w:proofErr w:type="spellStart"/>
      <w:r w:rsidRPr="00D44434">
        <w:rPr>
          <w:szCs w:val="28"/>
        </w:rPr>
        <w:t>Cases</w:t>
      </w:r>
      <w:proofErr w:type="spellEnd"/>
      <w:r w:rsidRPr="00D44434">
        <w:rPr>
          <w:szCs w:val="28"/>
        </w:rPr>
        <w:t xml:space="preserve"> представлен в таблице </w:t>
      </w:r>
      <w:r>
        <w:rPr>
          <w:szCs w:val="28"/>
        </w:rPr>
        <w:t>5.1</w:t>
      </w:r>
      <w:r w:rsidRPr="00D44434">
        <w:rPr>
          <w:szCs w:val="28"/>
        </w:rPr>
        <w:t>.</w:t>
      </w:r>
      <w:r>
        <w:rPr>
          <w:szCs w:val="28"/>
        </w:rPr>
        <w:br w:type="page"/>
      </w:r>
      <w:r>
        <w:rPr>
          <w:szCs w:val="28"/>
        </w:rPr>
        <w:lastRenderedPageBreak/>
        <w:t>Таблица 5.1 – Выполненные тесты программного средства (</w:t>
      </w:r>
      <w:r w:rsidRPr="00D44434">
        <w:rPr>
          <w:szCs w:val="28"/>
        </w:rPr>
        <w:t xml:space="preserve">Test </w:t>
      </w:r>
      <w:proofErr w:type="spellStart"/>
      <w:r w:rsidRPr="00D44434">
        <w:rPr>
          <w:szCs w:val="28"/>
        </w:rPr>
        <w:t>Cases</w:t>
      </w:r>
      <w:proofErr w:type="spellEnd"/>
      <w:r>
        <w:rPr>
          <w:szCs w:val="28"/>
        </w:rPr>
        <w:t>)</w:t>
      </w:r>
    </w:p>
    <w:tbl>
      <w:tblPr>
        <w:tblStyle w:val="a6"/>
        <w:tblW w:w="9326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1364"/>
        <w:gridCol w:w="3172"/>
        <w:gridCol w:w="3008"/>
        <w:gridCol w:w="1361"/>
      </w:tblGrid>
      <w:tr w:rsidR="00554845" w:rsidRPr="007E2F80" w14:paraId="0F04E2A8" w14:textId="77777777" w:rsidTr="00BE107F">
        <w:trPr>
          <w:trHeight w:val="23"/>
          <w:jc w:val="center"/>
        </w:trPr>
        <w:tc>
          <w:tcPr>
            <w:tcW w:w="421" w:type="dxa"/>
          </w:tcPr>
          <w:p w14:paraId="7F3DBC33" w14:textId="77777777" w:rsidR="00554845" w:rsidRPr="004C60A4" w:rsidRDefault="00554845" w:rsidP="00BE107F">
            <w:pPr>
              <w:jc w:val="center"/>
              <w:rPr>
                <w:b/>
                <w:spacing w:val="-2"/>
                <w:sz w:val="20"/>
                <w:szCs w:val="20"/>
              </w:rPr>
            </w:pPr>
            <w:r w:rsidRPr="004C60A4">
              <w:rPr>
                <w:b/>
                <w:bCs/>
                <w:spacing w:val="-2"/>
                <w:sz w:val="20"/>
                <w:szCs w:val="20"/>
              </w:rPr>
              <w:t>№</w:t>
            </w:r>
          </w:p>
        </w:tc>
        <w:tc>
          <w:tcPr>
            <w:tcW w:w="1364" w:type="dxa"/>
          </w:tcPr>
          <w:p w14:paraId="7E69EE54" w14:textId="77777777" w:rsidR="00554845" w:rsidRPr="004C60A4" w:rsidRDefault="00554845" w:rsidP="00BE107F">
            <w:pPr>
              <w:jc w:val="center"/>
              <w:rPr>
                <w:b/>
                <w:spacing w:val="-2"/>
                <w:sz w:val="20"/>
                <w:szCs w:val="20"/>
              </w:rPr>
            </w:pPr>
            <w:r w:rsidRPr="004C60A4">
              <w:rPr>
                <w:b/>
                <w:bCs/>
                <w:spacing w:val="-2"/>
                <w:sz w:val="20"/>
                <w:szCs w:val="20"/>
              </w:rPr>
              <w:t>Модуль</w:t>
            </w:r>
          </w:p>
        </w:tc>
        <w:tc>
          <w:tcPr>
            <w:tcW w:w="3172" w:type="dxa"/>
          </w:tcPr>
          <w:p w14:paraId="40E90BD2" w14:textId="77777777" w:rsidR="00554845" w:rsidRPr="004C60A4" w:rsidRDefault="00554845" w:rsidP="00BE107F">
            <w:pPr>
              <w:jc w:val="center"/>
              <w:rPr>
                <w:b/>
                <w:spacing w:val="-2"/>
                <w:sz w:val="20"/>
                <w:szCs w:val="20"/>
              </w:rPr>
            </w:pPr>
            <w:r w:rsidRPr="004C60A4">
              <w:rPr>
                <w:b/>
                <w:bCs/>
                <w:spacing w:val="-2"/>
                <w:sz w:val="20"/>
                <w:szCs w:val="20"/>
              </w:rPr>
              <w:t>Тест кейс описание</w:t>
            </w:r>
          </w:p>
        </w:tc>
        <w:tc>
          <w:tcPr>
            <w:tcW w:w="3008" w:type="dxa"/>
          </w:tcPr>
          <w:p w14:paraId="47774224" w14:textId="77777777" w:rsidR="00554845" w:rsidRPr="004C60A4" w:rsidRDefault="00554845" w:rsidP="00BE107F">
            <w:pPr>
              <w:ind w:left="-57" w:right="-57"/>
              <w:jc w:val="center"/>
              <w:rPr>
                <w:b/>
                <w:spacing w:val="-2"/>
                <w:sz w:val="20"/>
                <w:szCs w:val="20"/>
              </w:rPr>
            </w:pPr>
            <w:r w:rsidRPr="004C60A4">
              <w:rPr>
                <w:b/>
                <w:bCs/>
                <w:spacing w:val="-2"/>
                <w:sz w:val="20"/>
                <w:szCs w:val="20"/>
              </w:rPr>
              <w:t>Ожидаемый результат</w:t>
            </w:r>
          </w:p>
        </w:tc>
        <w:tc>
          <w:tcPr>
            <w:tcW w:w="1361" w:type="dxa"/>
          </w:tcPr>
          <w:p w14:paraId="45314A86" w14:textId="77777777" w:rsidR="00554845" w:rsidRPr="004C60A4" w:rsidRDefault="00554845" w:rsidP="00BE107F">
            <w:pPr>
              <w:ind w:left="-57" w:right="-57"/>
              <w:jc w:val="center"/>
              <w:rPr>
                <w:b/>
                <w:spacing w:val="-2"/>
                <w:sz w:val="20"/>
                <w:szCs w:val="20"/>
              </w:rPr>
            </w:pPr>
            <w:r w:rsidRPr="004C60A4">
              <w:rPr>
                <w:b/>
                <w:bCs/>
                <w:spacing w:val="-2"/>
                <w:sz w:val="20"/>
                <w:szCs w:val="20"/>
              </w:rPr>
              <w:t>Комментарии</w:t>
            </w:r>
          </w:p>
        </w:tc>
      </w:tr>
      <w:tr w:rsidR="00554845" w:rsidRPr="007E2F80" w14:paraId="3B8568AB" w14:textId="77777777" w:rsidTr="00BE107F">
        <w:trPr>
          <w:trHeight w:val="23"/>
          <w:jc w:val="center"/>
        </w:trPr>
        <w:tc>
          <w:tcPr>
            <w:tcW w:w="421" w:type="dxa"/>
          </w:tcPr>
          <w:p w14:paraId="4977F0B1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</w:p>
        </w:tc>
        <w:tc>
          <w:tcPr>
            <w:tcW w:w="1364" w:type="dxa"/>
          </w:tcPr>
          <w:p w14:paraId="19598FD8" w14:textId="77777777" w:rsidR="00554845" w:rsidRPr="00DB6910" w:rsidRDefault="00554845" w:rsidP="00BE107F">
            <w:pPr>
              <w:rPr>
                <w:spacing w:val="-2"/>
                <w:sz w:val="20"/>
                <w:szCs w:val="20"/>
                <w:lang w:val="en-US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1BF00745" w14:textId="77777777" w:rsidR="00554845" w:rsidRPr="00552971" w:rsidRDefault="00554845" w:rsidP="00BE107F">
            <w:pPr>
              <w:spacing w:line="240" w:lineRule="auto"/>
              <w:ind w:right="-57"/>
              <w:rPr>
                <w:b/>
                <w:spacing w:val="-2"/>
                <w:sz w:val="20"/>
                <w:szCs w:val="20"/>
              </w:rPr>
            </w:pPr>
            <w:r w:rsidRPr="00552971">
              <w:rPr>
                <w:b/>
                <w:sz w:val="20"/>
                <w:szCs w:val="20"/>
              </w:rPr>
              <w:t>Поиск пользователя:</w:t>
            </w:r>
            <w:r w:rsidRPr="00552971">
              <w:rPr>
                <w:b/>
                <w:spacing w:val="-2"/>
                <w:sz w:val="20"/>
                <w:szCs w:val="20"/>
              </w:rPr>
              <w:t xml:space="preserve"> </w:t>
            </w:r>
          </w:p>
          <w:p w14:paraId="6253A593" w14:textId="77777777" w:rsidR="00554845" w:rsidRPr="00CF1621" w:rsidRDefault="00554845" w:rsidP="00BE107F">
            <w:pPr>
              <w:pStyle w:val="01"/>
              <w:spacing w:line="240" w:lineRule="auto"/>
              <w:rPr>
                <w:sz w:val="20"/>
                <w:szCs w:val="20"/>
              </w:rPr>
            </w:pPr>
            <w:r w:rsidRPr="00CF1621">
              <w:rPr>
                <w:sz w:val="20"/>
                <w:szCs w:val="20"/>
              </w:rPr>
              <w:t xml:space="preserve">1.Считать параметр </w:t>
            </w:r>
            <w:proofErr w:type="spellStart"/>
            <w:r w:rsidRPr="00CF1621">
              <w:rPr>
                <w:sz w:val="20"/>
                <w:szCs w:val="20"/>
              </w:rPr>
              <w:t>User_Login</w:t>
            </w:r>
            <w:proofErr w:type="spellEnd"/>
            <w:r w:rsidRPr="00CF1621">
              <w:rPr>
                <w:sz w:val="20"/>
                <w:szCs w:val="20"/>
              </w:rPr>
              <w:t>;</w:t>
            </w:r>
          </w:p>
          <w:p w14:paraId="3E03EB7E" w14:textId="77777777" w:rsidR="00554845" w:rsidRPr="00CF1621" w:rsidRDefault="00554845" w:rsidP="00BE107F">
            <w:pPr>
              <w:pStyle w:val="01"/>
              <w:spacing w:line="240" w:lineRule="auto"/>
              <w:rPr>
                <w:sz w:val="20"/>
                <w:szCs w:val="20"/>
              </w:rPr>
            </w:pPr>
            <w:r w:rsidRPr="00CF1621">
              <w:rPr>
                <w:sz w:val="20"/>
                <w:szCs w:val="20"/>
              </w:rPr>
              <w:t>2.Осуществить поиск по параметру в БД.</w:t>
            </w:r>
          </w:p>
        </w:tc>
        <w:tc>
          <w:tcPr>
            <w:tcW w:w="3008" w:type="dxa"/>
          </w:tcPr>
          <w:p w14:paraId="376E1A9D" w14:textId="77777777" w:rsidR="00554845" w:rsidRPr="00CF1621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CF1621">
              <w:rPr>
                <w:spacing w:val="-2"/>
                <w:sz w:val="20"/>
                <w:szCs w:val="20"/>
              </w:rPr>
              <w:t xml:space="preserve">Происходит поиск пользователя, 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  <w:r w:rsidRPr="00925E25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В случае отсутствия записи, работа приложения прекращается.</w:t>
            </w:r>
          </w:p>
        </w:tc>
        <w:tc>
          <w:tcPr>
            <w:tcW w:w="1361" w:type="dxa"/>
          </w:tcPr>
          <w:p w14:paraId="15FFCAB6" w14:textId="77777777" w:rsidR="00554845" w:rsidRPr="00CF1621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CF1621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11105B26" w14:textId="77777777" w:rsidR="00554845" w:rsidRPr="00CF1621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CF1621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402EEAA9" w14:textId="77777777" w:rsidTr="00BE107F">
        <w:trPr>
          <w:trHeight w:val="23"/>
          <w:jc w:val="center"/>
        </w:trPr>
        <w:tc>
          <w:tcPr>
            <w:tcW w:w="421" w:type="dxa"/>
          </w:tcPr>
          <w:p w14:paraId="080D33E1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2</w:t>
            </w:r>
          </w:p>
        </w:tc>
        <w:tc>
          <w:tcPr>
            <w:tcW w:w="1364" w:type="dxa"/>
          </w:tcPr>
          <w:p w14:paraId="7D8BE459" w14:textId="77777777" w:rsidR="00554845" w:rsidRPr="00CF1621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7AC43193" w14:textId="77777777" w:rsidR="00554845" w:rsidRDefault="00554845" w:rsidP="00BE107F">
            <w:pPr>
              <w:ind w:right="-57"/>
              <w:rPr>
                <w:b/>
                <w:spacing w:val="-2"/>
                <w:sz w:val="20"/>
                <w:szCs w:val="20"/>
              </w:rPr>
            </w:pPr>
            <w:r w:rsidRPr="00552971">
              <w:rPr>
                <w:b/>
                <w:sz w:val="20"/>
                <w:szCs w:val="20"/>
              </w:rPr>
              <w:t xml:space="preserve">Поиск </w:t>
            </w:r>
            <w:r w:rsidRPr="00A250CF">
              <w:rPr>
                <w:b/>
                <w:sz w:val="20"/>
                <w:szCs w:val="20"/>
              </w:rPr>
              <w:t>клиента по числу детей</w:t>
            </w:r>
            <w:r w:rsidRPr="00552971">
              <w:rPr>
                <w:b/>
                <w:sz w:val="20"/>
                <w:szCs w:val="20"/>
              </w:rPr>
              <w:t>:</w:t>
            </w:r>
            <w:r w:rsidRPr="00552971">
              <w:rPr>
                <w:b/>
                <w:spacing w:val="-2"/>
                <w:sz w:val="20"/>
                <w:szCs w:val="20"/>
              </w:rPr>
              <w:t xml:space="preserve"> </w:t>
            </w:r>
          </w:p>
          <w:p w14:paraId="53AECF5C" w14:textId="77777777" w:rsidR="00554845" w:rsidRPr="00552971" w:rsidRDefault="00554845" w:rsidP="00BE107F">
            <w:pPr>
              <w:ind w:right="-57"/>
              <w:rPr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1.</w:t>
            </w:r>
            <w:r>
              <w:t xml:space="preserve"> </w:t>
            </w:r>
            <w:r>
              <w:rPr>
                <w:sz w:val="20"/>
                <w:szCs w:val="20"/>
              </w:rPr>
              <w:t>П</w:t>
            </w:r>
            <w:r w:rsidRPr="00D32E8A">
              <w:rPr>
                <w:sz w:val="20"/>
                <w:szCs w:val="20"/>
              </w:rPr>
              <w:t>рименяем SQL-запрос SELECT</w:t>
            </w:r>
            <w:r w:rsidRPr="00552971">
              <w:rPr>
                <w:sz w:val="20"/>
                <w:szCs w:val="20"/>
              </w:rPr>
              <w:t>;</w:t>
            </w:r>
          </w:p>
          <w:p w14:paraId="7455D91B" w14:textId="77777777" w:rsidR="00554845" w:rsidRPr="00552971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2.Осуществить поиск по параметру в БД.</w:t>
            </w:r>
          </w:p>
        </w:tc>
        <w:tc>
          <w:tcPr>
            <w:tcW w:w="3008" w:type="dxa"/>
          </w:tcPr>
          <w:p w14:paraId="1C76D51A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поиск </w:t>
            </w:r>
            <w:r>
              <w:rPr>
                <w:spacing w:val="-2"/>
                <w:sz w:val="20"/>
                <w:szCs w:val="20"/>
              </w:rPr>
              <w:t>клиента.</w:t>
            </w:r>
          </w:p>
          <w:p w14:paraId="15D9F654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Клиент найден</w:t>
            </w:r>
            <w:r w:rsidRPr="00CF1621">
              <w:rPr>
                <w:spacing w:val="-2"/>
                <w:sz w:val="20"/>
                <w:szCs w:val="20"/>
              </w:rPr>
              <w:t xml:space="preserve">, </w:t>
            </w:r>
            <w:r>
              <w:rPr>
                <w:spacing w:val="-2"/>
                <w:sz w:val="20"/>
                <w:szCs w:val="20"/>
              </w:rPr>
              <w:t xml:space="preserve">формируется список, </w:t>
            </w:r>
            <w:r w:rsidRPr="00CF1621">
              <w:rPr>
                <w:spacing w:val="-2"/>
                <w:sz w:val="20"/>
                <w:szCs w:val="20"/>
              </w:rPr>
              <w:t xml:space="preserve">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</w:p>
          <w:p w14:paraId="65CBAA9D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3.Клиент не найден, сообщение, что результаты не найдены, работа приложения продолжается.</w:t>
            </w:r>
          </w:p>
        </w:tc>
        <w:tc>
          <w:tcPr>
            <w:tcW w:w="1361" w:type="dxa"/>
          </w:tcPr>
          <w:p w14:paraId="515D286B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7DE47379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7868F788" w14:textId="77777777" w:rsidTr="00BE107F">
        <w:trPr>
          <w:trHeight w:val="23"/>
          <w:jc w:val="center"/>
        </w:trPr>
        <w:tc>
          <w:tcPr>
            <w:tcW w:w="421" w:type="dxa"/>
          </w:tcPr>
          <w:p w14:paraId="62ED190E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14:paraId="3CE708C0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06477F5A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</w:t>
            </w:r>
            <w:r w:rsidRPr="00EE57F1">
              <w:rPr>
                <w:b/>
                <w:sz w:val="20"/>
                <w:szCs w:val="20"/>
              </w:rPr>
              <w:t>оиск клиента по категории «многодетная семья»;</w:t>
            </w:r>
          </w:p>
          <w:p w14:paraId="7FED4BC0" w14:textId="77777777" w:rsidR="00554845" w:rsidRPr="00552971" w:rsidRDefault="00554845" w:rsidP="00BE107F">
            <w:pPr>
              <w:ind w:right="-57"/>
              <w:rPr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1.</w:t>
            </w:r>
            <w:r>
              <w:t xml:space="preserve"> </w:t>
            </w:r>
            <w:r>
              <w:rPr>
                <w:sz w:val="20"/>
                <w:szCs w:val="20"/>
              </w:rPr>
              <w:t>П</w:t>
            </w:r>
            <w:r w:rsidRPr="00D32E8A">
              <w:rPr>
                <w:sz w:val="20"/>
                <w:szCs w:val="20"/>
              </w:rPr>
              <w:t>рименяем SQL-запрос SELECT</w:t>
            </w:r>
            <w:r w:rsidRPr="00552971">
              <w:rPr>
                <w:sz w:val="20"/>
                <w:szCs w:val="20"/>
              </w:rPr>
              <w:t>;</w:t>
            </w:r>
          </w:p>
          <w:p w14:paraId="4D7FFD76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2.Осуществить поиск по параметру в БД.</w:t>
            </w:r>
          </w:p>
        </w:tc>
        <w:tc>
          <w:tcPr>
            <w:tcW w:w="3008" w:type="dxa"/>
          </w:tcPr>
          <w:p w14:paraId="422B6352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поиск </w:t>
            </w:r>
            <w:r>
              <w:rPr>
                <w:spacing w:val="-2"/>
                <w:sz w:val="20"/>
                <w:szCs w:val="20"/>
              </w:rPr>
              <w:t>клиента.</w:t>
            </w:r>
          </w:p>
          <w:p w14:paraId="158E1742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Клиент найден</w:t>
            </w:r>
            <w:r w:rsidRPr="00CF1621">
              <w:rPr>
                <w:spacing w:val="-2"/>
                <w:sz w:val="20"/>
                <w:szCs w:val="20"/>
              </w:rPr>
              <w:t xml:space="preserve">, </w:t>
            </w:r>
            <w:r>
              <w:rPr>
                <w:spacing w:val="-2"/>
                <w:sz w:val="20"/>
                <w:szCs w:val="20"/>
              </w:rPr>
              <w:t xml:space="preserve">формируется список, </w:t>
            </w:r>
            <w:r w:rsidRPr="00CF1621">
              <w:rPr>
                <w:spacing w:val="-2"/>
                <w:sz w:val="20"/>
                <w:szCs w:val="20"/>
              </w:rPr>
              <w:t xml:space="preserve">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</w:p>
          <w:p w14:paraId="071F09FC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3.Клиент не найден, сообщение, что результаты не найдены, работа приложения продолжается.</w:t>
            </w:r>
          </w:p>
        </w:tc>
        <w:tc>
          <w:tcPr>
            <w:tcW w:w="1361" w:type="dxa"/>
          </w:tcPr>
          <w:p w14:paraId="4CCEB534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310A6F9F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403CBA7E" w14:textId="77777777" w:rsidTr="00BE107F">
        <w:trPr>
          <w:trHeight w:val="23"/>
          <w:jc w:val="center"/>
        </w:trPr>
        <w:tc>
          <w:tcPr>
            <w:tcW w:w="421" w:type="dxa"/>
          </w:tcPr>
          <w:p w14:paraId="6DED1543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4</w:t>
            </w:r>
          </w:p>
        </w:tc>
        <w:tc>
          <w:tcPr>
            <w:tcW w:w="1364" w:type="dxa"/>
          </w:tcPr>
          <w:p w14:paraId="3B55AB18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60918604" w14:textId="77777777" w:rsidR="00554845" w:rsidRDefault="00554845" w:rsidP="00BE107F">
            <w:pPr>
              <w:ind w:right="-57"/>
              <w:rPr>
                <w:b/>
                <w:spacing w:val="-2"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</w:t>
            </w:r>
            <w:r w:rsidRPr="00B622C1">
              <w:rPr>
                <w:b/>
                <w:sz w:val="20"/>
                <w:szCs w:val="20"/>
              </w:rPr>
              <w:t>оиск клиента по «городу»</w:t>
            </w:r>
            <w:r w:rsidRPr="000F2BD0">
              <w:rPr>
                <w:b/>
                <w:spacing w:val="-2"/>
                <w:sz w:val="20"/>
                <w:szCs w:val="20"/>
              </w:rPr>
              <w:t>:</w:t>
            </w:r>
          </w:p>
          <w:p w14:paraId="49CF4089" w14:textId="77777777" w:rsidR="00554845" w:rsidRPr="00552971" w:rsidRDefault="00554845" w:rsidP="00BE107F">
            <w:pPr>
              <w:ind w:right="-57"/>
              <w:rPr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1.</w:t>
            </w:r>
            <w:r>
              <w:t xml:space="preserve"> </w:t>
            </w:r>
            <w:r>
              <w:rPr>
                <w:sz w:val="20"/>
                <w:szCs w:val="20"/>
              </w:rPr>
              <w:t>П</w:t>
            </w:r>
            <w:r w:rsidRPr="00D32E8A">
              <w:rPr>
                <w:sz w:val="20"/>
                <w:szCs w:val="20"/>
              </w:rPr>
              <w:t>рименяем SQL-запрос SELECT</w:t>
            </w:r>
            <w:r w:rsidRPr="00552971">
              <w:rPr>
                <w:sz w:val="20"/>
                <w:szCs w:val="20"/>
              </w:rPr>
              <w:t>;</w:t>
            </w:r>
          </w:p>
          <w:p w14:paraId="2EEBB5FE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552971">
              <w:rPr>
                <w:sz w:val="20"/>
                <w:szCs w:val="20"/>
              </w:rPr>
              <w:t>2.Осуществить поиск по параметру в БД.</w:t>
            </w:r>
          </w:p>
        </w:tc>
        <w:tc>
          <w:tcPr>
            <w:tcW w:w="3008" w:type="dxa"/>
          </w:tcPr>
          <w:p w14:paraId="23B18C2B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поиск </w:t>
            </w:r>
            <w:r>
              <w:rPr>
                <w:spacing w:val="-2"/>
                <w:sz w:val="20"/>
                <w:szCs w:val="20"/>
              </w:rPr>
              <w:t>клиента.</w:t>
            </w:r>
          </w:p>
          <w:p w14:paraId="6D5B1E9E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Клиент найден</w:t>
            </w:r>
            <w:r w:rsidRPr="00CF1621">
              <w:rPr>
                <w:spacing w:val="-2"/>
                <w:sz w:val="20"/>
                <w:szCs w:val="20"/>
              </w:rPr>
              <w:t xml:space="preserve">, </w:t>
            </w:r>
            <w:r>
              <w:rPr>
                <w:spacing w:val="-2"/>
                <w:sz w:val="20"/>
                <w:szCs w:val="20"/>
              </w:rPr>
              <w:t xml:space="preserve">формируется список, </w:t>
            </w:r>
            <w:r w:rsidRPr="00CF1621">
              <w:rPr>
                <w:spacing w:val="-2"/>
                <w:sz w:val="20"/>
                <w:szCs w:val="20"/>
              </w:rPr>
              <w:t xml:space="preserve">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</w:p>
          <w:p w14:paraId="5BB27ACC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3.Клиент не найден, сообщение, что результаты не найдены, работа приложения продолжается.</w:t>
            </w:r>
          </w:p>
        </w:tc>
        <w:tc>
          <w:tcPr>
            <w:tcW w:w="1361" w:type="dxa"/>
          </w:tcPr>
          <w:p w14:paraId="691DD76C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38DE38FB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018AFE9A" w14:textId="77777777" w:rsidTr="00BE107F">
        <w:trPr>
          <w:trHeight w:val="23"/>
          <w:jc w:val="center"/>
        </w:trPr>
        <w:tc>
          <w:tcPr>
            <w:tcW w:w="421" w:type="dxa"/>
          </w:tcPr>
          <w:p w14:paraId="74CB4E49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5</w:t>
            </w:r>
          </w:p>
        </w:tc>
        <w:tc>
          <w:tcPr>
            <w:tcW w:w="1364" w:type="dxa"/>
          </w:tcPr>
          <w:p w14:paraId="3687308B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7B5E1F3B" w14:textId="77777777" w:rsidR="00554845" w:rsidRPr="000F2BD0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</w:t>
            </w:r>
            <w:r w:rsidRPr="002C2CC9">
              <w:rPr>
                <w:b/>
                <w:sz w:val="20"/>
                <w:szCs w:val="20"/>
              </w:rPr>
              <w:t>оиск клиента по категории «неполная семья»</w:t>
            </w:r>
            <w:r>
              <w:rPr>
                <w:b/>
                <w:sz w:val="20"/>
                <w:szCs w:val="20"/>
              </w:rPr>
              <w:t>:</w:t>
            </w:r>
            <w:r w:rsidRPr="000F2BD0">
              <w:rPr>
                <w:b/>
                <w:sz w:val="20"/>
                <w:szCs w:val="20"/>
              </w:rPr>
              <w:t xml:space="preserve"> </w:t>
            </w:r>
          </w:p>
          <w:p w14:paraId="64E1195C" w14:textId="77777777" w:rsidR="00554845" w:rsidRPr="002C2CC9" w:rsidRDefault="00554845" w:rsidP="00BE107F">
            <w:pPr>
              <w:ind w:right="-57"/>
              <w:rPr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>1. Применяем SQL-запрос SELECT;</w:t>
            </w:r>
          </w:p>
          <w:p w14:paraId="2A96D33D" w14:textId="77777777" w:rsidR="00554845" w:rsidRPr="000F2BD0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 xml:space="preserve">2.Осуществить поиск по </w:t>
            </w:r>
            <w:proofErr w:type="spellStart"/>
            <w:r w:rsidRPr="002C2CC9">
              <w:rPr>
                <w:sz w:val="20"/>
                <w:szCs w:val="20"/>
              </w:rPr>
              <w:t>парамет-ру</w:t>
            </w:r>
            <w:proofErr w:type="spellEnd"/>
            <w:r w:rsidRPr="002C2CC9">
              <w:rPr>
                <w:sz w:val="20"/>
                <w:szCs w:val="20"/>
              </w:rPr>
              <w:t xml:space="preserve"> в БД.</w:t>
            </w:r>
          </w:p>
        </w:tc>
        <w:tc>
          <w:tcPr>
            <w:tcW w:w="3008" w:type="dxa"/>
          </w:tcPr>
          <w:p w14:paraId="77328574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поиск </w:t>
            </w:r>
            <w:r>
              <w:rPr>
                <w:spacing w:val="-2"/>
                <w:sz w:val="20"/>
                <w:szCs w:val="20"/>
              </w:rPr>
              <w:t>клиента.</w:t>
            </w:r>
          </w:p>
          <w:p w14:paraId="6836991E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Клиент найден</w:t>
            </w:r>
            <w:r w:rsidRPr="00CF1621">
              <w:rPr>
                <w:spacing w:val="-2"/>
                <w:sz w:val="20"/>
                <w:szCs w:val="20"/>
              </w:rPr>
              <w:t xml:space="preserve">, </w:t>
            </w:r>
            <w:r>
              <w:rPr>
                <w:spacing w:val="-2"/>
                <w:sz w:val="20"/>
                <w:szCs w:val="20"/>
              </w:rPr>
              <w:t xml:space="preserve">формируется список, </w:t>
            </w:r>
            <w:r w:rsidRPr="00CF1621">
              <w:rPr>
                <w:spacing w:val="-2"/>
                <w:sz w:val="20"/>
                <w:szCs w:val="20"/>
              </w:rPr>
              <w:t xml:space="preserve">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</w:p>
          <w:p w14:paraId="119CF5FC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3.Клиент не найден, сообщение, что результаты не найдены, работа приложения продолжается.</w:t>
            </w:r>
          </w:p>
        </w:tc>
        <w:tc>
          <w:tcPr>
            <w:tcW w:w="1361" w:type="dxa"/>
          </w:tcPr>
          <w:p w14:paraId="4D956F1B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78D43F3D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0FBC73D3" w14:textId="77777777" w:rsidTr="00BE107F">
        <w:trPr>
          <w:trHeight w:val="23"/>
          <w:jc w:val="center"/>
        </w:trPr>
        <w:tc>
          <w:tcPr>
            <w:tcW w:w="421" w:type="dxa"/>
          </w:tcPr>
          <w:p w14:paraId="4C55FBBD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6</w:t>
            </w:r>
          </w:p>
        </w:tc>
        <w:tc>
          <w:tcPr>
            <w:tcW w:w="1364" w:type="dxa"/>
          </w:tcPr>
          <w:p w14:paraId="19A7586E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43F83FF0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П</w:t>
            </w:r>
            <w:r w:rsidRPr="008F52B7">
              <w:rPr>
                <w:b/>
                <w:sz w:val="20"/>
                <w:szCs w:val="20"/>
              </w:rPr>
              <w:t xml:space="preserve">оиск клиента по части фамилии </w:t>
            </w:r>
          </w:p>
          <w:p w14:paraId="25B9BB12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614A760E" w14:textId="77777777" w:rsidR="00554845" w:rsidRPr="002C2B98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2C2B98">
              <w:rPr>
                <w:spacing w:val="-2"/>
                <w:sz w:val="20"/>
                <w:szCs w:val="20"/>
              </w:rPr>
              <w:t xml:space="preserve">Заполнение </w:t>
            </w:r>
            <w:r>
              <w:rPr>
                <w:spacing w:val="-2"/>
                <w:sz w:val="20"/>
                <w:szCs w:val="20"/>
              </w:rPr>
              <w:t>поля</w:t>
            </w:r>
            <w:r w:rsidRPr="002C2B98">
              <w:rPr>
                <w:spacing w:val="-2"/>
                <w:sz w:val="20"/>
                <w:szCs w:val="20"/>
              </w:rPr>
              <w:t xml:space="preserve"> «</w:t>
            </w:r>
            <w:r>
              <w:rPr>
                <w:spacing w:val="-2"/>
                <w:sz w:val="20"/>
                <w:szCs w:val="20"/>
              </w:rPr>
              <w:t>Поиск</w:t>
            </w:r>
            <w:r w:rsidRPr="002C2B98">
              <w:rPr>
                <w:spacing w:val="-2"/>
                <w:sz w:val="20"/>
                <w:szCs w:val="20"/>
              </w:rPr>
              <w:t>».</w:t>
            </w:r>
          </w:p>
          <w:p w14:paraId="009FF319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</w:t>
            </w:r>
            <w:r w:rsidRPr="004C60A4">
              <w:rPr>
                <w:spacing w:val="-2"/>
                <w:sz w:val="20"/>
                <w:szCs w:val="20"/>
              </w:rPr>
              <w:t xml:space="preserve">. </w:t>
            </w:r>
            <w:r w:rsidRPr="002C2CC9">
              <w:rPr>
                <w:sz w:val="20"/>
                <w:szCs w:val="20"/>
              </w:rPr>
              <w:t>Применяем SQL-запрос SELECT</w:t>
            </w:r>
            <w:r>
              <w:rPr>
                <w:spacing w:val="-2"/>
                <w:sz w:val="20"/>
                <w:szCs w:val="20"/>
              </w:rPr>
              <w:t>.</w:t>
            </w:r>
          </w:p>
          <w:p w14:paraId="133DAACD" w14:textId="77777777" w:rsidR="00554845" w:rsidRPr="004C60A4" w:rsidRDefault="00554845" w:rsidP="00BE107F">
            <w:pPr>
              <w:ind w:right="-57"/>
              <w:rPr>
                <w:b/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 xml:space="preserve">2. </w:t>
            </w:r>
            <w:r w:rsidRPr="002C2CC9">
              <w:rPr>
                <w:sz w:val="20"/>
                <w:szCs w:val="20"/>
              </w:rPr>
              <w:t>Осуществить поиск в БД</w:t>
            </w:r>
            <w:r>
              <w:rPr>
                <w:spacing w:val="-2"/>
                <w:sz w:val="20"/>
                <w:szCs w:val="20"/>
              </w:rPr>
              <w:t xml:space="preserve">. </w:t>
            </w:r>
          </w:p>
        </w:tc>
        <w:tc>
          <w:tcPr>
            <w:tcW w:w="3008" w:type="dxa"/>
          </w:tcPr>
          <w:p w14:paraId="3FCE2E1A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поиск </w:t>
            </w:r>
            <w:r>
              <w:rPr>
                <w:spacing w:val="-2"/>
                <w:sz w:val="20"/>
                <w:szCs w:val="20"/>
              </w:rPr>
              <w:t>клиента.</w:t>
            </w:r>
          </w:p>
          <w:p w14:paraId="63CB6031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Клиент найден</w:t>
            </w:r>
            <w:r w:rsidRPr="00CF1621">
              <w:rPr>
                <w:spacing w:val="-2"/>
                <w:sz w:val="20"/>
                <w:szCs w:val="20"/>
              </w:rPr>
              <w:t xml:space="preserve">, </w:t>
            </w:r>
            <w:r>
              <w:rPr>
                <w:spacing w:val="-2"/>
                <w:sz w:val="20"/>
                <w:szCs w:val="20"/>
              </w:rPr>
              <w:t xml:space="preserve">формируется список, </w:t>
            </w:r>
            <w:r w:rsidRPr="00CF1621">
              <w:rPr>
                <w:spacing w:val="-2"/>
                <w:sz w:val="20"/>
                <w:szCs w:val="20"/>
              </w:rPr>
              <w:t xml:space="preserve">работа </w:t>
            </w:r>
            <w:r>
              <w:rPr>
                <w:spacing w:val="-2"/>
                <w:sz w:val="20"/>
                <w:szCs w:val="20"/>
              </w:rPr>
              <w:t>приложения</w:t>
            </w:r>
            <w:r w:rsidRPr="00CF1621">
              <w:rPr>
                <w:spacing w:val="-2"/>
                <w:sz w:val="20"/>
                <w:szCs w:val="20"/>
              </w:rPr>
              <w:t xml:space="preserve"> продолжается.</w:t>
            </w:r>
          </w:p>
          <w:p w14:paraId="0C361790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3.Клиент не найден, сообщение, что результаты не найдены, работа приложения продолжается.</w:t>
            </w:r>
          </w:p>
        </w:tc>
        <w:tc>
          <w:tcPr>
            <w:tcW w:w="1361" w:type="dxa"/>
          </w:tcPr>
          <w:p w14:paraId="1232A809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3C652801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6BD1D930" w14:textId="77777777" w:rsidTr="00BE107F">
        <w:trPr>
          <w:trHeight w:val="23"/>
          <w:jc w:val="center"/>
        </w:trPr>
        <w:tc>
          <w:tcPr>
            <w:tcW w:w="421" w:type="dxa"/>
          </w:tcPr>
          <w:p w14:paraId="4BB427BD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7</w:t>
            </w:r>
          </w:p>
        </w:tc>
        <w:tc>
          <w:tcPr>
            <w:tcW w:w="1364" w:type="dxa"/>
          </w:tcPr>
          <w:p w14:paraId="59655F71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210B4D77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C</w:t>
            </w:r>
            <w:r w:rsidRPr="00B87BF6">
              <w:rPr>
                <w:b/>
                <w:sz w:val="20"/>
                <w:szCs w:val="20"/>
              </w:rPr>
              <w:t>охранение в БД записи «Клиент»</w:t>
            </w:r>
            <w:r w:rsidRPr="00502644">
              <w:rPr>
                <w:b/>
                <w:sz w:val="20"/>
                <w:szCs w:val="20"/>
              </w:rPr>
              <w:t>:</w:t>
            </w:r>
          </w:p>
          <w:p w14:paraId="49A798C9" w14:textId="77777777" w:rsidR="00554845" w:rsidRPr="00E52E06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3D9D2698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Заполнение параметров клиента в окне «Клиент».</w:t>
            </w:r>
          </w:p>
          <w:p w14:paraId="50DE6B50" w14:textId="77777777" w:rsidR="00554845" w:rsidRPr="002C2CC9" w:rsidRDefault="00554845" w:rsidP="00BE107F">
            <w:pPr>
              <w:ind w:right="-57"/>
              <w:rPr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 xml:space="preserve">1. Применяем SQL-запрос </w:t>
            </w:r>
            <w:r>
              <w:rPr>
                <w:sz w:val="20"/>
                <w:szCs w:val="20"/>
                <w:lang w:val="en-US"/>
              </w:rPr>
              <w:t>INSERT</w:t>
            </w:r>
            <w:r w:rsidRPr="002C2CC9">
              <w:rPr>
                <w:sz w:val="20"/>
                <w:szCs w:val="20"/>
              </w:rPr>
              <w:t>;</w:t>
            </w:r>
          </w:p>
          <w:p w14:paraId="7FC7AA95" w14:textId="77777777" w:rsidR="00554845" w:rsidRPr="004C60A4" w:rsidRDefault="00554845" w:rsidP="00BE107F">
            <w:pPr>
              <w:ind w:right="-57"/>
              <w:rPr>
                <w:b/>
                <w:spacing w:val="-2"/>
                <w:sz w:val="20"/>
                <w:szCs w:val="20"/>
              </w:rPr>
            </w:pPr>
          </w:p>
        </w:tc>
        <w:tc>
          <w:tcPr>
            <w:tcW w:w="3008" w:type="dxa"/>
          </w:tcPr>
          <w:p w14:paraId="29E8241F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</w:t>
            </w:r>
            <w:r>
              <w:rPr>
                <w:spacing w:val="-2"/>
                <w:sz w:val="20"/>
                <w:szCs w:val="20"/>
                <w:lang w:val="en-US"/>
              </w:rPr>
              <w:t>c</w:t>
            </w:r>
            <w:r>
              <w:rPr>
                <w:spacing w:val="-2"/>
                <w:sz w:val="20"/>
                <w:szCs w:val="20"/>
              </w:rPr>
              <w:t>охранение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клиента в БД.</w:t>
            </w:r>
          </w:p>
          <w:p w14:paraId="49BE74D4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2.Работа приложения продолжается.</w:t>
            </w:r>
          </w:p>
        </w:tc>
        <w:tc>
          <w:tcPr>
            <w:tcW w:w="1361" w:type="dxa"/>
          </w:tcPr>
          <w:p w14:paraId="2A94D25E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2A572276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</w:tbl>
    <w:p w14:paraId="6C85FBD9" w14:textId="77777777" w:rsidR="00554845" w:rsidRDefault="00554845" w:rsidP="00554845">
      <w:pPr>
        <w:spacing w:after="120"/>
      </w:pPr>
    </w:p>
    <w:p w14:paraId="6B1BA5F2" w14:textId="77777777" w:rsidR="00554845" w:rsidRDefault="00554845" w:rsidP="00554845">
      <w:pPr>
        <w:spacing w:line="240" w:lineRule="auto"/>
      </w:pPr>
      <w:r>
        <w:br w:type="page"/>
      </w:r>
    </w:p>
    <w:p w14:paraId="1EBA2755" w14:textId="77777777" w:rsidR="00554845" w:rsidRDefault="00554845" w:rsidP="00554845">
      <w:pPr>
        <w:spacing w:after="120"/>
      </w:pPr>
      <w:r>
        <w:lastRenderedPageBreak/>
        <w:t>Продолжение таблицы 5.1</w:t>
      </w:r>
    </w:p>
    <w:tbl>
      <w:tblPr>
        <w:tblStyle w:val="a6"/>
        <w:tblW w:w="9326" w:type="dxa"/>
        <w:jc w:val="center"/>
        <w:tblLayout w:type="fixed"/>
        <w:tblLook w:val="04A0" w:firstRow="1" w:lastRow="0" w:firstColumn="1" w:lastColumn="0" w:noHBand="0" w:noVBand="1"/>
      </w:tblPr>
      <w:tblGrid>
        <w:gridCol w:w="421"/>
        <w:gridCol w:w="1364"/>
        <w:gridCol w:w="3172"/>
        <w:gridCol w:w="3008"/>
        <w:gridCol w:w="1361"/>
      </w:tblGrid>
      <w:tr w:rsidR="00554845" w:rsidRPr="007E2F80" w14:paraId="69D2C150" w14:textId="77777777" w:rsidTr="00BE107F">
        <w:trPr>
          <w:trHeight w:val="23"/>
          <w:jc w:val="center"/>
        </w:trPr>
        <w:tc>
          <w:tcPr>
            <w:tcW w:w="421" w:type="dxa"/>
          </w:tcPr>
          <w:p w14:paraId="6683A970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8</w:t>
            </w:r>
          </w:p>
        </w:tc>
        <w:tc>
          <w:tcPr>
            <w:tcW w:w="1364" w:type="dxa"/>
          </w:tcPr>
          <w:p w14:paraId="64082B6A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287679C5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C</w:t>
            </w:r>
            <w:r w:rsidRPr="00156CE0">
              <w:rPr>
                <w:b/>
                <w:sz w:val="20"/>
                <w:szCs w:val="20"/>
              </w:rPr>
              <w:t>охранение в БД записи «Город»:</w:t>
            </w:r>
          </w:p>
          <w:p w14:paraId="642A427F" w14:textId="77777777" w:rsidR="00554845" w:rsidRPr="00E52E06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4445EA5D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Заполнение названия города в окне «Список городов».</w:t>
            </w:r>
          </w:p>
          <w:p w14:paraId="493CBEA9" w14:textId="77777777" w:rsidR="00554845" w:rsidRPr="00464352" w:rsidRDefault="00554845" w:rsidP="00BE107F">
            <w:pPr>
              <w:ind w:right="-57"/>
              <w:rPr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 xml:space="preserve">1. Применяем SQL-запрос </w:t>
            </w:r>
            <w:r>
              <w:rPr>
                <w:sz w:val="20"/>
                <w:szCs w:val="20"/>
                <w:lang w:val="en-US"/>
              </w:rPr>
              <w:t>INSERT</w:t>
            </w:r>
            <w:r w:rsidRPr="002C2CC9">
              <w:rPr>
                <w:sz w:val="20"/>
                <w:szCs w:val="20"/>
              </w:rPr>
              <w:t>;</w:t>
            </w:r>
          </w:p>
        </w:tc>
        <w:tc>
          <w:tcPr>
            <w:tcW w:w="3008" w:type="dxa"/>
          </w:tcPr>
          <w:p w14:paraId="3A6B412C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</w:t>
            </w:r>
            <w:r>
              <w:rPr>
                <w:spacing w:val="-2"/>
                <w:sz w:val="20"/>
                <w:szCs w:val="20"/>
                <w:lang w:val="en-US"/>
              </w:rPr>
              <w:t>c</w:t>
            </w:r>
            <w:r>
              <w:rPr>
                <w:spacing w:val="-2"/>
                <w:sz w:val="20"/>
                <w:szCs w:val="20"/>
              </w:rPr>
              <w:t>охранение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названия города в БД.</w:t>
            </w:r>
          </w:p>
          <w:p w14:paraId="3FAFFE6A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2.Работа приложения продолжается.</w:t>
            </w:r>
          </w:p>
        </w:tc>
        <w:tc>
          <w:tcPr>
            <w:tcW w:w="1361" w:type="dxa"/>
          </w:tcPr>
          <w:p w14:paraId="5DC002A5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2A32617D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24BFF69B" w14:textId="77777777" w:rsidTr="00BE107F">
        <w:trPr>
          <w:trHeight w:val="23"/>
          <w:jc w:val="center"/>
        </w:trPr>
        <w:tc>
          <w:tcPr>
            <w:tcW w:w="421" w:type="dxa"/>
          </w:tcPr>
          <w:p w14:paraId="554F1026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9</w:t>
            </w:r>
          </w:p>
        </w:tc>
        <w:tc>
          <w:tcPr>
            <w:tcW w:w="1364" w:type="dxa"/>
          </w:tcPr>
          <w:p w14:paraId="552B65D5" w14:textId="77777777" w:rsidR="00554845" w:rsidRPr="00CF1621" w:rsidRDefault="00554845" w:rsidP="00BE107F">
            <w:pPr>
              <w:rPr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7CEE8906" w14:textId="77777777" w:rsidR="00554845" w:rsidRPr="00E52E06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b/>
                <w:sz w:val="20"/>
                <w:szCs w:val="20"/>
                <w:lang w:val="en-US"/>
              </w:rPr>
              <w:t>C</w:t>
            </w:r>
            <w:r w:rsidRPr="003E63F8">
              <w:rPr>
                <w:b/>
                <w:sz w:val="20"/>
                <w:szCs w:val="20"/>
              </w:rPr>
              <w:t>охранение в БД записи «Категория»:</w:t>
            </w:r>
            <w:r w:rsidRPr="003E63F8">
              <w:rPr>
                <w:b/>
                <w:sz w:val="20"/>
                <w:szCs w:val="20"/>
              </w:rPr>
              <w:br/>
            </w: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660B938E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Заполнение названия категории в окне «Список категорий».</w:t>
            </w:r>
          </w:p>
          <w:p w14:paraId="65288979" w14:textId="77777777" w:rsidR="00554845" w:rsidRPr="00464352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 xml:space="preserve">1. Применяем SQL-запрос </w:t>
            </w:r>
            <w:r>
              <w:rPr>
                <w:sz w:val="20"/>
                <w:szCs w:val="20"/>
                <w:lang w:val="en-US"/>
              </w:rPr>
              <w:t>INSERT</w:t>
            </w:r>
            <w:r w:rsidRPr="002C2CC9">
              <w:rPr>
                <w:sz w:val="20"/>
                <w:szCs w:val="20"/>
              </w:rPr>
              <w:t>;</w:t>
            </w:r>
          </w:p>
        </w:tc>
        <w:tc>
          <w:tcPr>
            <w:tcW w:w="3008" w:type="dxa"/>
          </w:tcPr>
          <w:p w14:paraId="5F2ECD75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</w:t>
            </w:r>
            <w:r>
              <w:rPr>
                <w:spacing w:val="-2"/>
                <w:sz w:val="20"/>
                <w:szCs w:val="20"/>
                <w:lang w:val="en-US"/>
              </w:rPr>
              <w:t>c</w:t>
            </w:r>
            <w:r>
              <w:rPr>
                <w:spacing w:val="-2"/>
                <w:sz w:val="20"/>
                <w:szCs w:val="20"/>
              </w:rPr>
              <w:t>охранение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названия категории в БД.</w:t>
            </w:r>
          </w:p>
          <w:p w14:paraId="218CEDED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2.Работа приложения продолжается.</w:t>
            </w:r>
          </w:p>
        </w:tc>
        <w:tc>
          <w:tcPr>
            <w:tcW w:w="1361" w:type="dxa"/>
          </w:tcPr>
          <w:p w14:paraId="36907092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5E3B51DA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733A73A6" w14:textId="77777777" w:rsidTr="00BE107F">
        <w:trPr>
          <w:trHeight w:val="23"/>
          <w:jc w:val="center"/>
        </w:trPr>
        <w:tc>
          <w:tcPr>
            <w:tcW w:w="421" w:type="dxa"/>
          </w:tcPr>
          <w:p w14:paraId="73646D0D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10</w:t>
            </w:r>
          </w:p>
        </w:tc>
        <w:tc>
          <w:tcPr>
            <w:tcW w:w="1364" w:type="dxa"/>
          </w:tcPr>
          <w:p w14:paraId="6EB87645" w14:textId="77777777" w:rsidR="00554845" w:rsidRPr="00CF1621" w:rsidRDefault="00554845" w:rsidP="00BE107F">
            <w:pPr>
              <w:rPr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359E1A4C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</w:t>
            </w:r>
            <w:r w:rsidRPr="005332A1">
              <w:rPr>
                <w:b/>
                <w:sz w:val="20"/>
                <w:szCs w:val="20"/>
              </w:rPr>
              <w:t>кспорт списка в .</w:t>
            </w:r>
            <w:proofErr w:type="spellStart"/>
            <w:r w:rsidRPr="005332A1">
              <w:rPr>
                <w:b/>
                <w:sz w:val="20"/>
                <w:szCs w:val="20"/>
              </w:rPr>
              <w:t>xlsx</w:t>
            </w:r>
            <w:proofErr w:type="spellEnd"/>
            <w:r w:rsidRPr="005332A1">
              <w:rPr>
                <w:b/>
                <w:sz w:val="20"/>
                <w:szCs w:val="20"/>
              </w:rPr>
              <w:t xml:space="preserve"> </w:t>
            </w:r>
          </w:p>
          <w:p w14:paraId="0D639860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40D94848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Список сформирован, выбрана кодировка.</w:t>
            </w:r>
          </w:p>
          <w:p w14:paraId="6AB6CED7" w14:textId="77777777" w:rsidR="00554845" w:rsidRPr="002C2B98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1.Применяем класс</w:t>
            </w:r>
            <w:r w:rsidRPr="00CE44F5">
              <w:rPr>
                <w:spacing w:val="-2"/>
                <w:sz w:val="20"/>
                <w:szCs w:val="20"/>
              </w:rPr>
              <w:t xml:space="preserve"> </w:t>
            </w:r>
            <w:proofErr w:type="spellStart"/>
            <w:r w:rsidRPr="00CE44F5">
              <w:rPr>
                <w:spacing w:val="-2"/>
                <w:sz w:val="20"/>
                <w:szCs w:val="20"/>
              </w:rPr>
              <w:t>ExcelExportHelper</w:t>
            </w:r>
            <w:proofErr w:type="spellEnd"/>
          </w:p>
          <w:p w14:paraId="022A0266" w14:textId="77777777" w:rsidR="00554845" w:rsidRPr="00040153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Экспорт проведен.</w:t>
            </w:r>
          </w:p>
        </w:tc>
        <w:tc>
          <w:tcPr>
            <w:tcW w:w="3008" w:type="dxa"/>
          </w:tcPr>
          <w:p w14:paraId="20AAB2F0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Происходит сохранение списка в формате</w:t>
            </w:r>
            <w:r w:rsidRPr="00105911">
              <w:rPr>
                <w:spacing w:val="-2"/>
                <w:sz w:val="20"/>
                <w:szCs w:val="20"/>
              </w:rPr>
              <w:t xml:space="preserve"> .</w:t>
            </w:r>
            <w:proofErr w:type="spellStart"/>
            <w:r w:rsidRPr="00105911">
              <w:rPr>
                <w:spacing w:val="-2"/>
                <w:sz w:val="20"/>
                <w:szCs w:val="20"/>
              </w:rPr>
              <w:t>xlsx</w:t>
            </w:r>
            <w:proofErr w:type="spellEnd"/>
            <w:r>
              <w:rPr>
                <w:spacing w:val="-2"/>
                <w:sz w:val="20"/>
                <w:szCs w:val="20"/>
              </w:rPr>
              <w:t>.</w:t>
            </w:r>
          </w:p>
          <w:p w14:paraId="4F9F574A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Происходит открытие сохраненного файла.</w:t>
            </w:r>
          </w:p>
          <w:p w14:paraId="2EE481E8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3.Документ открывается, работа приложения продолжается.</w:t>
            </w:r>
          </w:p>
        </w:tc>
        <w:tc>
          <w:tcPr>
            <w:tcW w:w="1361" w:type="dxa"/>
          </w:tcPr>
          <w:p w14:paraId="0F587AD3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506CA673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3DF59337" w14:textId="77777777" w:rsidTr="00BE107F">
        <w:trPr>
          <w:trHeight w:val="23"/>
          <w:jc w:val="center"/>
        </w:trPr>
        <w:tc>
          <w:tcPr>
            <w:tcW w:w="421" w:type="dxa"/>
          </w:tcPr>
          <w:p w14:paraId="24739A66" w14:textId="77777777" w:rsidR="00554845" w:rsidRPr="004C60A4" w:rsidRDefault="00554845" w:rsidP="00BE107F">
            <w:pPr>
              <w:jc w:val="center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11</w:t>
            </w:r>
          </w:p>
        </w:tc>
        <w:tc>
          <w:tcPr>
            <w:tcW w:w="1364" w:type="dxa"/>
          </w:tcPr>
          <w:p w14:paraId="01F6EE89" w14:textId="77777777" w:rsidR="00554845" w:rsidRPr="004C60A4" w:rsidRDefault="00554845" w:rsidP="00BE107F">
            <w:pPr>
              <w:rPr>
                <w:spacing w:val="-2"/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7929A913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Э</w:t>
            </w:r>
            <w:r w:rsidRPr="005332A1">
              <w:rPr>
                <w:b/>
                <w:sz w:val="20"/>
                <w:szCs w:val="20"/>
              </w:rPr>
              <w:t>кспорт списка в .</w:t>
            </w:r>
            <w:r>
              <w:rPr>
                <w:b/>
                <w:sz w:val="20"/>
                <w:szCs w:val="20"/>
                <w:lang w:val="en-US"/>
              </w:rPr>
              <w:t>txt</w:t>
            </w:r>
            <w:r w:rsidRPr="005332A1">
              <w:rPr>
                <w:b/>
                <w:sz w:val="20"/>
                <w:szCs w:val="20"/>
              </w:rPr>
              <w:t xml:space="preserve"> </w:t>
            </w:r>
          </w:p>
          <w:p w14:paraId="4E483DA8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44723B42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Список сформирован, выбрана кодировка.</w:t>
            </w:r>
          </w:p>
          <w:p w14:paraId="6D583C06" w14:textId="77777777" w:rsidR="00554845" w:rsidRPr="002C2B98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1.Применяем класс</w:t>
            </w:r>
            <w:r w:rsidRPr="00CE44F5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  <w:lang w:val="en-US"/>
              </w:rPr>
              <w:t>Txt</w:t>
            </w:r>
            <w:proofErr w:type="spellStart"/>
            <w:r w:rsidRPr="00CE44F5">
              <w:rPr>
                <w:spacing w:val="-2"/>
                <w:sz w:val="20"/>
                <w:szCs w:val="20"/>
              </w:rPr>
              <w:t>ExportHelper</w:t>
            </w:r>
            <w:proofErr w:type="spellEnd"/>
          </w:p>
          <w:p w14:paraId="6D03A558" w14:textId="77777777" w:rsidR="00554845" w:rsidRPr="004C60A4" w:rsidRDefault="00554845" w:rsidP="00BE107F">
            <w:pPr>
              <w:ind w:right="-57"/>
              <w:rPr>
                <w:b/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Экспорт проведен.</w:t>
            </w:r>
          </w:p>
        </w:tc>
        <w:tc>
          <w:tcPr>
            <w:tcW w:w="3008" w:type="dxa"/>
          </w:tcPr>
          <w:p w14:paraId="3FEB01DA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Происходит сохранение списка в формате</w:t>
            </w:r>
            <w:r w:rsidRPr="00105911">
              <w:rPr>
                <w:spacing w:val="-2"/>
                <w:sz w:val="20"/>
                <w:szCs w:val="20"/>
              </w:rPr>
              <w:t xml:space="preserve"> .</w:t>
            </w:r>
            <w:r>
              <w:rPr>
                <w:spacing w:val="-2"/>
                <w:sz w:val="20"/>
                <w:szCs w:val="20"/>
                <w:lang w:val="en-US"/>
              </w:rPr>
              <w:t>txt</w:t>
            </w:r>
            <w:r>
              <w:rPr>
                <w:spacing w:val="-2"/>
                <w:sz w:val="20"/>
                <w:szCs w:val="20"/>
              </w:rPr>
              <w:t>.</w:t>
            </w:r>
          </w:p>
          <w:p w14:paraId="35B2DCCA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 Происходит открытие сохраненного файла.</w:t>
            </w:r>
          </w:p>
          <w:p w14:paraId="29CD0DFF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3.Документ открывается, работа приложения продолжается.</w:t>
            </w:r>
          </w:p>
        </w:tc>
        <w:tc>
          <w:tcPr>
            <w:tcW w:w="1361" w:type="dxa"/>
          </w:tcPr>
          <w:p w14:paraId="3A9EB698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75CFBF94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  <w:tr w:rsidR="00554845" w:rsidRPr="007E2F80" w14:paraId="7A460FB7" w14:textId="77777777" w:rsidTr="00BE107F">
        <w:trPr>
          <w:trHeight w:val="23"/>
          <w:jc w:val="center"/>
        </w:trPr>
        <w:tc>
          <w:tcPr>
            <w:tcW w:w="421" w:type="dxa"/>
          </w:tcPr>
          <w:p w14:paraId="111D87F7" w14:textId="77777777" w:rsidR="00554845" w:rsidRPr="00E07352" w:rsidRDefault="00554845" w:rsidP="00BE107F">
            <w:pPr>
              <w:jc w:val="center"/>
              <w:rPr>
                <w:spacing w:val="-2"/>
                <w:sz w:val="20"/>
                <w:szCs w:val="20"/>
                <w:lang w:val="en-US"/>
              </w:rPr>
            </w:pPr>
            <w:r>
              <w:rPr>
                <w:spacing w:val="-2"/>
                <w:sz w:val="20"/>
                <w:szCs w:val="20"/>
              </w:rPr>
              <w:t>1</w:t>
            </w:r>
            <w:r>
              <w:rPr>
                <w:spacing w:val="-2"/>
                <w:sz w:val="20"/>
                <w:szCs w:val="20"/>
                <w:lang w:val="en-US"/>
              </w:rPr>
              <w:t>2</w:t>
            </w:r>
          </w:p>
        </w:tc>
        <w:tc>
          <w:tcPr>
            <w:tcW w:w="1364" w:type="dxa"/>
          </w:tcPr>
          <w:p w14:paraId="34F5C02F" w14:textId="77777777" w:rsidR="00554845" w:rsidRPr="00DB6910" w:rsidRDefault="00554845" w:rsidP="00BE107F">
            <w:pPr>
              <w:rPr>
                <w:sz w:val="20"/>
                <w:szCs w:val="20"/>
              </w:rPr>
            </w:pPr>
            <w:proofErr w:type="spellStart"/>
            <w:r w:rsidRPr="00DB6910">
              <w:rPr>
                <w:sz w:val="20"/>
                <w:szCs w:val="20"/>
              </w:rPr>
              <w:t>QtCore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QtSql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 w:rsidRPr="00DB6910">
              <w:rPr>
                <w:sz w:val="20"/>
                <w:szCs w:val="20"/>
              </w:rPr>
              <w:t>Qt</w:t>
            </w:r>
            <w:proofErr w:type="spellEnd"/>
            <w:r>
              <w:rPr>
                <w:sz w:val="20"/>
                <w:szCs w:val="20"/>
                <w:lang w:val="en-US"/>
              </w:rPr>
              <w:t>Script</w:t>
            </w:r>
          </w:p>
        </w:tc>
        <w:tc>
          <w:tcPr>
            <w:tcW w:w="3172" w:type="dxa"/>
          </w:tcPr>
          <w:p w14:paraId="52DAA06B" w14:textId="77777777" w:rsidR="00554845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У</w:t>
            </w:r>
            <w:r w:rsidRPr="00E07352">
              <w:rPr>
                <w:b/>
                <w:sz w:val="20"/>
                <w:szCs w:val="20"/>
              </w:rPr>
              <w:t xml:space="preserve">даление клиента из БД </w:t>
            </w:r>
          </w:p>
          <w:p w14:paraId="2848FE71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Предварительные условия:</w:t>
            </w:r>
          </w:p>
          <w:p w14:paraId="1355F92A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Клиент в БД существует.</w:t>
            </w:r>
          </w:p>
          <w:p w14:paraId="64447801" w14:textId="77777777" w:rsidR="00554845" w:rsidRPr="000252BA" w:rsidRDefault="00554845" w:rsidP="00BE107F">
            <w:pPr>
              <w:ind w:right="-57"/>
              <w:rPr>
                <w:b/>
                <w:sz w:val="20"/>
                <w:szCs w:val="20"/>
              </w:rPr>
            </w:pPr>
            <w:r w:rsidRPr="002C2CC9">
              <w:rPr>
                <w:sz w:val="20"/>
                <w:szCs w:val="20"/>
              </w:rPr>
              <w:t xml:space="preserve">1. Применяем SQL-запрос </w:t>
            </w:r>
            <w:r>
              <w:rPr>
                <w:sz w:val="20"/>
                <w:szCs w:val="20"/>
                <w:lang w:val="en-US"/>
              </w:rPr>
              <w:t>DELETE</w:t>
            </w:r>
          </w:p>
        </w:tc>
        <w:tc>
          <w:tcPr>
            <w:tcW w:w="3008" w:type="dxa"/>
          </w:tcPr>
          <w:p w14:paraId="31BC9D99" w14:textId="77777777" w:rsidR="00554845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 w:rsidRPr="004C60A4">
              <w:rPr>
                <w:spacing w:val="-2"/>
                <w:sz w:val="20"/>
                <w:szCs w:val="20"/>
              </w:rPr>
              <w:t>1</w:t>
            </w:r>
            <w:r w:rsidRPr="00CF1621">
              <w:rPr>
                <w:spacing w:val="-2"/>
                <w:sz w:val="20"/>
                <w:szCs w:val="20"/>
              </w:rPr>
              <w:t xml:space="preserve"> Происходит </w:t>
            </w:r>
            <w:r>
              <w:rPr>
                <w:spacing w:val="-2"/>
                <w:sz w:val="20"/>
                <w:szCs w:val="20"/>
              </w:rPr>
              <w:t>удаление</w:t>
            </w:r>
            <w:r w:rsidRPr="00CF1621">
              <w:rPr>
                <w:spacing w:val="-2"/>
                <w:sz w:val="20"/>
                <w:szCs w:val="20"/>
              </w:rPr>
              <w:t xml:space="preserve"> </w:t>
            </w:r>
            <w:r>
              <w:rPr>
                <w:spacing w:val="-2"/>
                <w:sz w:val="20"/>
                <w:szCs w:val="20"/>
              </w:rPr>
              <w:t>клиента в БД.</w:t>
            </w:r>
          </w:p>
          <w:p w14:paraId="2BF6CB41" w14:textId="77777777" w:rsidR="00554845" w:rsidRPr="004C60A4" w:rsidRDefault="00554845" w:rsidP="00BE107F">
            <w:pPr>
              <w:ind w:right="-57"/>
              <w:rPr>
                <w:spacing w:val="-2"/>
                <w:sz w:val="20"/>
                <w:szCs w:val="20"/>
              </w:rPr>
            </w:pPr>
            <w:r>
              <w:rPr>
                <w:spacing w:val="-2"/>
                <w:sz w:val="20"/>
                <w:szCs w:val="20"/>
              </w:rPr>
              <w:t>2.Работа приложения продолжается.</w:t>
            </w:r>
          </w:p>
        </w:tc>
        <w:tc>
          <w:tcPr>
            <w:tcW w:w="1361" w:type="dxa"/>
          </w:tcPr>
          <w:p w14:paraId="35E039D5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Выполнено</w:t>
            </w:r>
          </w:p>
          <w:p w14:paraId="76176336" w14:textId="77777777" w:rsidR="00554845" w:rsidRPr="004C60A4" w:rsidRDefault="00554845" w:rsidP="00BE107F">
            <w:pPr>
              <w:jc w:val="center"/>
              <w:rPr>
                <w:color w:val="000000"/>
                <w:spacing w:val="-2"/>
                <w:sz w:val="20"/>
                <w:szCs w:val="20"/>
              </w:rPr>
            </w:pPr>
            <w:r w:rsidRPr="004C60A4">
              <w:rPr>
                <w:color w:val="000000"/>
                <w:spacing w:val="-2"/>
                <w:sz w:val="20"/>
                <w:szCs w:val="20"/>
              </w:rPr>
              <w:t>успешно</w:t>
            </w:r>
          </w:p>
        </w:tc>
      </w:tr>
    </w:tbl>
    <w:p w14:paraId="6CD5DE7B" w14:textId="77777777" w:rsidR="00554845" w:rsidRDefault="00554845" w:rsidP="00554845">
      <w:pPr>
        <w:pStyle w:val="02"/>
      </w:pPr>
    </w:p>
    <w:p w14:paraId="19127908" w14:textId="097CDCFA" w:rsidR="002F1CD4" w:rsidRDefault="002F1CD4" w:rsidP="002F1CD4">
      <w:pPr>
        <w:pStyle w:val="02"/>
      </w:pPr>
      <w:r w:rsidRPr="002F1CD4">
        <w:t xml:space="preserve">Тестирование программного средства – </w:t>
      </w:r>
      <w:r w:rsidR="005B1A6E">
        <w:t xml:space="preserve">это </w:t>
      </w:r>
      <w:r w:rsidRPr="002F1CD4">
        <w:t xml:space="preserve">проверка соответствия между реальным и ожидаемым поведением программы, осуществляемая на конечном наборе тестов, выбранном определенным образом. В более широком смысле, тестирование – это одна из техник контроля качества, включающая в себя активности по планированию работ (Test Management), проектированию тестов (Test Design), выполнению тестирования (Test </w:t>
      </w:r>
      <w:proofErr w:type="spellStart"/>
      <w:r w:rsidRPr="002F1CD4">
        <w:t>Execution</w:t>
      </w:r>
      <w:proofErr w:type="spellEnd"/>
      <w:r w:rsidRPr="002F1CD4">
        <w:t>) и анализу полученны</w:t>
      </w:r>
      <w:r w:rsidR="005B1A6E">
        <w:t>х результатов (Test Analysis)</w:t>
      </w:r>
      <w:r w:rsidRPr="002F1CD4">
        <w:t>.</w:t>
      </w:r>
    </w:p>
    <w:p w14:paraId="74B9F767" w14:textId="3385D56A" w:rsidR="00C452A2" w:rsidRPr="00A91634" w:rsidRDefault="002C328B" w:rsidP="00C452A2">
      <w:pPr>
        <w:pStyle w:val="02"/>
      </w:pPr>
      <w:r>
        <w:t xml:space="preserve">В рамках </w:t>
      </w:r>
      <w:proofErr w:type="spellStart"/>
      <w:r>
        <w:t>данногой</w:t>
      </w:r>
      <w:proofErr w:type="spellEnd"/>
      <w:r>
        <w:t xml:space="preserve"> работы проводится тестирование</w:t>
      </w:r>
      <w:r w:rsidR="00A91634">
        <w:t>.</w:t>
      </w:r>
      <w:r>
        <w:t xml:space="preserve"> </w:t>
      </w:r>
      <w:r w:rsidR="00C452A2" w:rsidRPr="00C452A2">
        <w:t xml:space="preserve">Запуск и тестирование выполнялось </w:t>
      </w:r>
      <w:r w:rsidR="00C452A2">
        <w:t xml:space="preserve">в </w:t>
      </w:r>
      <w:r w:rsidR="00A91634">
        <w:t xml:space="preserve">операционной системе </w:t>
      </w:r>
      <w:r w:rsidR="00A91634">
        <w:rPr>
          <w:lang w:val="en-US"/>
        </w:rPr>
        <w:t>Windows</w:t>
      </w:r>
      <w:r w:rsidR="00A91634" w:rsidRPr="00A91634">
        <w:t xml:space="preserve"> 10.</w:t>
      </w:r>
    </w:p>
    <w:p w14:paraId="1D551FE8" w14:textId="4A0840EC" w:rsidR="00BD6B64" w:rsidRDefault="00571D85" w:rsidP="00C452A2">
      <w:pPr>
        <w:pStyle w:val="02"/>
      </w:pPr>
      <w:r>
        <w:t>Первон</w:t>
      </w:r>
      <w:r w:rsidR="00DB5E50">
        <w:t>а</w:t>
      </w:r>
      <w:r>
        <w:t xml:space="preserve">чально пользователем заполняется </w:t>
      </w:r>
      <w:r w:rsidR="009B25F0">
        <w:t xml:space="preserve">логин и пароль в окне </w:t>
      </w:r>
      <w:r w:rsidR="007E7DF7">
        <w:t>«</w:t>
      </w:r>
      <w:r w:rsidR="009B25F0">
        <w:t>Авторизация</w:t>
      </w:r>
      <w:r w:rsidR="007E7DF7">
        <w:t>»</w:t>
      </w:r>
      <w:r w:rsidR="00A11CC9">
        <w:t>, после чего нажимается кнопка «</w:t>
      </w:r>
      <w:r w:rsidR="009B25F0">
        <w:t>ОК</w:t>
      </w:r>
      <w:r w:rsidR="00A11CC9">
        <w:t xml:space="preserve">», которая запускает </w:t>
      </w:r>
      <w:r w:rsidR="009B25F0">
        <w:t>дальнейшую работу приложения</w:t>
      </w:r>
      <w:r w:rsidR="00A11CC9">
        <w:t>.</w:t>
      </w:r>
    </w:p>
    <w:tbl>
      <w:tblPr>
        <w:tblStyle w:val="a6"/>
        <w:tblW w:w="1013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0"/>
      </w:tblGrid>
      <w:tr w:rsidR="00A11CC9" w14:paraId="0C76405A" w14:textId="77777777" w:rsidTr="00454842">
        <w:trPr>
          <w:trHeight w:val="5411"/>
        </w:trPr>
        <w:tc>
          <w:tcPr>
            <w:tcW w:w="10130" w:type="dxa"/>
            <w:vAlign w:val="bottom"/>
          </w:tcPr>
          <w:p w14:paraId="65B5D9ED" w14:textId="77777777" w:rsidR="00A11CC9" w:rsidRDefault="00A11CC9" w:rsidP="00A11CC9">
            <w:pPr>
              <w:pStyle w:val="02"/>
              <w:keepNext/>
              <w:ind w:firstLine="0"/>
              <w:jc w:val="center"/>
            </w:pPr>
            <w:r w:rsidRPr="00825151">
              <w:rPr>
                <w:noProof/>
                <w:sz w:val="24"/>
              </w:rPr>
              <w:lastRenderedPageBreak/>
              <w:drawing>
                <wp:inline distT="0" distB="0" distL="0" distR="0" wp14:anchorId="7C5291C9" wp14:editId="01CB4AAA">
                  <wp:extent cx="4780831" cy="2962275"/>
                  <wp:effectExtent l="0" t="0" r="127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Рисунок 28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831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89C5BE" w14:textId="07B039DD" w:rsidR="00A11CC9" w:rsidRDefault="00A11CC9" w:rsidP="00A11CC9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1</w:t>
      </w:r>
      <w:r w:rsidR="003961E0">
        <w:rPr>
          <w:noProof/>
        </w:rPr>
        <w:fldChar w:fldCharType="end"/>
      </w:r>
      <w:r>
        <w:t xml:space="preserve"> – </w:t>
      </w:r>
      <w:r w:rsidR="00E864C6">
        <w:t>Заполнение пользователем</w:t>
      </w:r>
      <w:r>
        <w:t xml:space="preserve"> </w:t>
      </w:r>
      <w:r w:rsidR="00E864C6">
        <w:t>данных в окне Авторизация</w:t>
      </w:r>
      <w:r>
        <w:t>»</w:t>
      </w:r>
    </w:p>
    <w:p w14:paraId="7673CE94" w14:textId="77777777" w:rsidR="00A11CC9" w:rsidRDefault="00A11CC9" w:rsidP="00A11CC9">
      <w:pPr>
        <w:pStyle w:val="01"/>
        <w:jc w:val="center"/>
      </w:pPr>
    </w:p>
    <w:p w14:paraId="53C90BAF" w14:textId="33337812" w:rsidR="00A11CC9" w:rsidRDefault="00A11CC9" w:rsidP="00A11CC9">
      <w:pPr>
        <w:pStyle w:val="02"/>
      </w:pPr>
      <w:r>
        <w:t xml:space="preserve">На данном этапе </w:t>
      </w:r>
      <w:r w:rsidR="00E13487">
        <w:t>пользователь видит главное окно приложения</w:t>
      </w:r>
      <w:r>
        <w:t>.</w:t>
      </w:r>
    </w:p>
    <w:tbl>
      <w:tblPr>
        <w:tblStyle w:val="a6"/>
        <w:tblW w:w="98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A11CC9" w14:paraId="19DD281D" w14:textId="77777777" w:rsidTr="00454842">
        <w:trPr>
          <w:trHeight w:val="1491"/>
        </w:trPr>
        <w:tc>
          <w:tcPr>
            <w:tcW w:w="9893" w:type="dxa"/>
            <w:vAlign w:val="bottom"/>
          </w:tcPr>
          <w:p w14:paraId="32F91D13" w14:textId="33FEE9AE" w:rsidR="00A11CC9" w:rsidRDefault="004D7568" w:rsidP="00A11CC9">
            <w:pPr>
              <w:pStyle w:val="02"/>
              <w:keepNext/>
              <w:ind w:firstLine="0"/>
              <w:jc w:val="center"/>
            </w:pPr>
            <w:r w:rsidRPr="00825151">
              <w:rPr>
                <w:noProof/>
                <w:sz w:val="24"/>
              </w:rPr>
              <w:drawing>
                <wp:anchor distT="0" distB="0" distL="114300" distR="114300" simplePos="0" relativeHeight="251664384" behindDoc="0" locked="0" layoutInCell="1" allowOverlap="1" wp14:anchorId="21CA31FD" wp14:editId="5BDEBD34">
                  <wp:simplePos x="0" y="0"/>
                  <wp:positionH relativeFrom="column">
                    <wp:posOffset>365760</wp:posOffset>
                  </wp:positionH>
                  <wp:positionV relativeFrom="paragraph">
                    <wp:posOffset>-635</wp:posOffset>
                  </wp:positionV>
                  <wp:extent cx="5181600" cy="3208655"/>
                  <wp:effectExtent l="0" t="0" r="0" b="0"/>
                  <wp:wrapSquare wrapText="bothSides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600" cy="320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11CC9">
              <w:t xml:space="preserve"> </w:t>
            </w:r>
          </w:p>
        </w:tc>
      </w:tr>
    </w:tbl>
    <w:p w14:paraId="54589B94" w14:textId="7F5A6CAC" w:rsidR="007F2F7D" w:rsidRDefault="00A11CC9" w:rsidP="00A11CC9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2</w:t>
      </w:r>
      <w:r w:rsidR="003961E0">
        <w:rPr>
          <w:noProof/>
        </w:rPr>
        <w:fldChar w:fldCharType="end"/>
      </w:r>
      <w:r>
        <w:t xml:space="preserve"> – </w:t>
      </w:r>
      <w:r w:rsidR="00464C7E">
        <w:t>Главное окно приложения</w:t>
      </w:r>
    </w:p>
    <w:p w14:paraId="66555BB3" w14:textId="77777777" w:rsidR="00454842" w:rsidRDefault="00454842" w:rsidP="00DB5E50">
      <w:pPr>
        <w:pStyle w:val="02"/>
      </w:pPr>
    </w:p>
    <w:p w14:paraId="73ABC12F" w14:textId="3120B683" w:rsidR="00DB5E50" w:rsidRDefault="00DB5E50" w:rsidP="00DB5E50">
      <w:pPr>
        <w:pStyle w:val="02"/>
      </w:pPr>
      <w:r w:rsidRPr="00DB5E50">
        <w:t>После</w:t>
      </w:r>
      <w:r>
        <w:t xml:space="preserve"> </w:t>
      </w:r>
      <w:r w:rsidR="005037B6">
        <w:t>нажатия кнопки</w:t>
      </w:r>
      <w:r>
        <w:t xml:space="preserve"> </w:t>
      </w:r>
      <w:r w:rsidR="005037B6">
        <w:t xml:space="preserve">«Добавить семью» выводится окно </w:t>
      </w:r>
      <w:r w:rsidR="00090D7C">
        <w:t>«Клиент»</w:t>
      </w:r>
      <w:r w:rsidR="002A564D">
        <w:t xml:space="preserve"> </w:t>
      </w:r>
      <w:r w:rsidR="005037B6">
        <w:t>для заполнения данных этой семьи</w:t>
      </w:r>
      <w:r>
        <w:t xml:space="preserve">. </w:t>
      </w:r>
      <w:r w:rsidRPr="00DB5E50">
        <w:t xml:space="preserve"> </w:t>
      </w:r>
    </w:p>
    <w:tbl>
      <w:tblPr>
        <w:tblStyle w:val="a6"/>
        <w:tblW w:w="9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72"/>
      </w:tblGrid>
      <w:tr w:rsidR="00DB5E50" w14:paraId="6D747533" w14:textId="77777777" w:rsidTr="00DB5E50">
        <w:trPr>
          <w:trHeight w:val="2759"/>
        </w:trPr>
        <w:tc>
          <w:tcPr>
            <w:tcW w:w="9972" w:type="dxa"/>
            <w:vAlign w:val="bottom"/>
          </w:tcPr>
          <w:p w14:paraId="0787527F" w14:textId="77777777" w:rsidR="00DB5E50" w:rsidRDefault="00DB5E50" w:rsidP="00DB5E50">
            <w:pPr>
              <w:pStyle w:val="02"/>
              <w:keepNext/>
              <w:ind w:firstLine="0"/>
              <w:jc w:val="center"/>
            </w:pPr>
            <w:r w:rsidRPr="00E05290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6151D4BE" wp14:editId="0866B6E4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-148590</wp:posOffset>
                  </wp:positionV>
                  <wp:extent cx="5118735" cy="3171825"/>
                  <wp:effectExtent l="0" t="0" r="5715" b="9525"/>
                  <wp:wrapSquare wrapText="bothSides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735" cy="317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7C12608" w14:textId="69DBAA0A" w:rsidR="00DB5E50" w:rsidRDefault="00DB5E50" w:rsidP="00A11CC9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3</w:t>
      </w:r>
      <w:r w:rsidR="003961E0">
        <w:rPr>
          <w:noProof/>
        </w:rPr>
        <w:fldChar w:fldCharType="end"/>
      </w:r>
      <w:r>
        <w:t xml:space="preserve"> – </w:t>
      </w:r>
      <w:r w:rsidR="000664C9">
        <w:t>Заполнение данных клиента «Семья»</w:t>
      </w:r>
    </w:p>
    <w:p w14:paraId="37DCC82A" w14:textId="0483EF9B" w:rsidR="00454842" w:rsidRDefault="00454842" w:rsidP="00A11CC9">
      <w:pPr>
        <w:pStyle w:val="01"/>
        <w:jc w:val="center"/>
      </w:pPr>
    </w:p>
    <w:p w14:paraId="2BF7C322" w14:textId="694AD5E8" w:rsidR="00DB5E50" w:rsidRDefault="00DB5E50" w:rsidP="00DB5E50">
      <w:pPr>
        <w:pStyle w:val="02"/>
      </w:pPr>
      <w:r>
        <w:t xml:space="preserve">После </w:t>
      </w:r>
      <w:r w:rsidR="00547DA4">
        <w:t xml:space="preserve">заполнения формы и нажатия кнопки «ОК» запись добавляется в базу, пользователь </w:t>
      </w:r>
      <w:r w:rsidR="0046134A">
        <w:t>может убедиться,</w:t>
      </w:r>
      <w:r w:rsidR="00547DA4">
        <w:t xml:space="preserve"> посмотрев на счетчик записей в левом нижнем углу и </w:t>
      </w:r>
      <w:r w:rsidR="00DC22AC">
        <w:t>убедиться,</w:t>
      </w:r>
      <w:r w:rsidR="00547DA4">
        <w:t xml:space="preserve"> что количество записей изменилось</w:t>
      </w:r>
      <w:r>
        <w:t>.</w:t>
      </w:r>
    </w:p>
    <w:p w14:paraId="2F406E98" w14:textId="5F2F3513" w:rsidR="002C328B" w:rsidRDefault="004D7568" w:rsidP="002C328B">
      <w:pPr>
        <w:pStyle w:val="01"/>
        <w:jc w:val="center"/>
      </w:pPr>
      <w:r w:rsidRPr="007F2F7D">
        <w:rPr>
          <w:noProof/>
          <w:sz w:val="24"/>
        </w:rPr>
        <w:drawing>
          <wp:anchor distT="0" distB="0" distL="114300" distR="114300" simplePos="0" relativeHeight="251666432" behindDoc="0" locked="0" layoutInCell="1" allowOverlap="1" wp14:anchorId="08060B65" wp14:editId="0242516A">
            <wp:simplePos x="0" y="0"/>
            <wp:positionH relativeFrom="column">
              <wp:posOffset>672465</wp:posOffset>
            </wp:positionH>
            <wp:positionV relativeFrom="paragraph">
              <wp:posOffset>3810</wp:posOffset>
            </wp:positionV>
            <wp:extent cx="4943475" cy="3063240"/>
            <wp:effectExtent l="0" t="0" r="9525" b="381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28B"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4</w:t>
      </w:r>
      <w:r w:rsidR="003961E0">
        <w:rPr>
          <w:noProof/>
        </w:rPr>
        <w:fldChar w:fldCharType="end"/>
      </w:r>
      <w:r w:rsidR="00AF4558" w:rsidRPr="00AF4558">
        <w:t xml:space="preserve"> </w:t>
      </w:r>
      <w:r w:rsidR="002C328B">
        <w:t xml:space="preserve">– </w:t>
      </w:r>
      <w:r w:rsidR="00B107B1">
        <w:t>Количество клиентов «Семья» в базе</w:t>
      </w:r>
    </w:p>
    <w:p w14:paraId="55DF8B25" w14:textId="41AAD4D8" w:rsidR="00454842" w:rsidRDefault="00454842" w:rsidP="002C328B">
      <w:pPr>
        <w:pStyle w:val="01"/>
        <w:jc w:val="center"/>
      </w:pPr>
    </w:p>
    <w:p w14:paraId="7BE9E0AE" w14:textId="7C1E8D55" w:rsidR="002C328B" w:rsidRDefault="002C328B" w:rsidP="002C328B">
      <w:pPr>
        <w:pStyle w:val="02"/>
      </w:pPr>
      <w:r>
        <w:t xml:space="preserve">После того, как </w:t>
      </w:r>
      <w:r w:rsidR="002A564D">
        <w:t xml:space="preserve">клиент «Семья» добавлен в базу, пользователь может произвести коррекцию его данных, </w:t>
      </w:r>
      <w:r w:rsidR="00604AAB">
        <w:t xml:space="preserve">выделив клиента и </w:t>
      </w:r>
      <w:r w:rsidR="002A564D">
        <w:t>нажав кнопку «Коррекция».</w:t>
      </w:r>
      <w:r w:rsidR="0030067D">
        <w:t xml:space="preserve"> Обнаружив, что необходимого города в </w:t>
      </w:r>
      <w:proofErr w:type="spellStart"/>
      <w:r w:rsidR="0030067D">
        <w:t>выподающем</w:t>
      </w:r>
      <w:proofErr w:type="spellEnd"/>
      <w:r w:rsidR="0030067D">
        <w:t xml:space="preserve"> списке нету – </w:t>
      </w:r>
      <w:r w:rsidR="0030067D">
        <w:lastRenderedPageBreak/>
        <w:t>пользователь должен добавить его в базу городов.</w:t>
      </w:r>
      <w:r w:rsidR="00A8648C">
        <w:t xml:space="preserve"> Для этого необходимо нажать кнопку «Справочники»</w:t>
      </w:r>
      <w:r w:rsidR="00DF72C6">
        <w:t>, а затем перейти в раздел «Города»</w:t>
      </w:r>
    </w:p>
    <w:p w14:paraId="3B20FC13" w14:textId="77777777" w:rsidR="00CD604E" w:rsidRPr="002A564D" w:rsidRDefault="00CD604E" w:rsidP="002C328B">
      <w:pPr>
        <w:pStyle w:val="02"/>
      </w:pPr>
    </w:p>
    <w:tbl>
      <w:tblPr>
        <w:tblStyle w:val="a6"/>
        <w:tblW w:w="101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86"/>
      </w:tblGrid>
      <w:tr w:rsidR="00497968" w14:paraId="5A8616CD" w14:textId="77777777" w:rsidTr="00454842">
        <w:trPr>
          <w:trHeight w:val="2642"/>
        </w:trPr>
        <w:tc>
          <w:tcPr>
            <w:tcW w:w="10186" w:type="dxa"/>
            <w:vAlign w:val="bottom"/>
          </w:tcPr>
          <w:p w14:paraId="565D7609" w14:textId="2F2BAC32" w:rsidR="00497968" w:rsidRDefault="00AC225D" w:rsidP="00497968">
            <w:pPr>
              <w:pStyle w:val="02"/>
              <w:keepNext/>
              <w:ind w:firstLine="0"/>
              <w:jc w:val="center"/>
            </w:pPr>
            <w:r w:rsidRPr="00E05290">
              <w:rPr>
                <w:noProof/>
                <w:sz w:val="24"/>
              </w:rPr>
              <w:drawing>
                <wp:anchor distT="0" distB="0" distL="114300" distR="114300" simplePos="0" relativeHeight="251721728" behindDoc="0" locked="0" layoutInCell="1" allowOverlap="1" wp14:anchorId="063E24EF" wp14:editId="137B4BFB">
                  <wp:simplePos x="0" y="0"/>
                  <wp:positionH relativeFrom="column">
                    <wp:posOffset>430530</wp:posOffset>
                  </wp:positionH>
                  <wp:positionV relativeFrom="paragraph">
                    <wp:posOffset>-1415415</wp:posOffset>
                  </wp:positionV>
                  <wp:extent cx="5262880" cy="1400175"/>
                  <wp:effectExtent l="0" t="0" r="0" b="9525"/>
                  <wp:wrapTopAndBottom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25A703" w14:textId="03F0F0C4" w:rsidR="00497968" w:rsidRDefault="00497968" w:rsidP="00497968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 xml:space="preserve"> – </w:t>
      </w:r>
      <w:r w:rsidR="00774B30">
        <w:t>Коррекция данных клиента «Семья»</w:t>
      </w:r>
    </w:p>
    <w:tbl>
      <w:tblPr>
        <w:tblStyle w:val="a6"/>
        <w:tblW w:w="9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08"/>
      </w:tblGrid>
      <w:tr w:rsidR="00497968" w14:paraId="41EA7A9A" w14:textId="77777777" w:rsidTr="00454842">
        <w:trPr>
          <w:trHeight w:val="2808"/>
        </w:trPr>
        <w:tc>
          <w:tcPr>
            <w:tcW w:w="9908" w:type="dxa"/>
            <w:vAlign w:val="bottom"/>
          </w:tcPr>
          <w:p w14:paraId="3CE5408F" w14:textId="77777777" w:rsidR="00497968" w:rsidRDefault="00497968" w:rsidP="00497968">
            <w:pPr>
              <w:pStyle w:val="01"/>
              <w:keepNext/>
              <w:jc w:val="center"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67456" behindDoc="0" locked="0" layoutInCell="1" allowOverlap="1" wp14:anchorId="0EB4C595" wp14:editId="77AA4C14">
                  <wp:simplePos x="0" y="0"/>
                  <wp:positionH relativeFrom="column">
                    <wp:posOffset>451485</wp:posOffset>
                  </wp:positionH>
                  <wp:positionV relativeFrom="paragraph">
                    <wp:posOffset>-1270</wp:posOffset>
                  </wp:positionV>
                  <wp:extent cx="4981575" cy="3085465"/>
                  <wp:effectExtent l="0" t="0" r="9525" b="635"/>
                  <wp:wrapSquare wrapText="bothSides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Рисунок 34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3085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B6E38D1" w14:textId="525088BE" w:rsidR="00497968" w:rsidRDefault="00497968" w:rsidP="00497968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6</w:t>
      </w:r>
      <w:r w:rsidR="003961E0">
        <w:rPr>
          <w:noProof/>
        </w:rPr>
        <w:fldChar w:fldCharType="end"/>
      </w:r>
      <w:r>
        <w:t xml:space="preserve"> –</w:t>
      </w:r>
      <w:r w:rsidRPr="00497968">
        <w:t xml:space="preserve"> </w:t>
      </w:r>
      <w:r w:rsidR="00A81F82">
        <w:t>Выбор справочника</w:t>
      </w:r>
    </w:p>
    <w:p w14:paraId="2E867FB8" w14:textId="77777777" w:rsidR="00497968" w:rsidRDefault="00497968" w:rsidP="00497968">
      <w:pPr>
        <w:pStyle w:val="affb"/>
      </w:pPr>
    </w:p>
    <w:p w14:paraId="78DE8EDB" w14:textId="5883DA64" w:rsidR="00C222F9" w:rsidRPr="00C222F9" w:rsidRDefault="00C008A3" w:rsidP="00801E97">
      <w:pPr>
        <w:ind w:firstLine="709"/>
      </w:pPr>
      <w:r>
        <w:t>В окне «Справочник городов» - пользователь может добавлять, корректировать, удалять города</w:t>
      </w:r>
      <w:r w:rsidR="00C222F9">
        <w:t>.</w:t>
      </w:r>
    </w:p>
    <w:p w14:paraId="0D1B5FAC" w14:textId="77777777" w:rsidR="00497968" w:rsidRDefault="00497968" w:rsidP="00497968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497968" w14:paraId="0FBF2FA9" w14:textId="77777777" w:rsidTr="00C222F9">
        <w:tc>
          <w:tcPr>
            <w:tcW w:w="9627" w:type="dxa"/>
          </w:tcPr>
          <w:p w14:paraId="6E32038D" w14:textId="77777777" w:rsidR="00497968" w:rsidRDefault="00497968" w:rsidP="00497968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68480" behindDoc="0" locked="0" layoutInCell="1" allowOverlap="1" wp14:anchorId="25A08B7C" wp14:editId="4B33722F">
                  <wp:simplePos x="0" y="0"/>
                  <wp:positionH relativeFrom="column">
                    <wp:posOffset>641985</wp:posOffset>
                  </wp:positionH>
                  <wp:positionV relativeFrom="paragraph">
                    <wp:posOffset>0</wp:posOffset>
                  </wp:positionV>
                  <wp:extent cx="4794250" cy="2970530"/>
                  <wp:effectExtent l="0" t="0" r="6350" b="1270"/>
                  <wp:wrapSquare wrapText="bothSides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Рисунок 3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97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4942E8D" w14:textId="79340773" w:rsidR="00497968" w:rsidRDefault="00497968" w:rsidP="00497968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 w:rsidR="008D5CD9">
        <w:t>.</w:t>
      </w:r>
      <w:r w:rsidR="003961E0">
        <w:fldChar w:fldCharType="begin"/>
      </w:r>
      <w:r w:rsidR="003961E0">
        <w:instrText xml:space="preserve"> SEQ Рисунок \* ARABIC \s 1 </w:instrText>
      </w:r>
      <w:r w:rsidR="003961E0">
        <w:fldChar w:fldCharType="separate"/>
      </w:r>
      <w:r w:rsidR="00C56D21">
        <w:rPr>
          <w:noProof/>
        </w:rPr>
        <w:t>7</w:t>
      </w:r>
      <w:r w:rsidR="003961E0">
        <w:rPr>
          <w:noProof/>
        </w:rPr>
        <w:fldChar w:fldCharType="end"/>
      </w:r>
      <w:r>
        <w:t xml:space="preserve">– </w:t>
      </w:r>
      <w:r w:rsidR="006726EF">
        <w:t>Добавление города в справочник городов</w:t>
      </w:r>
    </w:p>
    <w:p w14:paraId="7FB76609" w14:textId="77777777" w:rsidR="005D66F3" w:rsidRDefault="005D66F3" w:rsidP="00497968">
      <w:pPr>
        <w:pStyle w:val="01"/>
        <w:jc w:val="center"/>
      </w:pPr>
    </w:p>
    <w:p w14:paraId="60A83EB4" w14:textId="3A0FFA01" w:rsidR="005D66F3" w:rsidRPr="00C222F9" w:rsidRDefault="005D66F3" w:rsidP="005D66F3">
      <w:pPr>
        <w:ind w:firstLine="709"/>
      </w:pPr>
      <w:r>
        <w:t>После добавления нужного города, пользователь может добавить его в данные клиента.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5D66F3" w14:paraId="4C5EA307" w14:textId="77777777" w:rsidTr="004655AF">
        <w:tc>
          <w:tcPr>
            <w:tcW w:w="9354" w:type="dxa"/>
          </w:tcPr>
          <w:p w14:paraId="3EC95214" w14:textId="77777777" w:rsidR="005D66F3" w:rsidRDefault="005D66F3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70528" behindDoc="0" locked="0" layoutInCell="1" allowOverlap="1" wp14:anchorId="746C222E" wp14:editId="083B0BB1">
                  <wp:simplePos x="0" y="0"/>
                  <wp:positionH relativeFrom="column">
                    <wp:posOffset>641985</wp:posOffset>
                  </wp:positionH>
                  <wp:positionV relativeFrom="paragraph">
                    <wp:posOffset>3810</wp:posOffset>
                  </wp:positionV>
                  <wp:extent cx="4794250" cy="2969895"/>
                  <wp:effectExtent l="0" t="0" r="6350" b="1905"/>
                  <wp:wrapSquare wrapText="bothSides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4250" cy="296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5A1349C" w14:textId="3C8D0D2C" w:rsidR="005D66F3" w:rsidRDefault="005D66F3" w:rsidP="005D66F3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</w:t>
      </w:r>
      <w:r w:rsidR="00AF02A4">
        <w:t>8</w:t>
      </w:r>
      <w:r>
        <w:t>– Добавление города в справочник городов</w:t>
      </w:r>
    </w:p>
    <w:p w14:paraId="7E0E6DBA" w14:textId="77777777" w:rsidR="00942913" w:rsidRDefault="00942913" w:rsidP="005D66F3">
      <w:pPr>
        <w:pStyle w:val="01"/>
        <w:jc w:val="center"/>
      </w:pPr>
    </w:p>
    <w:p w14:paraId="7E64E4D3" w14:textId="17E18E09" w:rsidR="00942913" w:rsidRPr="00C222F9" w:rsidRDefault="008756AA" w:rsidP="00942913">
      <w:pPr>
        <w:ind w:firstLine="709"/>
      </w:pPr>
      <w:r>
        <w:t>Для удаления клиента «Семья» пользователь должен нажать кнопку «Исключение», после чего нажать кнопку «Да» в окне «Подтверждение»</w:t>
      </w:r>
      <w:r w:rsidR="00942913">
        <w:t>.</w:t>
      </w:r>
    </w:p>
    <w:p w14:paraId="7FAB8189" w14:textId="77777777" w:rsidR="00942913" w:rsidRDefault="00942913" w:rsidP="00942913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942913" w14:paraId="0D8E5C58" w14:textId="77777777" w:rsidTr="00796A51">
        <w:tc>
          <w:tcPr>
            <w:tcW w:w="9627" w:type="dxa"/>
          </w:tcPr>
          <w:p w14:paraId="719573F4" w14:textId="77777777" w:rsidR="00942913" w:rsidRDefault="00942913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72576" behindDoc="0" locked="0" layoutInCell="1" allowOverlap="1" wp14:anchorId="2C1DAEC8" wp14:editId="461C37E6">
                  <wp:simplePos x="0" y="0"/>
                  <wp:positionH relativeFrom="column">
                    <wp:posOffset>669290</wp:posOffset>
                  </wp:positionH>
                  <wp:positionV relativeFrom="paragraph">
                    <wp:posOffset>0</wp:posOffset>
                  </wp:positionV>
                  <wp:extent cx="4766310" cy="2952750"/>
                  <wp:effectExtent l="0" t="0" r="0" b="0"/>
                  <wp:wrapSquare wrapText="bothSides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310" cy="295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794375" w14:textId="3315E0F0" w:rsidR="00942913" w:rsidRDefault="00942913" w:rsidP="00942913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</w:t>
      </w:r>
      <w:r w:rsidR="005C462C">
        <w:t>9</w:t>
      </w:r>
      <w:r>
        <w:t xml:space="preserve">– </w:t>
      </w:r>
      <w:r w:rsidR="007F2827">
        <w:t>Удаление</w:t>
      </w:r>
      <w:r w:rsidR="00D01F6D">
        <w:t xml:space="preserve"> клиента «Семья»</w:t>
      </w:r>
    </w:p>
    <w:p w14:paraId="6723329D" w14:textId="77777777" w:rsidR="00147834" w:rsidRDefault="00147834" w:rsidP="00942913">
      <w:pPr>
        <w:pStyle w:val="01"/>
        <w:jc w:val="center"/>
      </w:pPr>
    </w:p>
    <w:p w14:paraId="5B93AD2A" w14:textId="6680649E" w:rsidR="00147834" w:rsidRPr="00C222F9" w:rsidRDefault="00147834" w:rsidP="00147834">
      <w:pPr>
        <w:ind w:firstLine="709"/>
      </w:pPr>
      <w:r>
        <w:t xml:space="preserve">Для </w:t>
      </w:r>
      <w:r w:rsidR="00185881">
        <w:t>каждого клиента «Семья» можно добавить одного или несколько клиентов "Ребенок»</w:t>
      </w:r>
      <w:r w:rsidR="00A9039C">
        <w:t xml:space="preserve">. Для этого необходимо </w:t>
      </w:r>
      <w:r w:rsidR="007640F3">
        <w:t xml:space="preserve">выделить клиента «Семья» и </w:t>
      </w:r>
      <w:r w:rsidR="00A9039C">
        <w:t>нажать кнопку «Добавить ребенка»</w:t>
      </w:r>
      <w:r w:rsidR="00E77219"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47834" w14:paraId="48267582" w14:textId="77777777" w:rsidTr="004655AF">
        <w:tc>
          <w:tcPr>
            <w:tcW w:w="9354" w:type="dxa"/>
          </w:tcPr>
          <w:p w14:paraId="4A9EC633" w14:textId="77777777" w:rsidR="00147834" w:rsidRDefault="00147834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74624" behindDoc="0" locked="0" layoutInCell="1" allowOverlap="1" wp14:anchorId="17B17F58" wp14:editId="6D4B8717">
                  <wp:simplePos x="0" y="0"/>
                  <wp:positionH relativeFrom="column">
                    <wp:posOffset>351155</wp:posOffset>
                  </wp:positionH>
                  <wp:positionV relativeFrom="paragraph">
                    <wp:posOffset>108585</wp:posOffset>
                  </wp:positionV>
                  <wp:extent cx="5084445" cy="2895600"/>
                  <wp:effectExtent l="0" t="0" r="1905" b="0"/>
                  <wp:wrapSquare wrapText="bothSides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4445" cy="28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676D40C" w14:textId="1E1782D0" w:rsidR="00147834" w:rsidRDefault="00147834" w:rsidP="00147834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</w:t>
      </w:r>
      <w:r w:rsidR="00754063">
        <w:t>10</w:t>
      </w:r>
      <w:r>
        <w:t xml:space="preserve">– </w:t>
      </w:r>
      <w:r w:rsidR="00F46278">
        <w:t>Добавление</w:t>
      </w:r>
      <w:r>
        <w:t xml:space="preserve"> клиента «</w:t>
      </w:r>
      <w:r w:rsidR="00F46278">
        <w:t>Ребенок</w:t>
      </w:r>
      <w:r>
        <w:t>»</w:t>
      </w:r>
    </w:p>
    <w:p w14:paraId="2E0C57D3" w14:textId="2A92028F" w:rsidR="00D20B1F" w:rsidRDefault="00D20B1F" w:rsidP="00147834">
      <w:pPr>
        <w:pStyle w:val="01"/>
        <w:jc w:val="center"/>
      </w:pPr>
    </w:p>
    <w:p w14:paraId="41C26584" w14:textId="16EA2FEE" w:rsidR="00D20B1F" w:rsidRPr="00C222F9" w:rsidRDefault="001D3CA6" w:rsidP="00D20B1F">
      <w:pPr>
        <w:ind w:firstLine="709"/>
      </w:pPr>
      <w:r>
        <w:t>Убедится</w:t>
      </w:r>
      <w:r w:rsidR="009B04D2">
        <w:t>,</w:t>
      </w:r>
      <w:r>
        <w:t xml:space="preserve"> что клиент «Ребенок» добавился можно в окне «Дети», выделив нужного нам клиента «Семья»</w:t>
      </w:r>
      <w:r w:rsidR="00D20B1F">
        <w:t>.</w:t>
      </w:r>
    </w:p>
    <w:p w14:paraId="59BD3F3C" w14:textId="77777777" w:rsidR="00D20B1F" w:rsidRDefault="00D20B1F" w:rsidP="00D20B1F">
      <w:pPr>
        <w:pStyle w:val="01"/>
        <w:jc w:val="center"/>
      </w:pPr>
      <w:bookmarkStart w:id="26" w:name="_Hlk82551327"/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D20B1F" w14:paraId="604577CC" w14:textId="77777777" w:rsidTr="00796A51">
        <w:tc>
          <w:tcPr>
            <w:tcW w:w="9627" w:type="dxa"/>
          </w:tcPr>
          <w:p w14:paraId="4C2FC92C" w14:textId="77777777" w:rsidR="00D20B1F" w:rsidRDefault="00D20B1F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76672" behindDoc="0" locked="0" layoutInCell="1" allowOverlap="1" wp14:anchorId="15190020" wp14:editId="0A294674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112395</wp:posOffset>
                  </wp:positionV>
                  <wp:extent cx="4967605" cy="2828925"/>
                  <wp:effectExtent l="0" t="0" r="4445" b="9525"/>
                  <wp:wrapSquare wrapText="bothSides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7605" cy="282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411ACA4" w14:textId="769005EA" w:rsidR="00D20B1F" w:rsidRDefault="00D20B1F" w:rsidP="00D20B1F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 xml:space="preserve">.11– </w:t>
      </w:r>
      <w:r w:rsidR="00B820E2">
        <w:t>Окно</w:t>
      </w:r>
      <w:r>
        <w:t xml:space="preserve"> «</w:t>
      </w:r>
      <w:r w:rsidR="00B820E2">
        <w:t>Дети</w:t>
      </w:r>
      <w:r>
        <w:t>»</w:t>
      </w:r>
    </w:p>
    <w:bookmarkEnd w:id="26"/>
    <w:p w14:paraId="5EBDAC9D" w14:textId="77777777" w:rsidR="000B39C4" w:rsidRDefault="000B39C4" w:rsidP="00D20B1F">
      <w:pPr>
        <w:pStyle w:val="01"/>
        <w:jc w:val="center"/>
      </w:pPr>
    </w:p>
    <w:p w14:paraId="5ED9AC24" w14:textId="7E91FCEF" w:rsidR="000B39C4" w:rsidRPr="00C222F9" w:rsidRDefault="00685325" w:rsidP="000B39C4">
      <w:pPr>
        <w:ind w:firstLine="709"/>
      </w:pPr>
      <w:r>
        <w:t>Для каждой семьи можно добавлять или удалять отдельные категории, выделив клиента «Семья» и нажав кнопку «Установить категорию». Проверить категорию можно в столбце «Категория»</w:t>
      </w:r>
      <w:r w:rsidR="00F82E86">
        <w:t>.</w:t>
      </w:r>
    </w:p>
    <w:p w14:paraId="5FADD165" w14:textId="77777777" w:rsidR="000B39C4" w:rsidRDefault="000B39C4" w:rsidP="000B39C4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0B39C4" w14:paraId="7F14E595" w14:textId="77777777" w:rsidTr="00796A51">
        <w:tc>
          <w:tcPr>
            <w:tcW w:w="9627" w:type="dxa"/>
          </w:tcPr>
          <w:p w14:paraId="2A46F43F" w14:textId="77777777" w:rsidR="000B39C4" w:rsidRDefault="000B39C4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78720" behindDoc="0" locked="0" layoutInCell="1" allowOverlap="1" wp14:anchorId="42BAD841" wp14:editId="15D5C752">
                  <wp:simplePos x="0" y="0"/>
                  <wp:positionH relativeFrom="column">
                    <wp:posOffset>303530</wp:posOffset>
                  </wp:positionH>
                  <wp:positionV relativeFrom="paragraph">
                    <wp:posOffset>270510</wp:posOffset>
                  </wp:positionV>
                  <wp:extent cx="5132070" cy="2533650"/>
                  <wp:effectExtent l="0" t="0" r="0" b="0"/>
                  <wp:wrapSquare wrapText="bothSides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07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FB87705" w14:textId="4F0DA52E" w:rsidR="000B39C4" w:rsidRDefault="000B39C4" w:rsidP="000B39C4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B6528F">
        <w:t>2</w:t>
      </w:r>
      <w:r>
        <w:t xml:space="preserve">– </w:t>
      </w:r>
      <w:r w:rsidR="00204591">
        <w:t>Добавление категории клиенту «Семья»</w:t>
      </w:r>
    </w:p>
    <w:p w14:paraId="5885BBE0" w14:textId="77777777" w:rsidR="00B6528F" w:rsidRDefault="00B6528F" w:rsidP="000B39C4">
      <w:pPr>
        <w:pStyle w:val="01"/>
        <w:jc w:val="center"/>
      </w:pPr>
    </w:p>
    <w:p w14:paraId="2F98B54B" w14:textId="4636B6BB" w:rsidR="00B6528F" w:rsidRPr="00C222F9" w:rsidRDefault="00B537A6" w:rsidP="00B6528F">
      <w:pPr>
        <w:ind w:firstLine="709"/>
      </w:pPr>
      <w:r>
        <w:t>Клиент может редактировать список доступных категорий. Для этого необходимо нажать кнопку «Справочники» и выбрать «Категории»</w:t>
      </w:r>
      <w:r w:rsidR="005551F7">
        <w:t>.</w:t>
      </w:r>
      <w:r>
        <w:t xml:space="preserve"> </w:t>
      </w:r>
    </w:p>
    <w:p w14:paraId="106FD89D" w14:textId="77777777" w:rsidR="00B6528F" w:rsidRDefault="00B6528F" w:rsidP="00B6528F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B6528F" w14:paraId="7A845961" w14:textId="77777777" w:rsidTr="00796A51">
        <w:tc>
          <w:tcPr>
            <w:tcW w:w="9627" w:type="dxa"/>
          </w:tcPr>
          <w:p w14:paraId="2DD5B4C3" w14:textId="77777777" w:rsidR="00B6528F" w:rsidRDefault="00B6528F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57BA7651" wp14:editId="61E1AD74">
                  <wp:simplePos x="0" y="0"/>
                  <wp:positionH relativeFrom="column">
                    <wp:posOffset>384810</wp:posOffset>
                  </wp:positionH>
                  <wp:positionV relativeFrom="paragraph">
                    <wp:posOffset>112395</wp:posOffset>
                  </wp:positionV>
                  <wp:extent cx="5050790" cy="2876550"/>
                  <wp:effectExtent l="0" t="0" r="0" b="0"/>
                  <wp:wrapSquare wrapText="bothSides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265D573" w14:textId="221482D9" w:rsidR="00B6528F" w:rsidRDefault="00B6528F" w:rsidP="00B6528F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213826">
        <w:t>3</w:t>
      </w:r>
      <w:r>
        <w:t>– Окно «</w:t>
      </w:r>
      <w:r w:rsidR="005C0B0A">
        <w:t>Справочник категорий</w:t>
      </w:r>
      <w:r>
        <w:t>»</w:t>
      </w:r>
    </w:p>
    <w:p w14:paraId="40B63A36" w14:textId="77777777" w:rsidR="00606885" w:rsidRDefault="00606885" w:rsidP="00B6528F">
      <w:pPr>
        <w:pStyle w:val="01"/>
        <w:jc w:val="center"/>
      </w:pPr>
    </w:p>
    <w:p w14:paraId="0A7AB6A7" w14:textId="75A884CE" w:rsidR="00606885" w:rsidRPr="00C222F9" w:rsidRDefault="00887085" w:rsidP="00606885">
      <w:pPr>
        <w:ind w:firstLine="709"/>
      </w:pPr>
      <w:r>
        <w:t xml:space="preserve">Клиент может производить поиск в базе по </w:t>
      </w:r>
      <w:r w:rsidR="00287430">
        <w:t>необходимым</w:t>
      </w:r>
      <w:r>
        <w:t xml:space="preserve"> шаблонам.</w:t>
      </w:r>
      <w:r w:rsidR="00287430">
        <w:t xml:space="preserve"> Для этого необходимо</w:t>
      </w:r>
      <w:r w:rsidR="00F20133">
        <w:t xml:space="preserve"> нажать кнопку «Создать список»</w:t>
      </w:r>
      <w:r w:rsidR="00DE3CDE">
        <w:t>, и выбрать необходимой шаблон.</w:t>
      </w:r>
    </w:p>
    <w:p w14:paraId="20BDD479" w14:textId="77777777" w:rsidR="00606885" w:rsidRDefault="00606885" w:rsidP="00606885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606885" w14:paraId="14974E49" w14:textId="77777777" w:rsidTr="00796A51">
        <w:tc>
          <w:tcPr>
            <w:tcW w:w="9627" w:type="dxa"/>
          </w:tcPr>
          <w:p w14:paraId="2D8CFB74" w14:textId="77777777" w:rsidR="00606885" w:rsidRDefault="00606885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82816" behindDoc="0" locked="0" layoutInCell="1" allowOverlap="1" wp14:anchorId="079F6ED4" wp14:editId="37434BED">
                  <wp:simplePos x="0" y="0"/>
                  <wp:positionH relativeFrom="column">
                    <wp:posOffset>130175</wp:posOffset>
                  </wp:positionH>
                  <wp:positionV relativeFrom="paragraph">
                    <wp:posOffset>269875</wp:posOffset>
                  </wp:positionV>
                  <wp:extent cx="5305425" cy="2619375"/>
                  <wp:effectExtent l="0" t="0" r="9525" b="9525"/>
                  <wp:wrapSquare wrapText="bothSides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BA30264" w14:textId="19F4B84E" w:rsidR="00606885" w:rsidRDefault="00606885" w:rsidP="00606885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2A4166">
        <w:t>4</w:t>
      </w:r>
      <w:r>
        <w:t>– Окно «</w:t>
      </w:r>
      <w:r w:rsidR="00270C66">
        <w:t>Клиенты по городу</w:t>
      </w:r>
      <w:r>
        <w:t>»</w:t>
      </w:r>
    </w:p>
    <w:p w14:paraId="560EF0C8" w14:textId="77777777" w:rsidR="0013275E" w:rsidRDefault="0013275E" w:rsidP="00606885">
      <w:pPr>
        <w:pStyle w:val="01"/>
        <w:jc w:val="center"/>
      </w:pPr>
    </w:p>
    <w:p w14:paraId="0B00C523" w14:textId="11351551" w:rsidR="0013275E" w:rsidRPr="00980CA5" w:rsidRDefault="00592453" w:rsidP="0013275E">
      <w:pPr>
        <w:ind w:firstLine="709"/>
      </w:pPr>
      <w:r>
        <w:t xml:space="preserve">Предусмотрен экспорт </w:t>
      </w:r>
      <w:r w:rsidR="00AA7FA6">
        <w:t>полученных списков в</w:t>
      </w:r>
      <w:r>
        <w:t xml:space="preserve"> форматы </w:t>
      </w:r>
      <w:r w:rsidRPr="00592453">
        <w:t>.</w:t>
      </w:r>
      <w:proofErr w:type="spellStart"/>
      <w:r w:rsidRPr="00592453">
        <w:t>xlsx</w:t>
      </w:r>
      <w:proofErr w:type="spellEnd"/>
      <w:r>
        <w:t xml:space="preserve"> и .</w:t>
      </w:r>
      <w:r>
        <w:rPr>
          <w:lang w:val="en-US"/>
        </w:rPr>
        <w:t>txt</w:t>
      </w:r>
      <w:r w:rsidR="00980CA5" w:rsidRPr="00980CA5">
        <w:t xml:space="preserve">. </w:t>
      </w:r>
      <w:r w:rsidR="00980CA5">
        <w:t>Для предотвращения ошибок в чтении из-за неправильной кодировки экспортируемых файлов предусмотрен выбор кодировки.</w:t>
      </w:r>
    </w:p>
    <w:p w14:paraId="3797824B" w14:textId="77777777" w:rsidR="0013275E" w:rsidRDefault="0013275E" w:rsidP="0013275E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3275E" w14:paraId="02E7C4AA" w14:textId="77777777" w:rsidTr="00796A51">
        <w:tc>
          <w:tcPr>
            <w:tcW w:w="9627" w:type="dxa"/>
          </w:tcPr>
          <w:p w14:paraId="4A6E4206" w14:textId="77777777" w:rsidR="0013275E" w:rsidRDefault="0013275E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84864" behindDoc="0" locked="0" layoutInCell="1" allowOverlap="1" wp14:anchorId="3FE50847" wp14:editId="5B3F00B1">
                  <wp:simplePos x="0" y="0"/>
                  <wp:positionH relativeFrom="column">
                    <wp:posOffset>207010</wp:posOffset>
                  </wp:positionH>
                  <wp:positionV relativeFrom="paragraph">
                    <wp:posOffset>267970</wp:posOffset>
                  </wp:positionV>
                  <wp:extent cx="5228590" cy="2581275"/>
                  <wp:effectExtent l="0" t="0" r="0" b="9525"/>
                  <wp:wrapSquare wrapText="bothSides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859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0705121" w14:textId="6B0EDA2F" w:rsidR="0013275E" w:rsidRDefault="0013275E" w:rsidP="0013275E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682B5A">
        <w:t>5</w:t>
      </w:r>
      <w:r>
        <w:t xml:space="preserve">– </w:t>
      </w:r>
      <w:r w:rsidR="00682B5A">
        <w:t>Выбор кодировки в окне «Клиенты по городу»</w:t>
      </w:r>
    </w:p>
    <w:p w14:paraId="484E0583" w14:textId="743646CE" w:rsidR="001D2B4A" w:rsidRDefault="001D2B4A" w:rsidP="0013275E">
      <w:pPr>
        <w:pStyle w:val="01"/>
        <w:jc w:val="center"/>
      </w:pPr>
    </w:p>
    <w:p w14:paraId="4D15F6F9" w14:textId="731B001A" w:rsidR="00471635" w:rsidRPr="00980CA5" w:rsidRDefault="001D2B4A" w:rsidP="00471635">
      <w:pPr>
        <w:ind w:firstLine="709"/>
      </w:pPr>
      <w:r>
        <w:t xml:space="preserve">Предусмотрен </w:t>
      </w:r>
      <w:r w:rsidR="00106EFF">
        <w:t>поиск в базе по любым словам</w:t>
      </w:r>
      <w:r>
        <w:t>.</w:t>
      </w:r>
      <w:r w:rsidR="00106EFF" w:rsidRPr="00106EFF">
        <w:t xml:space="preserve"> </w:t>
      </w:r>
      <w:r w:rsidR="00106EFF">
        <w:t>Для этого необходимо нажать кнопку «Найти»</w:t>
      </w:r>
      <w:r w:rsidR="00471635">
        <w:t xml:space="preserve">. Возможен экспорт полученных списков в форматы </w:t>
      </w:r>
      <w:r w:rsidR="00471635" w:rsidRPr="00592453">
        <w:t>.</w:t>
      </w:r>
      <w:proofErr w:type="spellStart"/>
      <w:r w:rsidR="00471635" w:rsidRPr="00592453">
        <w:t>xlsx</w:t>
      </w:r>
      <w:proofErr w:type="spellEnd"/>
      <w:r w:rsidR="00471635">
        <w:t xml:space="preserve"> и .</w:t>
      </w:r>
      <w:r w:rsidR="00471635">
        <w:rPr>
          <w:lang w:val="en-US"/>
        </w:rPr>
        <w:t>txt</w:t>
      </w:r>
      <w:r w:rsidR="00471635" w:rsidRPr="00980CA5">
        <w:t xml:space="preserve">. </w:t>
      </w:r>
      <w:r w:rsidR="00471635">
        <w:t>Для предотвращения ошибок в чтении из-за неправильной кодировки экспортируемых файлов предусмотрен выбор кодировки.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1D2B4A" w14:paraId="69BB1DC9" w14:textId="77777777" w:rsidTr="004F7485">
        <w:tc>
          <w:tcPr>
            <w:tcW w:w="9354" w:type="dxa"/>
          </w:tcPr>
          <w:p w14:paraId="5001A245" w14:textId="77777777" w:rsidR="001D2B4A" w:rsidRDefault="001D2B4A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686912" behindDoc="0" locked="0" layoutInCell="1" allowOverlap="1" wp14:anchorId="2925A17B" wp14:editId="1FF9EFCB">
                  <wp:simplePos x="0" y="0"/>
                  <wp:positionH relativeFrom="column">
                    <wp:posOffset>327660</wp:posOffset>
                  </wp:positionH>
                  <wp:positionV relativeFrom="paragraph">
                    <wp:posOffset>270510</wp:posOffset>
                  </wp:positionV>
                  <wp:extent cx="5162550" cy="3199130"/>
                  <wp:effectExtent l="0" t="0" r="0" b="127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62550" cy="3199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A72975D" w14:textId="13412523" w:rsidR="001D2B4A" w:rsidRDefault="001D2B4A" w:rsidP="001D2B4A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8A6E3A">
        <w:t>6</w:t>
      </w:r>
      <w:r>
        <w:t xml:space="preserve">– </w:t>
      </w:r>
      <w:r w:rsidR="008A6E3A">
        <w:t>Окно</w:t>
      </w:r>
      <w:r>
        <w:t xml:space="preserve"> «</w:t>
      </w:r>
      <w:r w:rsidR="008A6E3A">
        <w:t>Поиск</w:t>
      </w:r>
      <w:r>
        <w:t>»</w:t>
      </w:r>
    </w:p>
    <w:p w14:paraId="61475355" w14:textId="0CB4C01A" w:rsidR="001D2B4A" w:rsidRDefault="001D2B4A" w:rsidP="0013275E">
      <w:pPr>
        <w:pStyle w:val="01"/>
        <w:jc w:val="center"/>
      </w:pPr>
    </w:p>
    <w:p w14:paraId="117252EB" w14:textId="155A40F3" w:rsidR="00C1500D" w:rsidRDefault="00C1500D" w:rsidP="00C1500D">
      <w:pPr>
        <w:ind w:firstLine="709"/>
      </w:pPr>
      <w:r>
        <w:t>Поиск в базе работает</w:t>
      </w:r>
      <w:r w:rsidR="006201CD">
        <w:t xml:space="preserve"> по частям слова, выводя все результаты</w:t>
      </w:r>
      <w:r w:rsidR="00CF6156">
        <w:t xml:space="preserve"> в список</w:t>
      </w:r>
      <w:r>
        <w:t>.</w:t>
      </w:r>
    </w:p>
    <w:p w14:paraId="69E3C9E6" w14:textId="3B06A482" w:rsidR="00C1500D" w:rsidRDefault="00937A03" w:rsidP="00BF5B81">
      <w:r>
        <w:t xml:space="preserve">Полученный список пользователь может экспортировать в форматы </w:t>
      </w:r>
      <w:r w:rsidRPr="00592453">
        <w:t>.</w:t>
      </w:r>
      <w:proofErr w:type="spellStart"/>
      <w:r w:rsidRPr="00592453">
        <w:t>xlsx</w:t>
      </w:r>
      <w:proofErr w:type="spellEnd"/>
      <w:r>
        <w:t xml:space="preserve"> и .</w:t>
      </w:r>
      <w:r>
        <w:rPr>
          <w:lang w:val="en-US"/>
        </w:rPr>
        <w:t>txt</w:t>
      </w:r>
      <w:r w:rsidRPr="00980CA5">
        <w:t>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C1500D" w14:paraId="4C52FB87" w14:textId="77777777" w:rsidTr="00796A51">
        <w:tc>
          <w:tcPr>
            <w:tcW w:w="9627" w:type="dxa"/>
          </w:tcPr>
          <w:p w14:paraId="62C57629" w14:textId="77777777" w:rsidR="00C1500D" w:rsidRDefault="00C1500D" w:rsidP="00796A51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572AA98B" wp14:editId="548BD969">
                  <wp:simplePos x="0" y="0"/>
                  <wp:positionH relativeFrom="column">
                    <wp:posOffset>470535</wp:posOffset>
                  </wp:positionH>
                  <wp:positionV relativeFrom="paragraph">
                    <wp:posOffset>264160</wp:posOffset>
                  </wp:positionV>
                  <wp:extent cx="5019675" cy="3110230"/>
                  <wp:effectExtent l="0" t="0" r="9525" b="0"/>
                  <wp:wrapSquare wrapText="bothSides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3110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68854D1" w14:textId="58BE2556" w:rsidR="00C1500D" w:rsidRDefault="00C1500D" w:rsidP="00C1500D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 w:rsidR="00C56D21"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57649F">
        <w:t>7</w:t>
      </w:r>
      <w:r>
        <w:t xml:space="preserve">– </w:t>
      </w:r>
      <w:r w:rsidR="0057649F">
        <w:t xml:space="preserve">Результат поиска </w:t>
      </w:r>
      <w:r>
        <w:t xml:space="preserve"> </w:t>
      </w:r>
    </w:p>
    <w:p w14:paraId="11AB4829" w14:textId="77777777" w:rsidR="00C53BCA" w:rsidRDefault="00C53BCA" w:rsidP="00C1500D">
      <w:pPr>
        <w:pStyle w:val="01"/>
        <w:jc w:val="center"/>
      </w:pPr>
    </w:p>
    <w:p w14:paraId="76F293CB" w14:textId="3C2E73D2" w:rsidR="00C53BCA" w:rsidRPr="00980CA5" w:rsidRDefault="00C53BCA" w:rsidP="00C53BCA">
      <w:pPr>
        <w:ind w:firstLine="709"/>
      </w:pPr>
      <w:r>
        <w:t xml:space="preserve">Пользователь имеет возможность проанализировать качественный состав клиентов построением диаграмм. Диаграммы можно строить нескольких типов: число детей по возрастам, число детей в семьях. </w:t>
      </w:r>
    </w:p>
    <w:p w14:paraId="531CD38C" w14:textId="77777777" w:rsidR="00C53BCA" w:rsidRDefault="00C53BCA" w:rsidP="00C53BCA">
      <w:pPr>
        <w:pStyle w:val="01"/>
        <w:jc w:val="center"/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C53BCA" w14:paraId="73B6C3A9" w14:textId="77777777" w:rsidTr="00182478">
        <w:tc>
          <w:tcPr>
            <w:tcW w:w="9627" w:type="dxa"/>
          </w:tcPr>
          <w:p w14:paraId="13EC84FE" w14:textId="77777777" w:rsidR="00C53BCA" w:rsidRDefault="00C53BCA" w:rsidP="00182478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709440" behindDoc="0" locked="0" layoutInCell="1" allowOverlap="1" wp14:anchorId="6BEF5750" wp14:editId="2E9AAD67">
                  <wp:simplePos x="0" y="0"/>
                  <wp:positionH relativeFrom="column">
                    <wp:posOffset>280035</wp:posOffset>
                  </wp:positionH>
                  <wp:positionV relativeFrom="paragraph">
                    <wp:posOffset>274955</wp:posOffset>
                  </wp:positionV>
                  <wp:extent cx="5221605" cy="2857500"/>
                  <wp:effectExtent l="0" t="0" r="0" b="0"/>
                  <wp:wrapSquare wrapText="bothSides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605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457D1DDC" w14:textId="2C401777" w:rsidR="00C53BCA" w:rsidRDefault="00C53BCA" w:rsidP="00C53BCA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>
        <w:rPr>
          <w:noProof/>
        </w:rPr>
        <w:t>5</w:t>
      </w:r>
      <w:r w:rsidR="003961E0">
        <w:rPr>
          <w:noProof/>
        </w:rPr>
        <w:fldChar w:fldCharType="end"/>
      </w:r>
      <w:r>
        <w:t xml:space="preserve">.18– Выбор </w:t>
      </w:r>
      <w:r w:rsidR="0080204A">
        <w:t>типа диаграммы</w:t>
      </w:r>
      <w:r>
        <w:t xml:space="preserve"> в окне «</w:t>
      </w:r>
      <w:r w:rsidR="0080204A">
        <w:t>Выбор шаблона</w:t>
      </w:r>
      <w:r>
        <w:t>»</w:t>
      </w:r>
    </w:p>
    <w:p w14:paraId="0D3A5242" w14:textId="77777777" w:rsidR="00C1500D" w:rsidRDefault="00C1500D" w:rsidP="0013275E">
      <w:pPr>
        <w:pStyle w:val="01"/>
        <w:jc w:val="center"/>
      </w:pPr>
    </w:p>
    <w:p w14:paraId="3B7455A8" w14:textId="2D27BE55" w:rsidR="00C34ABD" w:rsidRDefault="00C34ABD" w:rsidP="004C3D84">
      <w:pPr>
        <w:ind w:firstLine="709"/>
      </w:pPr>
      <w:r>
        <w:t xml:space="preserve">Диаграмма «Число детей по возрастам» показывает количество детей и </w:t>
      </w:r>
      <w:proofErr w:type="spellStart"/>
      <w:r>
        <w:t>возрост</w:t>
      </w:r>
      <w:proofErr w:type="spellEnd"/>
      <w:r>
        <w:t xml:space="preserve"> каждой группы.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C34ABD" w14:paraId="18CF09A0" w14:textId="77777777" w:rsidTr="00182478">
        <w:tc>
          <w:tcPr>
            <w:tcW w:w="9627" w:type="dxa"/>
          </w:tcPr>
          <w:p w14:paraId="7906E6BE" w14:textId="77777777" w:rsidR="00C34ABD" w:rsidRDefault="00C34ABD" w:rsidP="00182478">
            <w:pPr>
              <w:pStyle w:val="affb"/>
              <w:keepNext/>
            </w:pPr>
            <w:r w:rsidRPr="007F2F7D">
              <w:rPr>
                <w:noProof/>
                <w:sz w:val="24"/>
              </w:rPr>
              <w:lastRenderedPageBreak/>
              <w:drawing>
                <wp:anchor distT="0" distB="0" distL="114300" distR="114300" simplePos="0" relativeHeight="251711488" behindDoc="0" locked="0" layoutInCell="1" allowOverlap="1" wp14:anchorId="77CD27C8" wp14:editId="680EA7B7">
                  <wp:simplePos x="0" y="0"/>
                  <wp:positionH relativeFrom="column">
                    <wp:posOffset>327660</wp:posOffset>
                  </wp:positionH>
                  <wp:positionV relativeFrom="paragraph">
                    <wp:posOffset>309245</wp:posOffset>
                  </wp:positionV>
                  <wp:extent cx="5222240" cy="2857500"/>
                  <wp:effectExtent l="0" t="0" r="0" b="0"/>
                  <wp:wrapSquare wrapText="bothSides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240" cy="285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9B109AD" w14:textId="54974E2D" w:rsidR="00C34ABD" w:rsidRDefault="00C34ABD" w:rsidP="00C34ABD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>
        <w:rPr>
          <w:noProof/>
        </w:rPr>
        <w:t>5</w:t>
      </w:r>
      <w:r w:rsidR="003961E0">
        <w:rPr>
          <w:noProof/>
        </w:rPr>
        <w:fldChar w:fldCharType="end"/>
      </w:r>
      <w:r>
        <w:t>.1</w:t>
      </w:r>
      <w:r w:rsidR="000810AE">
        <w:t>9</w:t>
      </w:r>
      <w:r>
        <w:t xml:space="preserve">– </w:t>
      </w:r>
      <w:r w:rsidR="00656830">
        <w:t>Диаграмма «Число детей по возрастам»</w:t>
      </w:r>
    </w:p>
    <w:p w14:paraId="2D13325A" w14:textId="77777777" w:rsidR="00AC60E1" w:rsidRDefault="00AC60E1" w:rsidP="00C34ABD">
      <w:pPr>
        <w:pStyle w:val="01"/>
        <w:jc w:val="center"/>
      </w:pPr>
    </w:p>
    <w:p w14:paraId="180B87B1" w14:textId="3DF6D9A2" w:rsidR="00BF5B81" w:rsidRDefault="00BF5B81" w:rsidP="00BF5B81">
      <w:pPr>
        <w:ind w:firstLine="709"/>
      </w:pPr>
      <w:r>
        <w:t xml:space="preserve">Диаграмма «Число детей </w:t>
      </w:r>
      <w:r w:rsidR="00AC60E1">
        <w:t>в семьях</w:t>
      </w:r>
      <w:r>
        <w:t xml:space="preserve">» показывает количество </w:t>
      </w:r>
      <w:r w:rsidR="00AC60E1">
        <w:t>детей</w:t>
      </w:r>
      <w:r>
        <w:t xml:space="preserve"> и </w:t>
      </w:r>
      <w:r w:rsidR="00AC60E1">
        <w:t>количество семей в каждом городе</w:t>
      </w:r>
      <w:r>
        <w:t>.</w:t>
      </w:r>
      <w:r w:rsidR="00AC60E1">
        <w:t xml:space="preserve"> Перед составлением диаграммы необходимо указать </w:t>
      </w:r>
      <w:proofErr w:type="gramStart"/>
      <w:r w:rsidR="00AC60E1">
        <w:t>город</w:t>
      </w:r>
      <w:proofErr w:type="gramEnd"/>
      <w:r w:rsidR="00AC60E1">
        <w:t xml:space="preserve"> в котором будет производится поиск.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BF5B81" w14:paraId="6AAED466" w14:textId="77777777" w:rsidTr="00182478">
        <w:tc>
          <w:tcPr>
            <w:tcW w:w="9627" w:type="dxa"/>
          </w:tcPr>
          <w:p w14:paraId="0D615963" w14:textId="77777777" w:rsidR="00BF5B81" w:rsidRDefault="00BF5B81" w:rsidP="00182478">
            <w:pPr>
              <w:pStyle w:val="affb"/>
              <w:keepNext/>
            </w:pPr>
            <w:r w:rsidRPr="007F2F7D">
              <w:rPr>
                <w:noProof/>
                <w:sz w:val="24"/>
              </w:rPr>
              <w:drawing>
                <wp:anchor distT="0" distB="0" distL="114300" distR="114300" simplePos="0" relativeHeight="251713536" behindDoc="0" locked="0" layoutInCell="1" allowOverlap="1" wp14:anchorId="25CE3340" wp14:editId="09BE10FA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309880</wp:posOffset>
                  </wp:positionV>
                  <wp:extent cx="5457825" cy="2992755"/>
                  <wp:effectExtent l="0" t="0" r="9525" b="0"/>
                  <wp:wrapSquare wrapText="bothSides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Рисунок 16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7825" cy="2992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017380D" w14:textId="05FA09E1" w:rsidR="00BF5B81" w:rsidRDefault="00BF5B81" w:rsidP="00BF5B81">
      <w:pPr>
        <w:pStyle w:val="01"/>
        <w:jc w:val="center"/>
      </w:pPr>
      <w:r>
        <w:t xml:space="preserve">Рисунок </w:t>
      </w:r>
      <w:r w:rsidR="003961E0">
        <w:fldChar w:fldCharType="begin"/>
      </w:r>
      <w:r w:rsidR="003961E0">
        <w:instrText xml:space="preserve"> STYLEREF 1 \s </w:instrText>
      </w:r>
      <w:r w:rsidR="003961E0">
        <w:fldChar w:fldCharType="separate"/>
      </w:r>
      <w:r>
        <w:rPr>
          <w:noProof/>
        </w:rPr>
        <w:t>5</w:t>
      </w:r>
      <w:r w:rsidR="003961E0">
        <w:rPr>
          <w:noProof/>
        </w:rPr>
        <w:fldChar w:fldCharType="end"/>
      </w:r>
      <w:r>
        <w:t>.</w:t>
      </w:r>
      <w:r w:rsidR="000810AE">
        <w:t>20</w:t>
      </w:r>
      <w:r>
        <w:t xml:space="preserve">– </w:t>
      </w:r>
      <w:r w:rsidR="0063643A">
        <w:t>Диаграмма «Число детей в семьях»</w:t>
      </w:r>
    </w:p>
    <w:p w14:paraId="5241564D" w14:textId="77777777" w:rsidR="00B6528F" w:rsidRDefault="00B6528F" w:rsidP="000B39C4">
      <w:pPr>
        <w:pStyle w:val="01"/>
        <w:jc w:val="center"/>
      </w:pPr>
    </w:p>
    <w:p w14:paraId="1F354321" w14:textId="5AFD7396" w:rsidR="00901632" w:rsidRDefault="001A2EC5" w:rsidP="00901632">
      <w:pPr>
        <w:pStyle w:val="02"/>
        <w:rPr>
          <w:szCs w:val="28"/>
        </w:rPr>
      </w:pPr>
      <w:r w:rsidRPr="00D44434">
        <w:t xml:space="preserve">Для оценки </w:t>
      </w:r>
      <w:proofErr w:type="spellStart"/>
      <w:r>
        <w:t>оценки</w:t>
      </w:r>
      <w:proofErr w:type="spellEnd"/>
      <w:r>
        <w:t xml:space="preserve"> разработанного</w:t>
      </w:r>
      <w:r w:rsidRPr="00D44434">
        <w:t xml:space="preserve"> программного </w:t>
      </w:r>
      <w:r>
        <w:t>средства</w:t>
      </w:r>
      <w:r w:rsidRPr="00D44434">
        <w:t xml:space="preserve"> было </w:t>
      </w:r>
      <w:r>
        <w:t xml:space="preserve">выбрано и </w:t>
      </w:r>
      <w:r w:rsidRPr="00D44434">
        <w:t>проведено функциональное тестирование</w:t>
      </w:r>
      <w:r>
        <w:t xml:space="preserve">, поскольку данный вид тестирования позволил проверить соответствие разработанного программного </w:t>
      </w:r>
      <w:r>
        <w:lastRenderedPageBreak/>
        <w:t>средства требованиям задания</w:t>
      </w:r>
      <w:r>
        <w:t xml:space="preserve">. </w:t>
      </w:r>
      <w:r w:rsidR="00901632">
        <w:rPr>
          <w:szCs w:val="28"/>
        </w:rPr>
        <w:t>В ходе проведенного тестирования было продемонстрированно выполнение программным средством следующих функций:</w:t>
      </w:r>
    </w:p>
    <w:p w14:paraId="649E67FF" w14:textId="77777777" w:rsidR="00901632" w:rsidRPr="00C838DD" w:rsidRDefault="00901632" w:rsidP="00901632">
      <w:pPr>
        <w:pStyle w:val="02"/>
      </w:pPr>
      <w:r>
        <w:t xml:space="preserve">– </w:t>
      </w:r>
      <w:r>
        <w:rPr>
          <w:szCs w:val="28"/>
        </w:rPr>
        <w:t>добавление клиента с контактными и анкетными данными</w:t>
      </w:r>
      <w:r>
        <w:t>;</w:t>
      </w:r>
    </w:p>
    <w:p w14:paraId="2C089DA5" w14:textId="77777777" w:rsidR="00901632" w:rsidRPr="00C838DD" w:rsidRDefault="00901632" w:rsidP="00901632">
      <w:pPr>
        <w:pStyle w:val="02"/>
      </w:pPr>
      <w:r>
        <w:t xml:space="preserve">– </w:t>
      </w:r>
      <w:r>
        <w:rPr>
          <w:szCs w:val="28"/>
        </w:rPr>
        <w:t>коррекция ранее внесенного клиента</w:t>
      </w:r>
      <w:r>
        <w:t>;</w:t>
      </w:r>
    </w:p>
    <w:p w14:paraId="61948E05" w14:textId="77777777" w:rsidR="00901632" w:rsidRPr="00C838DD" w:rsidRDefault="00901632" w:rsidP="00901632">
      <w:pPr>
        <w:pStyle w:val="02"/>
      </w:pPr>
      <w:r>
        <w:t xml:space="preserve">– </w:t>
      </w:r>
      <w:r>
        <w:rPr>
          <w:szCs w:val="28"/>
        </w:rPr>
        <w:t>удаление ранее внесенного клиента</w:t>
      </w:r>
      <w:r>
        <w:t>;</w:t>
      </w:r>
    </w:p>
    <w:p w14:paraId="1B192FCF" w14:textId="77777777" w:rsidR="00901632" w:rsidRPr="00C838DD" w:rsidRDefault="00901632" w:rsidP="00901632">
      <w:pPr>
        <w:pStyle w:val="02"/>
      </w:pPr>
      <w:r>
        <w:t xml:space="preserve">– </w:t>
      </w:r>
      <w:r>
        <w:rPr>
          <w:szCs w:val="28"/>
        </w:rPr>
        <w:t>добавление ребенка к клиенту с документами и анкетными данными</w:t>
      </w:r>
      <w:r>
        <w:t>;</w:t>
      </w:r>
    </w:p>
    <w:p w14:paraId="304BD172" w14:textId="77777777" w:rsidR="00901632" w:rsidRPr="00C838DD" w:rsidRDefault="00901632" w:rsidP="00901632">
      <w:pPr>
        <w:pStyle w:val="02"/>
      </w:pPr>
      <w:r>
        <w:t xml:space="preserve">– </w:t>
      </w:r>
      <w:r>
        <w:rPr>
          <w:szCs w:val="28"/>
        </w:rPr>
        <w:t>коррекция ранее внесенного ребенка</w:t>
      </w:r>
      <w:r>
        <w:t>;</w:t>
      </w:r>
    </w:p>
    <w:p w14:paraId="38F70A4A" w14:textId="77777777" w:rsidR="00901632" w:rsidRDefault="00901632" w:rsidP="00901632">
      <w:pPr>
        <w:pStyle w:val="02"/>
      </w:pPr>
      <w:r>
        <w:t xml:space="preserve">– </w:t>
      </w:r>
      <w:r>
        <w:rPr>
          <w:szCs w:val="28"/>
        </w:rPr>
        <w:t>присвоение клиенту одной или нескольких категорий</w:t>
      </w:r>
      <w:r>
        <w:t>.</w:t>
      </w:r>
    </w:p>
    <w:p w14:paraId="78527D97" w14:textId="77777777" w:rsidR="00901632" w:rsidRDefault="00901632" w:rsidP="00901632">
      <w:pPr>
        <w:pStyle w:val="02"/>
      </w:pPr>
      <w:r>
        <w:t xml:space="preserve">– </w:t>
      </w:r>
      <w:r>
        <w:rPr>
          <w:szCs w:val="28"/>
        </w:rPr>
        <w:t>ведение справочника категорий</w:t>
      </w:r>
      <w:r>
        <w:t>.</w:t>
      </w:r>
    </w:p>
    <w:p w14:paraId="0FA8F95A" w14:textId="77777777" w:rsidR="00901632" w:rsidRDefault="00901632" w:rsidP="00901632">
      <w:pPr>
        <w:pStyle w:val="02"/>
      </w:pPr>
      <w:r>
        <w:t xml:space="preserve">– </w:t>
      </w:r>
      <w:r>
        <w:rPr>
          <w:szCs w:val="28"/>
        </w:rPr>
        <w:t>ведение справочника городов</w:t>
      </w:r>
      <w:r>
        <w:t>.</w:t>
      </w:r>
    </w:p>
    <w:p w14:paraId="6072AFF6" w14:textId="1341D9BA" w:rsidR="00901632" w:rsidRDefault="00901632" w:rsidP="00901632">
      <w:pPr>
        <w:pStyle w:val="02"/>
      </w:pPr>
      <w:r>
        <w:t xml:space="preserve">– </w:t>
      </w:r>
      <w:r>
        <w:rPr>
          <w:szCs w:val="28"/>
        </w:rPr>
        <w:t>формирование списков по заданным правилам, экспорт в различные форматы полученных списков</w:t>
      </w:r>
      <w:r>
        <w:t>.</w:t>
      </w:r>
    </w:p>
    <w:p w14:paraId="2AD54809" w14:textId="77777777" w:rsidR="00901632" w:rsidRDefault="00901632" w:rsidP="00901632">
      <w:pPr>
        <w:pStyle w:val="02"/>
      </w:pPr>
      <w:r>
        <w:t xml:space="preserve">– </w:t>
      </w:r>
      <w:r>
        <w:rPr>
          <w:szCs w:val="28"/>
        </w:rPr>
        <w:t>поиск в базе данных любых сведений по части текста</w:t>
      </w:r>
      <w:r>
        <w:t>.</w:t>
      </w:r>
    </w:p>
    <w:p w14:paraId="533948AD" w14:textId="7E06769A" w:rsidR="00901632" w:rsidRDefault="00901632" w:rsidP="00901632">
      <w:pPr>
        <w:pStyle w:val="02"/>
      </w:pPr>
      <w:r>
        <w:t xml:space="preserve">– </w:t>
      </w:r>
      <w:r w:rsidR="000A27BB">
        <w:rPr>
          <w:szCs w:val="28"/>
        </w:rPr>
        <w:t>визуализация клиентской базы с помощью диаграмм</w:t>
      </w:r>
      <w:r>
        <w:t>.</w:t>
      </w:r>
    </w:p>
    <w:p w14:paraId="1D34EF0E" w14:textId="4FDC47AF" w:rsidR="00422776" w:rsidRPr="00583B7C" w:rsidRDefault="00C222F9" w:rsidP="00640F81">
      <w:pPr>
        <w:pStyle w:val="1"/>
        <w:numPr>
          <w:ilvl w:val="0"/>
          <w:numId w:val="0"/>
        </w:numPr>
        <w:spacing w:before="0" w:after="360"/>
        <w:ind w:firstLine="709"/>
      </w:pPr>
      <w:bookmarkStart w:id="27" w:name="_Toc83246608"/>
      <w:r w:rsidRPr="00583B7C">
        <w:lastRenderedPageBreak/>
        <w:t>Заключение</w:t>
      </w:r>
      <w:bookmarkEnd w:id="27"/>
    </w:p>
    <w:p w14:paraId="12C3B572" w14:textId="6608AF24" w:rsidR="00EA1D2C" w:rsidRDefault="00EA1D2C" w:rsidP="00EA1D2C">
      <w:pPr>
        <w:pStyle w:val="02"/>
      </w:pPr>
      <w:r>
        <w:t xml:space="preserve">В рамках данного дипломного проекта </w:t>
      </w:r>
      <w:r w:rsidR="00351D7A">
        <w:t xml:space="preserve">для </w:t>
      </w:r>
      <w:r w:rsidR="00351D7A" w:rsidRPr="00BC0A86">
        <w:t>ведения</w:t>
      </w:r>
      <w:r w:rsidR="00BC0A86" w:rsidRPr="00BC0A86">
        <w:t xml:space="preserve"> учета учащихся детского образовательного центра </w:t>
      </w:r>
      <w:r>
        <w:rPr>
          <w:szCs w:val="28"/>
        </w:rPr>
        <w:t xml:space="preserve">было разработано </w:t>
      </w:r>
      <w:r w:rsidR="00BC0A86">
        <w:rPr>
          <w:szCs w:val="28"/>
        </w:rPr>
        <w:t xml:space="preserve">кроссплатформенное </w:t>
      </w:r>
      <w:r>
        <w:rPr>
          <w:szCs w:val="28"/>
        </w:rPr>
        <w:t>программное</w:t>
      </w:r>
      <w:r w:rsidRPr="00FA6709">
        <w:rPr>
          <w:szCs w:val="28"/>
        </w:rPr>
        <w:t xml:space="preserve"> средства </w:t>
      </w:r>
      <w:r w:rsidR="00BC0A86">
        <w:rPr>
          <w:szCs w:val="28"/>
        </w:rPr>
        <w:t xml:space="preserve">относящееся к типу </w:t>
      </w:r>
      <w:r>
        <w:rPr>
          <w:lang w:val="en-US"/>
        </w:rPr>
        <w:t>CRM</w:t>
      </w:r>
      <w:r>
        <w:t xml:space="preserve">-систем на </w:t>
      </w:r>
      <w:proofErr w:type="spellStart"/>
      <w:r w:rsidR="00BC0A86">
        <w:t>фрэймворке</w:t>
      </w:r>
      <w:proofErr w:type="spellEnd"/>
      <w:r>
        <w:t xml:space="preserve"> </w:t>
      </w:r>
      <w:r w:rsidR="00BC0A86">
        <w:rPr>
          <w:lang w:val="en-US"/>
        </w:rPr>
        <w:t>QT</w:t>
      </w:r>
      <w:r>
        <w:t xml:space="preserve"> и</w:t>
      </w:r>
      <w:r>
        <w:rPr>
          <w:color w:val="000000"/>
        </w:rPr>
        <w:t xml:space="preserve"> </w:t>
      </w:r>
      <w:r w:rsidR="00BC0A86">
        <w:rPr>
          <w:color w:val="000000"/>
        </w:rPr>
        <w:t>языке программирования</w:t>
      </w:r>
      <w:r>
        <w:rPr>
          <w:color w:val="000000"/>
        </w:rPr>
        <w:t xml:space="preserve"> «</w:t>
      </w:r>
      <w:r w:rsidR="00BC0A86">
        <w:rPr>
          <w:color w:val="000000"/>
        </w:rPr>
        <w:t>С++</w:t>
      </w:r>
      <w:r>
        <w:rPr>
          <w:color w:val="000000"/>
        </w:rPr>
        <w:t>»</w:t>
      </w:r>
      <w:r>
        <w:t>.</w:t>
      </w:r>
    </w:p>
    <w:p w14:paraId="79148338" w14:textId="77777777" w:rsidR="009B0670" w:rsidRDefault="009B0670" w:rsidP="009B0670">
      <w:pPr>
        <w:spacing w:line="400" w:lineRule="exact"/>
        <w:ind w:firstLine="709"/>
        <w:jc w:val="both"/>
        <w:rPr>
          <w:szCs w:val="28"/>
        </w:rPr>
      </w:pPr>
      <w:r w:rsidRPr="00D44434">
        <w:rPr>
          <w:szCs w:val="28"/>
        </w:rPr>
        <w:t xml:space="preserve">В ходе разработки были решены </w:t>
      </w:r>
      <w:r>
        <w:rPr>
          <w:szCs w:val="28"/>
        </w:rPr>
        <w:t xml:space="preserve">и реализованы следующие </w:t>
      </w:r>
      <w:r w:rsidRPr="00D44434">
        <w:rPr>
          <w:szCs w:val="28"/>
        </w:rPr>
        <w:t>задачи</w:t>
      </w:r>
      <w:r>
        <w:rPr>
          <w:szCs w:val="28"/>
        </w:rPr>
        <w:t>:</w:t>
      </w:r>
    </w:p>
    <w:p w14:paraId="22FAED03" w14:textId="0FD40419" w:rsidR="00EA1D2C" w:rsidRDefault="004743BF" w:rsidP="00FC32DB">
      <w:pPr>
        <w:pStyle w:val="02"/>
        <w:ind w:firstLine="999"/>
      </w:pPr>
      <w:r w:rsidRPr="000363A2">
        <w:rPr>
          <w:sz w:val="26"/>
          <w:szCs w:val="26"/>
        </w:rPr>
        <w:t>– </w:t>
      </w:r>
      <w:r>
        <w:t>о</w:t>
      </w:r>
      <w:r w:rsidR="000D74FB" w:rsidRPr="000D74FB">
        <w:t>писана предметная область и разработана функциональная модель, дан перечень используемых средств и технологий, применяемых при разработке програм</w:t>
      </w:r>
      <w:r w:rsidR="00033423">
        <w:t>м</w:t>
      </w:r>
      <w:r w:rsidR="000D74FB" w:rsidRPr="000D74FB">
        <w:t xml:space="preserve">ного средства, а также описаны модули входящие в </w:t>
      </w:r>
      <w:proofErr w:type="spellStart"/>
      <w:r w:rsidR="000D74FB" w:rsidRPr="000D74FB">
        <w:t>фрэймворк</w:t>
      </w:r>
      <w:proofErr w:type="spellEnd"/>
      <w:r w:rsidR="000D74FB" w:rsidRPr="000D74FB">
        <w:t xml:space="preserve"> QT и дано краткое их описание</w:t>
      </w:r>
      <w:r w:rsidR="009B0670" w:rsidRPr="007C4FDA">
        <w:rPr>
          <w:shd w:val="clear" w:color="auto" w:fill="FFFFFF"/>
        </w:rPr>
        <w:t>;</w:t>
      </w:r>
    </w:p>
    <w:p w14:paraId="6C257DA8" w14:textId="125FEF59" w:rsidR="000B50BA" w:rsidRDefault="00E370E3" w:rsidP="00FC32DB">
      <w:pPr>
        <w:pStyle w:val="02"/>
        <w:ind w:firstLine="999"/>
      </w:pPr>
      <w:r w:rsidRPr="000363A2">
        <w:rPr>
          <w:sz w:val="26"/>
          <w:szCs w:val="26"/>
        </w:rPr>
        <w:t>– </w:t>
      </w:r>
      <w:r>
        <w:t>п</w:t>
      </w:r>
      <w:r w:rsidR="00352924" w:rsidRPr="00352924">
        <w:t>роведен функциональный анализ предметной области</w:t>
      </w:r>
      <w:r w:rsidR="000B50BA">
        <w:t>, а также</w:t>
      </w:r>
      <w:r w:rsidR="00352924" w:rsidRPr="00352924">
        <w:t xml:space="preserve"> </w:t>
      </w:r>
      <w:r w:rsidR="000B50BA">
        <w:t>п</w:t>
      </w:r>
      <w:r w:rsidR="00352924" w:rsidRPr="00352924">
        <w:t xml:space="preserve">роведена разработка структуры программного средства. </w:t>
      </w:r>
    </w:p>
    <w:p w14:paraId="2B293997" w14:textId="2F9CB652" w:rsidR="00653537" w:rsidRDefault="000B50BA" w:rsidP="005358AE">
      <w:pPr>
        <w:pStyle w:val="02"/>
        <w:ind w:firstLine="0"/>
      </w:pPr>
      <w:r w:rsidRPr="000363A2">
        <w:rPr>
          <w:sz w:val="26"/>
          <w:szCs w:val="26"/>
        </w:rPr>
        <w:t>– </w:t>
      </w:r>
      <w:r>
        <w:t>р</w:t>
      </w:r>
      <w:r w:rsidR="00352924" w:rsidRPr="00352924">
        <w:t xml:space="preserve">азработана структура классов при использовании объектно-ориентированного стиля </w:t>
      </w:r>
      <w:proofErr w:type="spellStart"/>
      <w:r w:rsidR="00352924" w:rsidRPr="00352924">
        <w:t>програм-мирования</w:t>
      </w:r>
      <w:proofErr w:type="spellEnd"/>
      <w:r w:rsidR="00352924" w:rsidRPr="00352924">
        <w:t xml:space="preserve"> приложений</w:t>
      </w:r>
      <w:r>
        <w:t xml:space="preserve"> и описана</w:t>
      </w:r>
      <w:r w:rsidR="00352924" w:rsidRPr="00352924">
        <w:t xml:space="preserve"> структура базы данных</w:t>
      </w:r>
      <w:r w:rsidR="00927299">
        <w:t xml:space="preserve">, а также </w:t>
      </w:r>
      <w:r w:rsidR="00352924" w:rsidRPr="00352924">
        <w:t>реализация подключения базы данных в программу с помощью</w:t>
      </w:r>
      <w:r w:rsidR="00C3544F">
        <w:t xml:space="preserve"> </w:t>
      </w:r>
      <w:r w:rsidR="00352924" w:rsidRPr="00352924">
        <w:t xml:space="preserve">инструментов </w:t>
      </w:r>
      <w:proofErr w:type="spellStart"/>
      <w:r w:rsidR="00352924" w:rsidRPr="00352924">
        <w:t>фрэймворка</w:t>
      </w:r>
      <w:proofErr w:type="spellEnd"/>
      <w:r w:rsidR="00352924" w:rsidRPr="00352924">
        <w:t xml:space="preserve"> QT</w:t>
      </w:r>
      <w:r w:rsidR="00A602EA" w:rsidRPr="00352924">
        <w:t>;</w:t>
      </w:r>
      <w:r w:rsidR="007A7116" w:rsidRPr="007A7116">
        <w:t xml:space="preserve"> </w:t>
      </w:r>
    </w:p>
    <w:p w14:paraId="6C6F27E3" w14:textId="495104C3" w:rsidR="00EA1D2C" w:rsidRDefault="00653537" w:rsidP="00FC32DB">
      <w:pPr>
        <w:pStyle w:val="02"/>
        <w:ind w:firstLine="999"/>
      </w:pPr>
      <w:r w:rsidRPr="000363A2">
        <w:rPr>
          <w:sz w:val="26"/>
          <w:szCs w:val="26"/>
        </w:rPr>
        <w:t>– </w:t>
      </w:r>
      <w:r>
        <w:t>о</w:t>
      </w:r>
      <w:r w:rsidR="007A7116" w:rsidRPr="007A7116">
        <w:t xml:space="preserve">писаны </w:t>
      </w:r>
      <w:proofErr w:type="spellStart"/>
      <w:r w:rsidR="007A7116" w:rsidRPr="007A7116">
        <w:t>агоритмы</w:t>
      </w:r>
      <w:proofErr w:type="spellEnd"/>
      <w:r w:rsidR="007A7116" w:rsidRPr="007A7116">
        <w:t xml:space="preserve"> входа в систему, регистрации нового пользователя, с</w:t>
      </w:r>
      <w:r w:rsidR="007A7116">
        <w:t>о</w:t>
      </w:r>
      <w:r w:rsidR="007A7116" w:rsidRPr="007A7116">
        <w:t>хранения клиента в БД, удаления клиента в БД, экспорта списков</w:t>
      </w:r>
      <w:r w:rsidR="00246A9F">
        <w:t>.</w:t>
      </w:r>
    </w:p>
    <w:p w14:paraId="3EBEA914" w14:textId="49E28457" w:rsidR="008B6B4D" w:rsidRDefault="00660C8B" w:rsidP="00FC32DB">
      <w:pPr>
        <w:pStyle w:val="02"/>
        <w:ind w:firstLine="0"/>
      </w:pPr>
      <w:r w:rsidRPr="000363A2">
        <w:rPr>
          <w:sz w:val="26"/>
          <w:szCs w:val="26"/>
        </w:rPr>
        <w:t>– </w:t>
      </w:r>
      <w:r>
        <w:t>п</w:t>
      </w:r>
      <w:r w:rsidR="00947A7E" w:rsidRPr="00947A7E">
        <w:t xml:space="preserve">роведено визуальное и функциональное тестирование </w:t>
      </w:r>
      <w:r w:rsidR="0085495C" w:rsidRPr="00947A7E">
        <w:t>разработанного</w:t>
      </w:r>
      <w:r w:rsidR="00947A7E" w:rsidRPr="00947A7E">
        <w:t xml:space="preserve"> программного средства</w:t>
      </w:r>
      <w:r w:rsidR="005358AE">
        <w:t>,</w:t>
      </w:r>
      <w:r w:rsidR="005358AE" w:rsidRPr="005358AE">
        <w:rPr>
          <w:sz w:val="26"/>
          <w:szCs w:val="26"/>
        </w:rPr>
        <w:t xml:space="preserve"> </w:t>
      </w:r>
      <w:r w:rsidR="00C93B25">
        <w:rPr>
          <w:sz w:val="26"/>
          <w:szCs w:val="26"/>
        </w:rPr>
        <w:t>о</w:t>
      </w:r>
      <w:r w:rsidR="005358AE" w:rsidRPr="007A7116">
        <w:t>писана разработка алгоритмов и их программная реализация</w:t>
      </w:r>
      <w:r w:rsidR="007D2869" w:rsidRPr="007D2869">
        <w:t>;</w:t>
      </w:r>
    </w:p>
    <w:p w14:paraId="336947B2" w14:textId="7376455B" w:rsidR="008B6B4D" w:rsidRDefault="008B6B4D" w:rsidP="00EA1D2C">
      <w:pPr>
        <w:pStyle w:val="02"/>
        <w:rPr>
          <w:szCs w:val="28"/>
        </w:rPr>
      </w:pPr>
      <w:r w:rsidRPr="008B6B4D">
        <w:rPr>
          <w:szCs w:val="28"/>
        </w:rPr>
        <w:t xml:space="preserve">Таким образом, разработанное программное средство может быть использовано в сферах деятельности, </w:t>
      </w:r>
      <w:r>
        <w:rPr>
          <w:szCs w:val="28"/>
        </w:rPr>
        <w:t xml:space="preserve">связанных с </w:t>
      </w:r>
      <w:r w:rsidR="00EE722E">
        <w:rPr>
          <w:szCs w:val="28"/>
        </w:rPr>
        <w:t>учетом персонифицированных данных</w:t>
      </w:r>
      <w:r>
        <w:rPr>
          <w:szCs w:val="28"/>
        </w:rPr>
        <w:t>.</w:t>
      </w:r>
    </w:p>
    <w:p w14:paraId="68F052ED" w14:textId="77777777" w:rsidR="00EA1D2C" w:rsidRPr="009B0670" w:rsidRDefault="00EA1D2C" w:rsidP="00EA1D2C">
      <w:pPr>
        <w:pStyle w:val="02"/>
      </w:pPr>
      <w:r w:rsidRPr="009B0670">
        <w:br w:type="page"/>
      </w:r>
    </w:p>
    <w:p w14:paraId="66AA3113" w14:textId="0C96E209" w:rsidR="00EA1D2C" w:rsidRPr="00583B7C" w:rsidRDefault="00C222F9" w:rsidP="000E327A">
      <w:pPr>
        <w:pStyle w:val="1"/>
        <w:numPr>
          <w:ilvl w:val="0"/>
          <w:numId w:val="0"/>
        </w:numPr>
        <w:spacing w:before="0" w:after="360"/>
        <w:ind w:firstLine="709"/>
      </w:pPr>
      <w:bookmarkStart w:id="28" w:name="_Toc83246609"/>
      <w:r w:rsidRPr="00583B7C">
        <w:lastRenderedPageBreak/>
        <w:t>Список использованных источников</w:t>
      </w:r>
      <w:bookmarkEnd w:id="28"/>
    </w:p>
    <w:p w14:paraId="2A29A415" w14:textId="5E58C955" w:rsidR="00307E41" w:rsidRPr="009F4B21" w:rsidRDefault="007F6E2D" w:rsidP="003668A8">
      <w:pPr>
        <w:pStyle w:val="affc"/>
        <w:numPr>
          <w:ilvl w:val="0"/>
          <w:numId w:val="19"/>
        </w:numPr>
        <w:tabs>
          <w:tab w:val="left" w:pos="1418"/>
        </w:tabs>
        <w:ind w:left="0" w:firstLine="709"/>
      </w:pPr>
      <w:r w:rsidRPr="007F6E2D">
        <w:t>Уроки по Qt5</w:t>
      </w:r>
      <w:r w:rsidR="00F13509" w:rsidRPr="009F4B21">
        <w:t xml:space="preserve"> [Электронный ресурс]. – 2020. – Режим доступа:</w:t>
      </w:r>
      <w:r w:rsidRPr="007F6E2D">
        <w:t xml:space="preserve"> https://ravesli.com/uroki-po-qt5/</w:t>
      </w:r>
      <w:r w:rsidR="00F13509" w:rsidRPr="009F4B21">
        <w:t>. – Дата доступа: 0</w:t>
      </w:r>
      <w:r w:rsidRPr="007F6E2D">
        <w:t>4</w:t>
      </w:r>
      <w:r w:rsidR="00F13509" w:rsidRPr="009F4B21">
        <w:t>.0</w:t>
      </w:r>
      <w:r w:rsidRPr="003668A8">
        <w:t>9</w:t>
      </w:r>
      <w:r w:rsidR="00F13509" w:rsidRPr="009F4B21">
        <w:t>.2021.</w:t>
      </w:r>
    </w:p>
    <w:p w14:paraId="1A888EFA" w14:textId="2DFB1B4D" w:rsidR="00ED71DB" w:rsidRPr="009F4B21" w:rsidRDefault="00D0659A" w:rsidP="009F4B21">
      <w:pPr>
        <w:pStyle w:val="affc"/>
        <w:numPr>
          <w:ilvl w:val="0"/>
          <w:numId w:val="19"/>
        </w:numPr>
        <w:ind w:left="0" w:firstLine="709"/>
      </w:pPr>
      <w:r w:rsidRPr="00D0659A">
        <w:t xml:space="preserve">Руководство по </w:t>
      </w:r>
      <w:proofErr w:type="spellStart"/>
      <w:r w:rsidRPr="00D0659A">
        <w:t>Qt</w:t>
      </w:r>
      <w:proofErr w:type="spellEnd"/>
      <w:r w:rsidRPr="00D0659A">
        <w:t xml:space="preserve"> для начинающих</w:t>
      </w:r>
      <w:r w:rsidR="00ED71DB" w:rsidRPr="009F4B21">
        <w:t xml:space="preserve"> [Электронный ресурс]. – 20</w:t>
      </w:r>
      <w:r w:rsidR="00B41883" w:rsidRPr="00E003EE">
        <w:t>14</w:t>
      </w:r>
      <w:r w:rsidR="00ED71DB" w:rsidRPr="009F4B21">
        <w:t xml:space="preserve">. – Режим доступа: </w:t>
      </w:r>
      <w:r w:rsidRPr="00D0659A">
        <w:t>http://knzsoft.ru/qt-bgr/</w:t>
      </w:r>
      <w:r w:rsidR="00ED71DB" w:rsidRPr="009F4B21">
        <w:t xml:space="preserve">. – Дата доступа: </w:t>
      </w:r>
      <w:r w:rsidRPr="00D0659A">
        <w:t>04</w:t>
      </w:r>
      <w:r w:rsidR="00ED71DB" w:rsidRPr="009F4B21">
        <w:t>.0</w:t>
      </w:r>
      <w:r w:rsidRPr="00B41883">
        <w:t>9</w:t>
      </w:r>
      <w:r w:rsidR="00ED71DB" w:rsidRPr="009F4B21">
        <w:t>.2021.</w:t>
      </w:r>
    </w:p>
    <w:p w14:paraId="03E1BC07" w14:textId="0A4A9662" w:rsidR="00B815EA" w:rsidRDefault="00E003EE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 w:rsidRPr="00E003EE">
        <w:t xml:space="preserve">Уроки QT </w:t>
      </w:r>
      <w:proofErr w:type="spellStart"/>
      <w:r w:rsidRPr="00E003EE">
        <w:t>Creator</w:t>
      </w:r>
      <w:proofErr w:type="spellEnd"/>
      <w:r w:rsidR="00B815EA">
        <w:t xml:space="preserve"> </w:t>
      </w:r>
      <w:r w:rsidR="00B815EA" w:rsidRPr="00B815EA">
        <w:t>[</w:t>
      </w:r>
      <w:r w:rsidR="00B815EA">
        <w:t>Электронный ресурс</w:t>
      </w:r>
      <w:r w:rsidR="00B815EA" w:rsidRPr="00B815EA">
        <w:t>]. – 20</w:t>
      </w:r>
      <w:r w:rsidRPr="00E003EE">
        <w:t>21</w:t>
      </w:r>
      <w:r w:rsidR="00B815EA" w:rsidRPr="00B815EA">
        <w:t xml:space="preserve">. – </w:t>
      </w:r>
      <w:r w:rsidR="00B815EA">
        <w:t xml:space="preserve"> Режим </w:t>
      </w:r>
      <w:r w:rsidR="00B815EA" w:rsidRPr="00F13509">
        <w:t>доступа:</w:t>
      </w:r>
      <w:r w:rsidR="00B815EA" w:rsidRPr="00ED71DB">
        <w:t xml:space="preserve"> </w:t>
      </w:r>
      <w:r w:rsidRPr="00E003EE">
        <w:t>https://itproger.com/course/qt-creator</w:t>
      </w:r>
      <w:r w:rsidR="00B815EA" w:rsidRPr="00B815EA">
        <w:t xml:space="preserve">. – Дата доступа: </w:t>
      </w:r>
      <w:r w:rsidRPr="00E003EE">
        <w:t>04</w:t>
      </w:r>
      <w:r w:rsidR="00B815EA" w:rsidRPr="00B815EA">
        <w:t>.0</w:t>
      </w:r>
      <w:r w:rsidRPr="00E003EE">
        <w:t>9</w:t>
      </w:r>
      <w:r w:rsidR="00B815EA" w:rsidRPr="00B815EA">
        <w:t>.2021.</w:t>
      </w:r>
    </w:p>
    <w:p w14:paraId="05F71CA8" w14:textId="23DDD12B" w:rsidR="00B30175" w:rsidRDefault="005D1570" w:rsidP="009F4B21">
      <w:pPr>
        <w:pStyle w:val="affc"/>
        <w:numPr>
          <w:ilvl w:val="0"/>
          <w:numId w:val="19"/>
        </w:numPr>
        <w:ind w:left="0" w:firstLine="709"/>
      </w:pPr>
      <w:r w:rsidRPr="005D1570">
        <w:t xml:space="preserve">Learning </w:t>
      </w:r>
      <w:proofErr w:type="spellStart"/>
      <w:r w:rsidRPr="005D1570">
        <w:t>Hub</w:t>
      </w:r>
      <w:proofErr w:type="spellEnd"/>
      <w:r w:rsidR="00B815EA">
        <w:t xml:space="preserve"> </w:t>
      </w:r>
      <w:r w:rsidR="00B30175" w:rsidRPr="00F13509">
        <w:t>[</w:t>
      </w:r>
      <w:r w:rsidR="00B30175">
        <w:t>Электронный ресурс</w:t>
      </w:r>
      <w:r w:rsidR="00B30175" w:rsidRPr="00F13509">
        <w:t>]</w:t>
      </w:r>
      <w:r w:rsidR="00B30175">
        <w:t>. – 20</w:t>
      </w:r>
      <w:r w:rsidRPr="005D1570">
        <w:t>20</w:t>
      </w:r>
      <w:r w:rsidR="00B30175">
        <w:t xml:space="preserve">. – Режим </w:t>
      </w:r>
      <w:r w:rsidR="00B30175" w:rsidRPr="00F13509">
        <w:t>доступа:</w:t>
      </w:r>
      <w:r w:rsidR="00B30175" w:rsidRPr="00ED71DB">
        <w:t xml:space="preserve"> </w:t>
      </w:r>
      <w:r w:rsidRPr="005D1570">
        <w:t>https://resources.qt.io/learning-hub</w:t>
      </w:r>
      <w:r w:rsidR="00B30175" w:rsidRPr="00F13509">
        <w:t>. – Дата доступа:</w:t>
      </w:r>
      <w:r w:rsidR="00B30175">
        <w:t xml:space="preserve"> </w:t>
      </w:r>
      <w:r w:rsidRPr="005D1570">
        <w:t>04</w:t>
      </w:r>
      <w:r w:rsidR="00B30175" w:rsidRPr="00F13509">
        <w:t>.0</w:t>
      </w:r>
      <w:r w:rsidRPr="00091563">
        <w:t>9</w:t>
      </w:r>
      <w:r w:rsidR="00B30175" w:rsidRPr="00F13509">
        <w:t>.2021.</w:t>
      </w:r>
    </w:p>
    <w:p w14:paraId="741310C6" w14:textId="418F6D63" w:rsidR="00873232" w:rsidRDefault="00873232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>
        <w:t>Сайт компании «</w:t>
      </w:r>
      <w:r w:rsidR="004327B2">
        <w:rPr>
          <w:lang w:val="en-US"/>
        </w:rPr>
        <w:t>QT</w:t>
      </w:r>
      <w:r>
        <w:t xml:space="preserve">» </w:t>
      </w:r>
      <w:r w:rsidRPr="00F13509">
        <w:t>[</w:t>
      </w:r>
      <w:r>
        <w:t>Электронный ресурс</w:t>
      </w:r>
      <w:r w:rsidRPr="00F13509">
        <w:t>]</w:t>
      </w:r>
      <w:r>
        <w:t xml:space="preserve">. – 2021. – Режим </w:t>
      </w:r>
      <w:r w:rsidRPr="00F13509">
        <w:t>доступа:</w:t>
      </w:r>
      <w:r w:rsidRPr="00ED71DB">
        <w:t xml:space="preserve"> </w:t>
      </w:r>
      <w:r w:rsidR="004327B2" w:rsidRPr="004327B2">
        <w:t>https://www.qt.io</w:t>
      </w:r>
      <w:r w:rsidRPr="00F13509">
        <w:t>. – Дата доступа:</w:t>
      </w:r>
      <w:r>
        <w:t xml:space="preserve"> </w:t>
      </w:r>
      <w:r w:rsidR="00673957" w:rsidRPr="00673957">
        <w:t>04</w:t>
      </w:r>
      <w:r w:rsidRPr="00F13509">
        <w:t>.0</w:t>
      </w:r>
      <w:r w:rsidR="00673957" w:rsidRPr="00C04081">
        <w:t>9</w:t>
      </w:r>
      <w:r w:rsidRPr="00F13509">
        <w:t>.2021.</w:t>
      </w:r>
    </w:p>
    <w:p w14:paraId="1A778188" w14:textId="1420D4EB" w:rsidR="00BB02A0" w:rsidRDefault="00C04081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>
        <w:t>Все о кросс платформенном программировании</w:t>
      </w:r>
      <w:r w:rsidR="00BB02A0" w:rsidRPr="00BB02A0">
        <w:t xml:space="preserve"> [</w:t>
      </w:r>
      <w:r w:rsidR="00BB02A0">
        <w:t>Электронный ресурс</w:t>
      </w:r>
      <w:r w:rsidR="00BB02A0" w:rsidRPr="00BB02A0">
        <w:t>]</w:t>
      </w:r>
      <w:r w:rsidR="00BB02A0">
        <w:t xml:space="preserve">. – 2021. – Режим доступа: </w:t>
      </w:r>
      <w:r w:rsidRPr="00C04081">
        <w:t>http://www.forum.crossplatform.ru</w:t>
      </w:r>
      <w:r w:rsidR="00BB02A0" w:rsidRPr="00BB02A0">
        <w:rPr>
          <w:color w:val="000000" w:themeColor="text1"/>
        </w:rPr>
        <w:t xml:space="preserve">. – </w:t>
      </w:r>
      <w:r w:rsidR="00BB02A0">
        <w:t xml:space="preserve">Дата </w:t>
      </w:r>
      <w:proofErr w:type="spellStart"/>
      <w:r w:rsidR="00BB02A0">
        <w:t>оступа</w:t>
      </w:r>
      <w:proofErr w:type="spellEnd"/>
      <w:r w:rsidR="00BB02A0">
        <w:t xml:space="preserve">: </w:t>
      </w:r>
      <w:r>
        <w:t>04</w:t>
      </w:r>
      <w:r w:rsidR="00BB02A0">
        <w:t>.0</w:t>
      </w:r>
      <w:r>
        <w:t>9</w:t>
      </w:r>
      <w:r w:rsidR="00BB02A0">
        <w:t>.2021.</w:t>
      </w:r>
    </w:p>
    <w:p w14:paraId="75B0ECC9" w14:textId="72B12316" w:rsidR="00153BC3" w:rsidRDefault="00990E27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>
        <w:t xml:space="preserve">Сайт по работе с </w:t>
      </w:r>
      <w:r>
        <w:rPr>
          <w:lang w:val="en-US"/>
        </w:rPr>
        <w:t>QT</w:t>
      </w:r>
      <w:r w:rsidRPr="00990E27">
        <w:t xml:space="preserve"> </w:t>
      </w:r>
      <w:r>
        <w:t>«</w:t>
      </w:r>
      <w:r w:rsidRPr="00990E27">
        <w:rPr>
          <w:lang w:val="en-US"/>
        </w:rPr>
        <w:t>Qt</w:t>
      </w:r>
      <w:r w:rsidRPr="00990E27">
        <w:t xml:space="preserve"> – </w:t>
      </w:r>
      <w:r w:rsidRPr="00990E27">
        <w:rPr>
          <w:lang w:val="en-US"/>
        </w:rPr>
        <w:t>EVILEG</w:t>
      </w:r>
      <w:r>
        <w:t>»</w:t>
      </w:r>
      <w:r w:rsidR="00153BC3">
        <w:t xml:space="preserve">. – 2021. – Режим доступа: </w:t>
      </w:r>
      <w:r w:rsidRPr="00990E27">
        <w:t>https://evileg.com/en/knowledge/qt/</w:t>
      </w:r>
      <w:r w:rsidR="00153BC3" w:rsidRPr="00F13509">
        <w:t>. – Дата доступа:</w:t>
      </w:r>
      <w:r w:rsidR="00153BC3">
        <w:t xml:space="preserve"> </w:t>
      </w:r>
      <w:r>
        <w:t>04</w:t>
      </w:r>
      <w:r w:rsidR="00153BC3" w:rsidRPr="00F13509">
        <w:t>.0</w:t>
      </w:r>
      <w:r>
        <w:t>9</w:t>
      </w:r>
      <w:r w:rsidR="00153BC3" w:rsidRPr="00F13509">
        <w:t>.2021.</w:t>
      </w:r>
    </w:p>
    <w:p w14:paraId="1F78C592" w14:textId="10B29CBF" w:rsidR="00C452A2" w:rsidRDefault="00F31B11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 w:rsidRPr="00F31B11">
        <w:t>Уроки программирования на языке С++</w:t>
      </w:r>
      <w:r w:rsidR="00C452A2" w:rsidRPr="00C452A2">
        <w:t xml:space="preserve"> </w:t>
      </w:r>
      <w:r w:rsidR="00C452A2" w:rsidRPr="00F13509">
        <w:t>[</w:t>
      </w:r>
      <w:r w:rsidR="00C452A2">
        <w:t>Электронный ресурс</w:t>
      </w:r>
      <w:r w:rsidR="00C452A2" w:rsidRPr="00F13509">
        <w:t>]</w:t>
      </w:r>
      <w:r w:rsidR="00C452A2">
        <w:t>.</w:t>
      </w:r>
      <w:r w:rsidR="009F4B21">
        <w:t xml:space="preserve"> </w:t>
      </w:r>
      <w:r w:rsidR="00C452A2">
        <w:t xml:space="preserve">– 2021. – Режим </w:t>
      </w:r>
      <w:r w:rsidR="00C452A2" w:rsidRPr="00F13509">
        <w:t>доступа:</w:t>
      </w:r>
      <w:r w:rsidR="00C452A2">
        <w:t xml:space="preserve"> </w:t>
      </w:r>
      <w:r w:rsidRPr="00F31B11">
        <w:t>https://ravesli.com/uroki-cpp/</w:t>
      </w:r>
      <w:r w:rsidR="00C452A2" w:rsidRPr="00F13509">
        <w:t>. – Дата доступа:</w:t>
      </w:r>
      <w:r w:rsidR="00C452A2">
        <w:t xml:space="preserve"> </w:t>
      </w:r>
      <w:r>
        <w:t>04</w:t>
      </w:r>
      <w:r w:rsidR="00C452A2" w:rsidRPr="00F13509">
        <w:t>.0</w:t>
      </w:r>
      <w:r>
        <w:t>9</w:t>
      </w:r>
      <w:r w:rsidR="00C452A2" w:rsidRPr="00F13509">
        <w:t>.2021.</w:t>
      </w:r>
    </w:p>
    <w:p w14:paraId="774030E7" w14:textId="62A8065C" w:rsidR="0065254C" w:rsidRDefault="00C24546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 w:rsidRPr="00C24546">
        <w:t>Язык программирования C++</w:t>
      </w:r>
      <w:r w:rsidR="0065254C">
        <w:t xml:space="preserve"> </w:t>
      </w:r>
      <w:r w:rsidR="0065254C" w:rsidRPr="0065254C">
        <w:t>[</w:t>
      </w:r>
      <w:r w:rsidR="0065254C">
        <w:t>Электронный ресурс</w:t>
      </w:r>
      <w:r w:rsidR="0065254C" w:rsidRPr="0065254C">
        <w:t>]</w:t>
      </w:r>
      <w:r w:rsidR="0065254C">
        <w:t xml:space="preserve">. – </w:t>
      </w:r>
      <w:r w:rsidR="00A756CA">
        <w:t>202</w:t>
      </w:r>
      <w:r>
        <w:t>0</w:t>
      </w:r>
      <w:r w:rsidR="00A756CA">
        <w:t>. – Режим д</w:t>
      </w:r>
      <w:r>
        <w:t>о</w:t>
      </w:r>
      <w:r w:rsidR="00A756CA">
        <w:t xml:space="preserve">ступа: </w:t>
      </w:r>
      <w:r w:rsidRPr="00C24546">
        <w:t>https://metanit.com/cpp/tutorial/1.1.php</w:t>
      </w:r>
      <w:r w:rsidR="00A756CA" w:rsidRPr="00A756CA">
        <w:rPr>
          <w:color w:val="000000" w:themeColor="text1"/>
        </w:rPr>
        <w:t>. –</w:t>
      </w:r>
      <w:r w:rsidR="00A756CA">
        <w:t xml:space="preserve"> Дата доступа: 0</w:t>
      </w:r>
      <w:r>
        <w:t>4</w:t>
      </w:r>
      <w:r w:rsidR="00A756CA">
        <w:t>.0</w:t>
      </w:r>
      <w:r>
        <w:t>9</w:t>
      </w:r>
      <w:r w:rsidR="00A756CA">
        <w:t>.2021.</w:t>
      </w:r>
    </w:p>
    <w:p w14:paraId="74A0F6F7" w14:textId="3B0A615D" w:rsidR="005B1A6E" w:rsidRDefault="001704AD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proofErr w:type="spellStart"/>
      <w:r w:rsidRPr="001704AD">
        <w:t>Qt</w:t>
      </w:r>
      <w:proofErr w:type="spellEnd"/>
      <w:r w:rsidRPr="001704AD">
        <w:t xml:space="preserve"> 5.10. Профессиональное программирование на С++. М. Шлее</w:t>
      </w:r>
      <w:r w:rsidR="00611651" w:rsidRPr="00611651">
        <w:t xml:space="preserve">/ </w:t>
      </w:r>
      <w:r w:rsidRPr="001704AD">
        <w:t>СПб.: БХВ-Петербург, 2018. -1072 с.</w:t>
      </w:r>
    </w:p>
    <w:p w14:paraId="5E2F550B" w14:textId="77777777" w:rsidR="005B1A6E" w:rsidRDefault="005B1A6E" w:rsidP="009F4B21">
      <w:pPr>
        <w:pStyle w:val="02"/>
        <w:numPr>
          <w:ilvl w:val="0"/>
          <w:numId w:val="19"/>
        </w:numPr>
        <w:spacing w:line="264" w:lineRule="auto"/>
        <w:ind w:left="0" w:firstLine="709"/>
        <w:jc w:val="left"/>
      </w:pPr>
      <w:r w:rsidRPr="005B1A6E">
        <w:t>Тестирование. Фундаментальная теория [Электронный ресурс]</w:t>
      </w:r>
      <w:r w:rsidR="0065254C">
        <w:t>.</w:t>
      </w:r>
      <w:r w:rsidRPr="005B1A6E">
        <w:t xml:space="preserve"> – Режим доступа: https://habrahabr.ru/post/279535/. </w:t>
      </w:r>
      <w:r>
        <w:t>2018. – Дата доступа: 09.02.2021</w:t>
      </w:r>
      <w:r w:rsidRPr="005B1A6E">
        <w:t>.</w:t>
      </w:r>
    </w:p>
    <w:p w14:paraId="58DE75D0" w14:textId="332DB689" w:rsidR="0065254C" w:rsidRDefault="004E266C" w:rsidP="009F4B21">
      <w:pPr>
        <w:pStyle w:val="affc"/>
        <w:numPr>
          <w:ilvl w:val="0"/>
          <w:numId w:val="19"/>
        </w:numPr>
        <w:ind w:left="0" w:firstLine="709"/>
      </w:pPr>
      <w:r w:rsidRPr="004E266C">
        <w:t>Основы программирования на C++</w:t>
      </w:r>
      <w:r w:rsidR="0065254C" w:rsidRPr="00C452A2">
        <w:t xml:space="preserve"> </w:t>
      </w:r>
      <w:r w:rsidR="0065254C" w:rsidRPr="00F13509">
        <w:t>[</w:t>
      </w:r>
      <w:r w:rsidR="0065254C">
        <w:t>Электронный ресурс</w:t>
      </w:r>
      <w:r w:rsidR="0065254C" w:rsidRPr="00F13509">
        <w:t>]</w:t>
      </w:r>
      <w:r w:rsidR="0065254C">
        <w:t>. – 20</w:t>
      </w:r>
      <w:r w:rsidRPr="004E266C">
        <w:t>21</w:t>
      </w:r>
      <w:r w:rsidR="0065254C">
        <w:t xml:space="preserve">. – Режим </w:t>
      </w:r>
      <w:r w:rsidR="0065254C" w:rsidRPr="00F13509">
        <w:t>доступа:</w:t>
      </w:r>
      <w:hyperlink r:id="rId52" w:history="1">
        <w:r w:rsidR="0065254C" w:rsidRPr="00C452A2">
          <w:t xml:space="preserve"> </w:t>
        </w:r>
        <w:r w:rsidRPr="004E266C">
          <w:rPr>
            <w:rStyle w:val="ae"/>
            <w:color w:val="auto"/>
            <w:u w:val="none"/>
          </w:rPr>
          <w:t>https://purecodecpp.com</w:t>
        </w:r>
      </w:hyperlink>
      <w:r w:rsidR="0065254C">
        <w:t xml:space="preserve">. – Дата доступа: </w:t>
      </w:r>
      <w:r w:rsidRPr="004E266C">
        <w:t>04</w:t>
      </w:r>
      <w:r w:rsidR="0065254C" w:rsidRPr="00F13509">
        <w:t>.0</w:t>
      </w:r>
      <w:r w:rsidRPr="00D4672F">
        <w:t>9</w:t>
      </w:r>
      <w:r w:rsidR="0065254C" w:rsidRPr="00F13509">
        <w:t>.2021.</w:t>
      </w:r>
    </w:p>
    <w:p w14:paraId="695A9F33" w14:textId="77777777" w:rsidR="0065254C" w:rsidRPr="005B1A6E" w:rsidRDefault="0065254C" w:rsidP="002D25CA">
      <w:pPr>
        <w:pStyle w:val="02"/>
        <w:ind w:left="720" w:firstLine="0"/>
      </w:pPr>
    </w:p>
    <w:p w14:paraId="549A6448" w14:textId="77777777" w:rsidR="00285325" w:rsidRPr="00611651" w:rsidRDefault="00285325" w:rsidP="003D3445">
      <w:pPr>
        <w:pStyle w:val="02"/>
        <w:numPr>
          <w:ilvl w:val="0"/>
          <w:numId w:val="19"/>
        </w:numPr>
      </w:pPr>
      <w:r w:rsidRPr="00611651">
        <w:br w:type="page"/>
      </w:r>
    </w:p>
    <w:p w14:paraId="49A5F0ED" w14:textId="044CA480" w:rsidR="00F111FA" w:rsidRDefault="00285325" w:rsidP="009F4B21">
      <w:pPr>
        <w:pStyle w:val="1"/>
        <w:numPr>
          <w:ilvl w:val="0"/>
          <w:numId w:val="0"/>
        </w:numPr>
        <w:shd w:val="clear" w:color="auto" w:fill="FFFFFF" w:themeFill="background1"/>
        <w:spacing w:before="0" w:after="360"/>
        <w:jc w:val="center"/>
      </w:pPr>
      <w:bookmarkStart w:id="29" w:name="_Toc83246610"/>
      <w:r w:rsidRPr="009F4B21">
        <w:lastRenderedPageBreak/>
        <w:t>Приложение А</w:t>
      </w:r>
      <w:r w:rsidR="00CC3F94" w:rsidRPr="009F4B21">
        <w:br/>
      </w:r>
      <w:r w:rsidR="006550D0" w:rsidRPr="009F4B21">
        <w:t>(обязательное)</w:t>
      </w:r>
      <w:r w:rsidR="00CC3F94" w:rsidRPr="009F4B21">
        <w:br/>
      </w:r>
      <w:r w:rsidR="00F111FA" w:rsidRPr="009F4B21">
        <w:t>Лис</w:t>
      </w:r>
      <w:r w:rsidR="00CC3F94" w:rsidRPr="009F4B21">
        <w:t>т</w:t>
      </w:r>
      <w:r w:rsidR="00F111FA" w:rsidRPr="009F4B21">
        <w:t>инг кода</w:t>
      </w:r>
      <w:bookmarkEnd w:id="29"/>
    </w:p>
    <w:p w14:paraId="7E18888A" w14:textId="77777777" w:rsidR="00C25FFB" w:rsidRPr="005753E2" w:rsidRDefault="00C25FFB" w:rsidP="00C25FFB">
      <w:pPr>
        <w:pStyle w:val="01"/>
        <w:jc w:val="center"/>
        <w:rPr>
          <w:color w:val="000000" w:themeColor="text1"/>
        </w:rPr>
      </w:pPr>
    </w:p>
    <w:p w14:paraId="0E3B0B2D" w14:textId="1CB69746" w:rsidR="00A56B01" w:rsidRPr="0075707D" w:rsidRDefault="00A56B01" w:rsidP="005753E2">
      <w:pPr>
        <w:pStyle w:val="01"/>
        <w:jc w:val="center"/>
      </w:pPr>
      <w:r w:rsidRPr="005753E2">
        <w:t>Класс</w:t>
      </w:r>
      <w:r w:rsidRPr="0075707D">
        <w:t xml:space="preserve"> </w:t>
      </w:r>
      <w:proofErr w:type="spellStart"/>
      <w:r w:rsidR="00894003" w:rsidRPr="00894003">
        <w:rPr>
          <w:lang w:val="en-US"/>
        </w:rPr>
        <w:t>mainwindow</w:t>
      </w:r>
      <w:proofErr w:type="spellEnd"/>
      <w:r w:rsidR="00894003" w:rsidRPr="0075707D">
        <w:t>.</w:t>
      </w:r>
      <w:proofErr w:type="spellStart"/>
      <w:r w:rsidR="00894003" w:rsidRPr="00894003">
        <w:rPr>
          <w:lang w:val="en-US"/>
        </w:rPr>
        <w:t>cpp</w:t>
      </w:r>
      <w:proofErr w:type="spellEnd"/>
    </w:p>
    <w:p w14:paraId="222BF46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QWidget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*parent)</w:t>
      </w:r>
    </w:p>
    <w:p w14:paraId="0B4BB1D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: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(parent)</w:t>
      </w:r>
    </w:p>
    <w:p w14:paraId="71F2553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,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Ui::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78BB8C6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4E05FD1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setupUi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(this);</w:t>
      </w:r>
    </w:p>
    <w:p w14:paraId="56CB6C0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4FCB22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QDir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setCurrent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("../data") ;</w:t>
      </w:r>
    </w:p>
    <w:p w14:paraId="7D4C031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81FAA0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ui-&gt;tableClients-&gt;horizontalHeader()-&gt;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21C9ACA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ui-&gt;tableClients-&gt;verticalHeader()-&gt;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50F03BC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ui-&gt;tableClients-&gt;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setSelectionBehavior(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QAbstractItemView::SelectRows) ;</w:t>
      </w:r>
    </w:p>
    <w:p w14:paraId="2B334B3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ui-&gt;tableClients-&gt;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QAbstractItemView::SingleSelection) ;</w:t>
      </w:r>
    </w:p>
    <w:p w14:paraId="69D86C3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EBC7CE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ui-&gt;tableChildrens-&gt;horizontalHeader()-&gt;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100FAA1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//ui-&gt;tableChildrens-&gt;verticalHeader()-&gt;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43FD12D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ui-&gt;tableChildrens-&gt;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setSelectionBehavior(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QAbstractItemView::SelectRows) ;</w:t>
      </w:r>
    </w:p>
    <w:p w14:paraId="5EC89DD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ui-&gt;tableChildrens-&gt;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QAbstractItemView::SingleSelection) ;</w:t>
      </w:r>
    </w:p>
    <w:p w14:paraId="515B415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4E6FF2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qApp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setStyleSheet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readAllText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("style.css"));</w:t>
      </w:r>
    </w:p>
    <w:p w14:paraId="1CD72C6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CF057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QJsonUtils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getGlobalUtils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(),</w:t>
      </w:r>
    </w:p>
    <w:p w14:paraId="721294B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SIGNAL(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sendParseError(const QString &amp;, const QString &amp;)),</w:t>
      </w:r>
    </w:p>
    <w:p w14:paraId="4DDFA6B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this,</w:t>
      </w:r>
    </w:p>
    <w:p w14:paraId="180C897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SLOT(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getParseError(const QString &amp;, const QString &amp;))) ;</w:t>
      </w:r>
    </w:p>
    <w:p w14:paraId="3403384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A93F58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clients ;//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loadClients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93E48A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76130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cities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getGlobalUtils()-&gt;loadArrayFromFile("cities.json") ;</w:t>
      </w:r>
    </w:p>
    <w:p w14:paraId="1DC3A2C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categories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getGlobalUtils()-&gt;loadArrayFromFile("categories.json") ;</w:t>
      </w:r>
    </w:p>
    <w:p w14:paraId="75491DA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102D28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view_client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getGlobalUtils()-&gt;loadObjectFromFile("view_client.json") ;</w:t>
      </w:r>
    </w:p>
    <w:p w14:paraId="3453567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view_children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getGlobalUtils()-&gt;loadObjectFromFile("view_children.json") ;</w:t>
      </w:r>
    </w:p>
    <w:p w14:paraId="7C29E44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E26929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updateInfo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(clients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58D18F6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A7659D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engine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MainEngine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QScriptEngine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960C87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engine-&gt;getEngine()-&gt;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evaluate(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Helper::readAllText("userfunc.js")) ;</w:t>
      </w:r>
    </w:p>
    <w:p w14:paraId="00F7951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520342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modelclientsorted = new QJsonSortProxyModel(view_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client,engine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-&gt;getEngine()) ;</w:t>
      </w:r>
    </w:p>
    <w:p w14:paraId="2F7CB17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modelclientsorted-&gt;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setSourceModel(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modelclient = new QJsonTableModel(clients,view_client,engine-&gt;getEngine())) ;</w:t>
      </w:r>
    </w:p>
    <w:p w14:paraId="5DB1725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modelclientsorted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setDynamicSortFilter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(true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7B7C741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modelclientsorted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707DAD7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0742FF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modelchildren = new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QJsonArray(),view_children,engine-&gt;getEngine()) ;</w:t>
      </w:r>
    </w:p>
    <w:p w14:paraId="2460846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5C31D7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sortByColumn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0, Qt::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AscendingOrder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494DEF6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DE599A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connect(ui-&gt;tableClients-&gt;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selectionModel(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),SIGNAL(selectionChanged(const QItemSelection&amp;,const QItemSelection&amp;)),</w:t>
      </w:r>
    </w:p>
    <w:p w14:paraId="7C44A30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this,SLOT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(on_row_select(const QItemSelection&amp;,const QItemSelection&amp;))) ;</w:t>
      </w:r>
    </w:p>
    <w:p w14:paraId="70307F4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modelclient,SIGNAL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sendNoSelected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&amp;)),</w:t>
      </w:r>
    </w:p>
    <w:p w14:paraId="0F8F479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this,SLOT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messageNoSelected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&amp;))) ;</w:t>
      </w:r>
    </w:p>
    <w:p w14:paraId="06BB523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modelclient,SIGNAL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dataUpdated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&amp;)),</w:t>
      </w:r>
    </w:p>
    <w:p w14:paraId="5B4EBFD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this,SLOT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saveClients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&amp;))) ;</w:t>
      </w:r>
    </w:p>
    <w:p w14:paraId="772227C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modelclient,SIGNAL(dataChanged(const QModelIndex &amp;,const QModelIndex &amp;,const QVector&lt;int&gt; &amp;)),</w:t>
      </w:r>
    </w:p>
    <w:p w14:paraId="745C7EC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this,SLOT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(dataChangedClients(const QModelIndex &amp;,const QModelIndex &amp;,const QVector&lt;int&gt; &amp;))) ;</w:t>
      </w:r>
    </w:p>
    <w:p w14:paraId="1B78FD8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BA1E38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butImport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hide(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CA3801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ButGet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hide(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0775294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ButPost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hide(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4BE44F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2698BD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QTimer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singleShot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(1000,this,SLOT(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;</w:t>
      </w:r>
    </w:p>
    <w:p w14:paraId="26262FC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2032D5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qApp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closeAllWindows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EEE9FB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37141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AEFD94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updateInfo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data)</w:t>
      </w:r>
    </w:p>
    <w:p w14:paraId="1E6ED16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C63619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labInfo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"</w:t>
      </w:r>
      <w:r w:rsidRPr="00894003">
        <w:rPr>
          <w:color w:val="000000" w:themeColor="text1"/>
          <w:sz w:val="18"/>
          <w:szCs w:val="18"/>
        </w:rPr>
        <w:t>Всего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записей</w:t>
      </w:r>
      <w:r w:rsidRPr="002A50CD">
        <w:rPr>
          <w:color w:val="000000" w:themeColor="text1"/>
          <w:sz w:val="18"/>
          <w:szCs w:val="18"/>
          <w:lang w:val="en-US"/>
        </w:rPr>
        <w:t>: "+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::number(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data.count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()));</w:t>
      </w:r>
    </w:p>
    <w:p w14:paraId="2BA482A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135FAF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EEABB7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UpdatePanel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QModelIndex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&amp;index)</w:t>
      </w:r>
    </w:p>
    <w:p w14:paraId="3E25975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432CEFB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isCurrent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(index)) return ;</w:t>
      </w:r>
    </w:p>
    <w:p w14:paraId="2DF49E3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obj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getCurrent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C6664F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F3B5DE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list ;</w:t>
      </w:r>
      <w:proofErr w:type="gramEnd"/>
    </w:p>
    <w:p w14:paraId="438E0D0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list.append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894003">
        <w:rPr>
          <w:color w:val="000000" w:themeColor="text1"/>
          <w:sz w:val="18"/>
          <w:szCs w:val="18"/>
        </w:rPr>
        <w:t>Код</w:t>
      </w:r>
      <w:r w:rsidRPr="002A50CD">
        <w:rPr>
          <w:color w:val="000000" w:themeColor="text1"/>
          <w:sz w:val="18"/>
          <w:szCs w:val="18"/>
          <w:lang w:val="en-US"/>
        </w:rPr>
        <w:t>:"+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::number(obj["id"].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toInt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;</w:t>
      </w:r>
    </w:p>
    <w:p w14:paraId="3B97BD6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key,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obj.keys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474936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5EC1E37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().length()&gt;0)</w:t>
      </w:r>
    </w:p>
    <w:p w14:paraId="4F40BE7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list.append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(key+": "+obj[key].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01D80B2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5831109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6D57466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textInfo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list.join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("\n")) ;</w:t>
      </w:r>
    </w:p>
    <w:p w14:paraId="4833E4E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textInfo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(engine-&gt;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getEngine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)-&gt;evaluate(</w:t>
      </w:r>
    </w:p>
    <w:p w14:paraId="09E27BA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     "shell_CalcPanel("+QJsonDocument(obj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).toJson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()+")").toString()) ;</w:t>
      </w:r>
    </w:p>
    <w:p w14:paraId="50AF169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802F6B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textInfo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QJsonDocument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(obj).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toJson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54BFFCC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5276B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modelchildren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replaceSource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(obj["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Childrens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toArray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4AA19C2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tableChildrens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modelchildren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34EF80A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328026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0F1F56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getAPI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2D612AA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3AEB45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60486B3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api,SIGNAL(errorAPI(APIErrorType, const QString &amp;, const QString &amp;)),</w:t>
      </w:r>
    </w:p>
    <w:p w14:paraId="55468E2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this,SLOT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(getErrorAPI(APIErrorType, const QString &amp;, const QString &amp;))) ;</w:t>
      </w:r>
    </w:p>
    <w:p w14:paraId="0EC922B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5545ECE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69DF74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524B38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reloadClients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0C079C8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B0BDAA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0CF1D3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api,SIGNAL(actionFromAPI(const QJsonValue &amp;)),this,SLOT(setClientsFromAPI(const QJsonValue &amp;))) ;</w:t>
      </w:r>
    </w:p>
    <w:p w14:paraId="149FBE5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execGet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getclients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",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user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_id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4F54D0E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3DF704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E35AB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061CE3A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D56FD4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exists("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passhash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")) {</w:t>
      </w:r>
    </w:p>
    <w:p w14:paraId="2D3E49D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auth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createObjectWith1Field("passhash",Helper::readAllText("passhash").trimmed()) ;</w:t>
      </w:r>
    </w:p>
    <w:p w14:paraId="49A3321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4C581A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api,SIGNAL(actionFromAPI(const QJsonValue &amp;)),this,SLOT(getAuthReplyAPI(const QJsonValue &amp;))) ;</w:t>
      </w:r>
    </w:p>
    <w:p w14:paraId="780BFA0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execPost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",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user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_id,auth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7E848D6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return ;</w:t>
      </w:r>
      <w:proofErr w:type="gramEnd"/>
    </w:p>
    <w:p w14:paraId="3E3189C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0D7E62C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4A0C9A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builder(this,"</w:t>
      </w:r>
      <w:r w:rsidRPr="00894003">
        <w:rPr>
          <w:color w:val="000000" w:themeColor="text1"/>
          <w:sz w:val="18"/>
          <w:szCs w:val="18"/>
        </w:rPr>
        <w:t>Авторизация</w:t>
      </w:r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6764150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88A5B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layout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builder.addFormLayout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648FE1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949B30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eduser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B66874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edpass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6760D0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edpass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setEchoMode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EchoMode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::Password) ;</w:t>
      </w:r>
    </w:p>
    <w:p w14:paraId="0830E43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6B0EEF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layout-&gt;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QLabel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894003">
        <w:rPr>
          <w:color w:val="000000" w:themeColor="text1"/>
          <w:sz w:val="18"/>
          <w:szCs w:val="18"/>
        </w:rPr>
        <w:t>Логин</w:t>
      </w:r>
      <w:r w:rsidRPr="002A50CD">
        <w:rPr>
          <w:color w:val="000000" w:themeColor="text1"/>
          <w:sz w:val="18"/>
          <w:szCs w:val="18"/>
          <w:lang w:val="en-US"/>
        </w:rPr>
        <w:t>"),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eduser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CCD899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layout-&gt;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QLabel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894003">
        <w:rPr>
          <w:color w:val="000000" w:themeColor="text1"/>
          <w:sz w:val="18"/>
          <w:szCs w:val="18"/>
        </w:rPr>
        <w:t>Пароль</w:t>
      </w:r>
      <w:r w:rsidRPr="002A50CD">
        <w:rPr>
          <w:color w:val="000000" w:themeColor="text1"/>
          <w:sz w:val="18"/>
          <w:szCs w:val="18"/>
          <w:lang w:val="en-US"/>
        </w:rPr>
        <w:t>"),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edpass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425828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eduser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setFocus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E0E941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053548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builder.exec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27DD83C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auth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createObjectWith2Field("login",eduser-&gt;text().trimmed(),"pass",edpass-&gt;text()) ;</w:t>
      </w:r>
    </w:p>
    <w:p w14:paraId="7816060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ClientAPI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7FF1D0A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connect(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api,SIGNAL(actionFromAPI(const QJsonValue &amp;)),this,SLOT(getAuthReplyAPI(const QJsonValue &amp;))) ;</w:t>
      </w:r>
    </w:p>
    <w:p w14:paraId="7ADE3A4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execPost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",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user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_id,auth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A6DDA9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2368440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</w:t>
      </w:r>
    </w:p>
    <w:p w14:paraId="7207751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this-&gt;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close(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232419C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AFD84B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ADA2F4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/*</w:t>
      </w:r>
    </w:p>
    <w:p w14:paraId="0F53E6B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loadCliens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20C60DD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90D960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QJsonArray clients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getGlobalUtils()-&gt;loadArrayFromFile("base.json") ;</w:t>
      </w:r>
    </w:p>
    <w:p w14:paraId="494212E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clients.count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 {</w:t>
      </w:r>
    </w:p>
    <w:p w14:paraId="06DB881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clients[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2F00132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["id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"]=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i+1 ;</w:t>
      </w:r>
    </w:p>
    <w:p w14:paraId="30EC69C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clients.replace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i,el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78A20B1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}     </w:t>
      </w:r>
    </w:p>
    <w:p w14:paraId="7B908CD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clients ;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     </w:t>
      </w:r>
    </w:p>
    <w:p w14:paraId="73779D9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EE6B94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*/</w:t>
      </w:r>
    </w:p>
    <w:p w14:paraId="045F7F0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E9961B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dataChangedClients(const QModelIndex &amp;topLeft, const QModelIndex &amp;bottomRight, const QVector&lt;int&gt; &amp;roles)</w:t>
      </w:r>
    </w:p>
    <w:p w14:paraId="3D46CDC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051F1E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UpdatePanel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topLeft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42BA599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20B45C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7FBF6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on_row_select(const QItemSelection &amp;selected, const QItemSelection &amp;deselected)</w:t>
      </w:r>
    </w:p>
    <w:p w14:paraId="10DF88E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A94ABC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UNUSED(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deselected) ;</w:t>
      </w:r>
    </w:p>
    <w:p w14:paraId="648ECB0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50F592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labInfo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"") ;</w:t>
      </w:r>
    </w:p>
    <w:p w14:paraId="48DD15C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9A160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selected.indexes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().size()==0) return ;</w:t>
      </w:r>
    </w:p>
    <w:p w14:paraId="064B684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5ED2B7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QModelIndex index = modelclientsorted-&gt;mapToSource(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selected.indexes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()[0]) ;</w:t>
      </w:r>
    </w:p>
    <w:p w14:paraId="46A83CE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UpdatePanel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3F3471B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9FC05A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4718EA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saveClients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data)</w:t>
      </w:r>
    </w:p>
    <w:p w14:paraId="037AF60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F3D8EC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getGlobalUtils()-&gt;saveArrayToFile(DATADIR+"shells.json",data) ;</w:t>
      </w:r>
    </w:p>
    <w:p w14:paraId="179B94D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updateInfo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(data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46AA553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F953AD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AFFF61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messageNoSelected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whatis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7891C1D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AC5AF4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information(this,"</w:t>
      </w:r>
      <w:r w:rsidRPr="00894003">
        <w:rPr>
          <w:color w:val="000000" w:themeColor="text1"/>
          <w:sz w:val="18"/>
          <w:szCs w:val="18"/>
        </w:rPr>
        <w:t>Ошибка</w:t>
      </w:r>
      <w:r w:rsidRPr="002A50CD">
        <w:rPr>
          <w:color w:val="000000" w:themeColor="text1"/>
          <w:sz w:val="18"/>
          <w:szCs w:val="18"/>
          <w:lang w:val="en-US"/>
        </w:rPr>
        <w:t>","</w:t>
      </w:r>
      <w:r w:rsidRPr="00894003">
        <w:rPr>
          <w:color w:val="000000" w:themeColor="text1"/>
          <w:sz w:val="18"/>
          <w:szCs w:val="18"/>
        </w:rPr>
        <w:t>Не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выбрана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запись</w:t>
      </w:r>
      <w:r w:rsidRPr="002A50CD">
        <w:rPr>
          <w:color w:val="000000" w:themeColor="text1"/>
          <w:sz w:val="18"/>
          <w:szCs w:val="18"/>
          <w:lang w:val="en-US"/>
        </w:rPr>
        <w:t>: "+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whatis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CE1A80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7F81D1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7FC6B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getParseError(const QString &amp;filename, const QString &amp;error)</w:t>
      </w:r>
    </w:p>
    <w:p w14:paraId="14F6C3B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59BEA1D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information(this,"</w:t>
      </w:r>
      <w:r w:rsidRPr="00894003">
        <w:rPr>
          <w:color w:val="000000" w:themeColor="text1"/>
          <w:sz w:val="18"/>
          <w:szCs w:val="18"/>
        </w:rPr>
        <w:t>Ошибка</w:t>
      </w:r>
      <w:r w:rsidRPr="002A50CD">
        <w:rPr>
          <w:color w:val="000000" w:themeColor="text1"/>
          <w:sz w:val="18"/>
          <w:szCs w:val="18"/>
          <w:lang w:val="en-US"/>
        </w:rPr>
        <w:t>","</w:t>
      </w:r>
      <w:r w:rsidRPr="00894003">
        <w:rPr>
          <w:color w:val="000000" w:themeColor="text1"/>
          <w:sz w:val="18"/>
          <w:szCs w:val="18"/>
        </w:rPr>
        <w:t>В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файле</w:t>
      </w:r>
      <w:r w:rsidRPr="002A50CD">
        <w:rPr>
          <w:color w:val="000000" w:themeColor="text1"/>
          <w:sz w:val="18"/>
          <w:szCs w:val="18"/>
          <w:lang w:val="en-US"/>
        </w:rPr>
        <w:t> "+filename+" </w:t>
      </w:r>
      <w:r w:rsidRPr="00894003">
        <w:rPr>
          <w:color w:val="000000" w:themeColor="text1"/>
          <w:sz w:val="18"/>
          <w:szCs w:val="18"/>
        </w:rPr>
        <w:t>ошибка</w:t>
      </w:r>
      <w:r w:rsidRPr="002A50CD">
        <w:rPr>
          <w:color w:val="000000" w:themeColor="text1"/>
          <w:sz w:val="18"/>
          <w:szCs w:val="18"/>
          <w:lang w:val="en-US"/>
        </w:rPr>
        <w:t> "+error) ;</w:t>
      </w:r>
    </w:p>
    <w:p w14:paraId="0153799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A6C707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22900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~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21FCD81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BFA482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modelclientsorted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4BB039D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engine ;</w:t>
      </w:r>
      <w:proofErr w:type="gramEnd"/>
    </w:p>
    <w:p w14:paraId="42A8F12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63880D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;</w:t>
      </w:r>
    </w:p>
    <w:p w14:paraId="20B4AFB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4EC6155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02D68E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on_butImport_clicked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091D0AA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A2F7C9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return ;</w:t>
      </w:r>
      <w:proofErr w:type="gramEnd"/>
    </w:p>
    <w:p w14:paraId="4ACC973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/*</w:t>
      </w:r>
    </w:p>
    <w:p w14:paraId="25D1B5F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log ;</w:t>
      </w:r>
      <w:proofErr w:type="gramEnd"/>
    </w:p>
    <w:p w14:paraId="793F1CF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475E8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clients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loadClients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E02A52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QJsonArray import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getGlobalUtils()-&gt;loadArrayFromFile("result.json") ;</w:t>
      </w:r>
    </w:p>
    <w:p w14:paraId="6685CA6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obj, import) {</w:t>
      </w:r>
    </w:p>
    <w:p w14:paraId="35B22B4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idxfind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-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1 ;</w:t>
      </w:r>
      <w:proofErr w:type="gramEnd"/>
    </w:p>
    <w:p w14:paraId="0F33318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clients.count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</w:t>
      </w:r>
    </w:p>
    <w:p w14:paraId="3A00407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((clients[i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].toObject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()["FamilyM"].toString()==obj["FamilyM"].toString())&amp;&amp;</w:t>
      </w:r>
    </w:p>
    <w:p w14:paraId="36B5099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(clients[i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].toObject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()["NameM"].toString()==obj["NameM"].toString())&amp;&amp;</w:t>
      </w:r>
    </w:p>
    <w:p w14:paraId="5A3CC35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(clients[i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].toObject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()["ParentM"].toString()==obj["ParentM"].toString()))</w:t>
      </w:r>
    </w:p>
    <w:p w14:paraId="681E94E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idxfind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784359E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idxfind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!=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-1) {</w:t>
      </w:r>
    </w:p>
    <w:p w14:paraId="4ADBDF2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QJsonDocument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doc ;</w:t>
      </w:r>
      <w:proofErr w:type="gramEnd"/>
    </w:p>
    <w:p w14:paraId="700CFA3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doc.setObject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obj.toObject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3CE8E7E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log.append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doc.toJson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4E15589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23F38FB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else</w:t>
      </w:r>
    </w:p>
    <w:p w14:paraId="51DE101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clients.append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(obj) ;</w:t>
      </w:r>
    </w:p>
    <w:p w14:paraId="4F1B1DD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5E5392E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7374F5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writeAllText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("log",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log.join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("\n")) ;</w:t>
      </w:r>
    </w:p>
    <w:p w14:paraId="2FEB383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DD747C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getGlobalUtils()-&gt;saveArrayToFile("base.json",clients) ;</w:t>
      </w:r>
    </w:p>
    <w:p w14:paraId="76E97BE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information(this,"OK","Import OK, skipped: "+QString::number(log.count())) ;</w:t>
      </w:r>
    </w:p>
    <w:p w14:paraId="76441CD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*/</w:t>
      </w:r>
    </w:p>
    <w:p w14:paraId="2E12898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1832761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2E8B10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on_ButList_clicked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13DC82F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D98BEE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files ;</w:t>
      </w:r>
      <w:proofErr w:type="gramEnd"/>
    </w:p>
    <w:p w14:paraId="37E186B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61F983D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fi,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dir.entryInfoList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3C44219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fi.fileName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startsWith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("list_")) {            </w:t>
      </w:r>
    </w:p>
    <w:p w14:paraId="1CC90D6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QJsonObject cont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getGlobalUtils()-&gt;loadObjectFromFile(fi.fileName()) ;</w:t>
      </w:r>
    </w:p>
    <w:p w14:paraId="6812D0D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files.append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(QJsonUtils::createObjectWith2Field("filename",fi.fileName(),</w:t>
      </w:r>
    </w:p>
    <w:p w14:paraId="34E2FEC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                                   "caption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",cont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["viewname"].toString())) ;</w:t>
      </w:r>
    </w:p>
    <w:p w14:paraId="0355125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    </w:t>
      </w:r>
    </w:p>
    <w:p w14:paraId="71ADDC6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5EDA08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DialogSelList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dsel(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files,QJsonUtils::createObjectWith2Field("title","</w:t>
      </w:r>
      <w:r w:rsidRPr="00894003">
        <w:rPr>
          <w:color w:val="000000" w:themeColor="text1"/>
          <w:sz w:val="18"/>
          <w:szCs w:val="18"/>
        </w:rPr>
        <w:t>Выбор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шаблона</w:t>
      </w:r>
      <w:r w:rsidRPr="002A50CD">
        <w:rPr>
          <w:color w:val="000000" w:themeColor="text1"/>
          <w:sz w:val="18"/>
          <w:szCs w:val="18"/>
          <w:lang w:val="en-US"/>
        </w:rPr>
        <w:t>","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itemcaption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","caption"),this) ;</w:t>
      </w:r>
    </w:p>
    <w:p w14:paraId="7835547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dsel.exec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()!=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::Accepted) return ;</w:t>
      </w:r>
    </w:p>
    <w:p w14:paraId="30F5E36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2274A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QJsonObject list_info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getGlobalUtils()-&gt;loadObjectFromFile(dsel.getSelected()["filename"].toString()) ;</w:t>
      </w:r>
    </w:p>
    <w:p w14:paraId="18E33E3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0D7436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filter ;</w:t>
      </w:r>
      <w:proofErr w:type="gramEnd"/>
    </w:p>
    <w:p w14:paraId="3D41F52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qDebug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)&lt;&lt;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</w:p>
    <w:p w14:paraId="2666A32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info.contains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("filter")) {</w:t>
      </w:r>
    </w:p>
    <w:p w14:paraId="4A8CC0D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builder(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this,"</w:t>
      </w:r>
      <w:r w:rsidRPr="00894003">
        <w:rPr>
          <w:color w:val="000000" w:themeColor="text1"/>
          <w:sz w:val="18"/>
          <w:szCs w:val="18"/>
        </w:rPr>
        <w:t>Параметры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списка</w:t>
      </w:r>
      <w:r w:rsidRPr="002A50CD">
        <w:rPr>
          <w:color w:val="000000" w:themeColor="text1"/>
          <w:sz w:val="18"/>
          <w:szCs w:val="18"/>
          <w:lang w:val="en-US"/>
        </w:rPr>
        <w:t>") ;</w:t>
      </w:r>
    </w:p>
    <w:p w14:paraId="14CDE2A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97BDFA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layout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builder.addFormLayout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03FE71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item,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["filter"].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0E91BDB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filterelem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item.toObject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82702B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QLabel * lab = new QLabel(filterelem["caption"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].toString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5B9F46D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ed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086EBB8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ed-&gt;setProperty("filtername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",filterelem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["name"].toString()) ;</w:t>
      </w:r>
    </w:p>
    <w:p w14:paraId="1B1D97D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layout-&gt;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lab,ed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957E75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1C53616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5CB9F7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builder.exec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2FB1F1F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&lt;layout-&gt;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rowCount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 {</w:t>
      </w:r>
    </w:p>
    <w:p w14:paraId="589CB17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auto * item = (QLineEdit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*)layout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-&gt;itemAt(i,QFormLayout::ItemRole::FieldRole)-&gt;widget() ;</w:t>
      </w:r>
    </w:p>
    <w:p w14:paraId="0E507A5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filter[item-&gt;property("filtername"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).toString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()]=item-&gt;text().trimmed() ;                </w:t>
      </w:r>
    </w:p>
    <w:p w14:paraId="4073501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}</w:t>
      </w:r>
    </w:p>
    <w:p w14:paraId="22D3C04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    else</w:t>
      </w:r>
    </w:p>
    <w:p w14:paraId="3083E8F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return ;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        </w:t>
      </w:r>
    </w:p>
    <w:p w14:paraId="4F8D13A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7238229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E94FA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6460272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7CA678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info.contains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("source")) {</w:t>
      </w:r>
    </w:p>
    <w:p w14:paraId="0AF2322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["source"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()=="join") {</w:t>
      </w:r>
    </w:p>
    <w:p w14:paraId="087BF8E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// </w:t>
      </w:r>
      <w:r w:rsidRPr="00894003">
        <w:rPr>
          <w:color w:val="000000" w:themeColor="text1"/>
          <w:sz w:val="18"/>
          <w:szCs w:val="18"/>
        </w:rPr>
        <w:t>Строим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комбинированный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список</w:t>
      </w:r>
    </w:p>
    <w:p w14:paraId="1707DEB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client,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23F768B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row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client.toObject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57A3A8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child, client.toObject()["Childrens"].toArray()) {</w:t>
      </w:r>
    </w:p>
    <w:p w14:paraId="1D254B4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row1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child.toObject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3AC4C52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key,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row.keys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29CBEFB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row1.insert(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key,row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[key]) ;</w:t>
      </w:r>
    </w:p>
    <w:p w14:paraId="0FB7053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source.append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(row1) ;</w:t>
      </w:r>
    </w:p>
    <w:p w14:paraId="7B4FAD0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}</w:t>
      </w:r>
    </w:p>
    <w:p w14:paraId="3AADB92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}</w:t>
      </w:r>
    </w:p>
    <w:p w14:paraId="35A54F0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21D4D5E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else</w:t>
      </w:r>
    </w:p>
    <w:p w14:paraId="7D1E87A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748281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4636697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</w:t>
      </w:r>
    </w:p>
    <w:p w14:paraId="307A0BF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52B0DD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FBE4FD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auto modellist = new QJsonTableModel(list_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source,list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_info,engine-&gt;getEngine()) ;</w:t>
      </w:r>
    </w:p>
    <w:p w14:paraId="7309AC1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51AF49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QJsonSortProxyModel * model = new QJsonSortProxyModel(list_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info,engine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-&gt;getEngine()) ;</w:t>
      </w:r>
    </w:p>
    <w:p w14:paraId="0626652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setDynamicSortFilter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(true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0A026AC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setFilterObject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(filter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9C6E1D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modellist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7DD363A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1A3CAE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d(this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73AAC3E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d.setWindowTitle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viewname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792B18B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(model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055EFDC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exec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283A1C5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85E5B7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model ;</w:t>
      </w:r>
      <w:proofErr w:type="gramEnd"/>
    </w:p>
    <w:p w14:paraId="36E8F6D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251AE6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29C96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on_ButFind_clicked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3C4BB04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EB73F9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clients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70F072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6923CB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QInputDialog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getText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(this,"</w:t>
      </w:r>
      <w:r w:rsidRPr="00894003">
        <w:rPr>
          <w:color w:val="000000" w:themeColor="text1"/>
          <w:sz w:val="18"/>
          <w:szCs w:val="18"/>
        </w:rPr>
        <w:t>Поиск</w:t>
      </w:r>
      <w:r w:rsidRPr="002A50CD">
        <w:rPr>
          <w:color w:val="000000" w:themeColor="text1"/>
          <w:sz w:val="18"/>
          <w:szCs w:val="18"/>
          <w:lang w:val="en-US"/>
        </w:rPr>
        <w:t>","</w:t>
      </w:r>
      <w:r w:rsidRPr="00894003">
        <w:rPr>
          <w:color w:val="000000" w:themeColor="text1"/>
          <w:sz w:val="18"/>
          <w:szCs w:val="18"/>
        </w:rPr>
        <w:t>Введите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строку</w:t>
      </w:r>
      <w:r w:rsidRPr="002A50CD">
        <w:rPr>
          <w:color w:val="000000" w:themeColor="text1"/>
          <w:sz w:val="18"/>
          <w:szCs w:val="18"/>
          <w:lang w:val="en-US"/>
        </w:rPr>
        <w:t>") ;</w:t>
      </w:r>
    </w:p>
    <w:p w14:paraId="232FC7E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str.length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()==0) return ;</w:t>
      </w:r>
    </w:p>
    <w:p w14:paraId="7B1545E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A26BBD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searchres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3B008DD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F4EDC4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QJsonSearchInObject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search(str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2F667CB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item, clients) {</w:t>
      </w:r>
    </w:p>
    <w:p w14:paraId="09CA82C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search.findInObject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item.toObject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39078BB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key,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search.getWhereFind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().keys()) {</w:t>
      </w:r>
    </w:p>
    <w:p w14:paraId="7186F41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found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item.toObject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150158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found["fieldname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"]=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key ;</w:t>
      </w:r>
    </w:p>
    <w:p w14:paraId="585725A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found["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fieldvalue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"]=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search.getWhereFind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()[key] ;</w:t>
      </w:r>
    </w:p>
    <w:p w14:paraId="224D2FD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searchres.append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(found) ;</w:t>
      </w:r>
    </w:p>
    <w:p w14:paraId="06305A3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0800C78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20F3ECC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8CE3FA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searchres.count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()==0) {</w:t>
      </w:r>
    </w:p>
    <w:p w14:paraId="2B6C51C4" w14:textId="77777777" w:rsidR="00894003" w:rsidRPr="002946B0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18552E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946B0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18552E">
        <w:rPr>
          <w:color w:val="000000" w:themeColor="text1"/>
          <w:sz w:val="18"/>
          <w:szCs w:val="18"/>
          <w:lang w:val="en-US"/>
        </w:rPr>
        <w:t>information</w:t>
      </w:r>
      <w:r w:rsidRPr="002946B0">
        <w:rPr>
          <w:color w:val="000000" w:themeColor="text1"/>
          <w:sz w:val="18"/>
          <w:szCs w:val="18"/>
          <w:lang w:val="en-US"/>
        </w:rPr>
        <w:t>(</w:t>
      </w:r>
      <w:r w:rsidRPr="0018552E">
        <w:rPr>
          <w:color w:val="000000" w:themeColor="text1"/>
          <w:sz w:val="18"/>
          <w:szCs w:val="18"/>
          <w:lang w:val="en-US"/>
        </w:rPr>
        <w:t>this</w:t>
      </w:r>
      <w:r w:rsidRPr="002946B0">
        <w:rPr>
          <w:color w:val="000000" w:themeColor="text1"/>
          <w:sz w:val="18"/>
          <w:szCs w:val="18"/>
          <w:lang w:val="en-US"/>
        </w:rPr>
        <w:t>,"</w:t>
      </w:r>
      <w:r w:rsidRPr="00894003">
        <w:rPr>
          <w:color w:val="000000" w:themeColor="text1"/>
          <w:sz w:val="18"/>
          <w:szCs w:val="18"/>
        </w:rPr>
        <w:t>Ошибка</w:t>
      </w:r>
      <w:r w:rsidRPr="002946B0">
        <w:rPr>
          <w:color w:val="000000" w:themeColor="text1"/>
          <w:sz w:val="18"/>
          <w:szCs w:val="18"/>
          <w:lang w:val="en-US"/>
        </w:rPr>
        <w:t>","</w:t>
      </w:r>
      <w:r w:rsidRPr="00894003">
        <w:rPr>
          <w:color w:val="000000" w:themeColor="text1"/>
          <w:sz w:val="18"/>
          <w:szCs w:val="18"/>
        </w:rPr>
        <w:t>По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тексту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2946B0">
        <w:rPr>
          <w:color w:val="000000" w:themeColor="text1"/>
          <w:sz w:val="18"/>
          <w:szCs w:val="18"/>
          <w:lang w:val="en-US"/>
        </w:rPr>
        <w:t>&lt;"+</w:t>
      </w:r>
      <w:r w:rsidRPr="0018552E">
        <w:rPr>
          <w:color w:val="000000" w:themeColor="text1"/>
          <w:sz w:val="18"/>
          <w:szCs w:val="18"/>
          <w:lang w:val="en-US"/>
        </w:rPr>
        <w:t>str</w:t>
      </w:r>
      <w:r w:rsidRPr="002946B0">
        <w:rPr>
          <w:color w:val="000000" w:themeColor="text1"/>
          <w:sz w:val="18"/>
          <w:szCs w:val="18"/>
          <w:lang w:val="en-US"/>
        </w:rPr>
        <w:t>+"&gt;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ничего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не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найдено</w:t>
      </w:r>
      <w:r w:rsidRPr="002946B0">
        <w:rPr>
          <w:color w:val="000000" w:themeColor="text1"/>
          <w:sz w:val="18"/>
          <w:szCs w:val="18"/>
          <w:lang w:val="en-US"/>
        </w:rPr>
        <w:t>")</w:t>
      </w:r>
      <w:r w:rsidRPr="0018552E">
        <w:rPr>
          <w:color w:val="000000" w:themeColor="text1"/>
          <w:sz w:val="18"/>
          <w:szCs w:val="18"/>
          <w:lang w:val="en-US"/>
        </w:rPr>
        <w:t> </w:t>
      </w:r>
      <w:r w:rsidRPr="002946B0">
        <w:rPr>
          <w:color w:val="000000" w:themeColor="text1"/>
          <w:sz w:val="18"/>
          <w:szCs w:val="18"/>
          <w:lang w:val="en-US"/>
        </w:rPr>
        <w:t>;</w:t>
      </w:r>
    </w:p>
    <w:p w14:paraId="7589A83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18552E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return ;</w:t>
      </w:r>
      <w:proofErr w:type="gramEnd"/>
    </w:p>
    <w:p w14:paraId="3D0721E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55AD096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A4F079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QJsonObject list_info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getGlobalUtils()-&gt;loadObjectFromFile("view_search.json") ;</w:t>
      </w:r>
    </w:p>
    <w:p w14:paraId="74E21A4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116A5A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auto modelsearch = new QJsonTableModel(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searchres,list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_info,engine-&gt;getEngine()) ;</w:t>
      </w:r>
    </w:p>
    <w:p w14:paraId="7CDECB2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A250AF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QJsonSortProxyModel * model = new QJsonSortProxyModel(list_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info,engine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-&gt;getEngine()) ;</w:t>
      </w:r>
    </w:p>
    <w:p w14:paraId="4A2341C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setDynamicSortFilter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(true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459F868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model-&gt;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modelsearch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3F7A51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E85D70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d(this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0F96CF5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d.setWindowTitle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list_info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viewname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79CB4A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(model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41CBADD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d.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exec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DD98B1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DB8E33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model ;</w:t>
      </w:r>
      <w:proofErr w:type="gramEnd"/>
    </w:p>
    <w:p w14:paraId="18F19F3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87663A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// go to main list</w:t>
      </w:r>
    </w:p>
    <w:p w14:paraId="40D94FD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/*</w:t>
      </w:r>
    </w:p>
    <w:p w14:paraId="6BD7B21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QModelIndex index = modelclientsorted-&gt;mapFromSource(modelclient-&gt;getIndexByField("id",10)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4CD8A3F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ui-&gt;tableClients-&gt;selectionModel()-&gt;select(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index,QItemSelectionModel::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SelectionFlag::Select) ;</w:t>
      </w:r>
    </w:p>
    <w:p w14:paraId="2E16A21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scrollTo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3554BC5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*/</w:t>
      </w:r>
    </w:p>
    <w:p w14:paraId="0EC9749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189FC9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AD5C1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on_ButGet_clicked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66B1DF2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50C9BE7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69DC8E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E30492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73998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on_ButPost_clicked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46D60F5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D1725A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/*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clients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C0CD94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3F84F9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QJsonDocument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doc ;</w:t>
      </w:r>
      <w:proofErr w:type="gramEnd"/>
    </w:p>
    <w:p w14:paraId="581107D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doc.setObject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(clients[0].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066128E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6E2907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QNetworkRequest req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QNetworkRequest(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QUrl(API_URL+QString("?action=setclient&amp;user_id=7"))) ;</w:t>
      </w:r>
    </w:p>
    <w:p w14:paraId="3CCC74D4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req.setHeader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(QNetworkRequest::ContentTypeHeader,"application/json") ;</w:t>
      </w:r>
    </w:p>
    <w:p w14:paraId="0AAAB5D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QNetworkReply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reply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manager.post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req,doc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.toJson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());</w:t>
      </w:r>
    </w:p>
    <w:p w14:paraId="520DF3B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C4C40D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loader = 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DialogLoader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4609E9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loader-&gt;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open(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;*/</w:t>
      </w:r>
    </w:p>
    <w:p w14:paraId="59B11E6F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AE973C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90B3889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on_butAddClient_clicked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6E84D63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91B75F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887698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73A692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6E1D9E2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setClientsFromAPI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&amp;result)</w:t>
      </w:r>
    </w:p>
    <w:p w14:paraId="61709A9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7E6F3B0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modelclient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replaceSource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result.toArray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321F6B3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A60493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AE5739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getAuthReplyAPI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&amp;result)</w:t>
      </w:r>
    </w:p>
    <w:p w14:paraId="2F90FD2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84D17C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auth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result.toObject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095761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(auth["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authok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toBool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30DF6F6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user_id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auth["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user_id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toInt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6C1746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setWindowTitle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"</w:t>
      </w:r>
      <w:r w:rsidRPr="00894003">
        <w:rPr>
          <w:color w:val="000000" w:themeColor="text1"/>
          <w:sz w:val="18"/>
          <w:szCs w:val="18"/>
        </w:rPr>
        <w:t>База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Единства</w:t>
      </w:r>
      <w:r w:rsidRPr="002A50CD">
        <w:rPr>
          <w:color w:val="000000" w:themeColor="text1"/>
          <w:sz w:val="18"/>
          <w:szCs w:val="18"/>
          <w:lang w:val="en-US"/>
        </w:rPr>
        <w:t> :: "+auth["username"].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469B267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reloadClients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491EE8DC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//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QTimer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singleShot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(1000,this,SLOT(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reloadClients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;</w:t>
      </w:r>
    </w:p>
    <w:p w14:paraId="41D82D05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1D43DE47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 {</w:t>
      </w:r>
    </w:p>
    <w:p w14:paraId="4FB30BE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information(this,"</w:t>
      </w:r>
      <w:r w:rsidRPr="00894003">
        <w:rPr>
          <w:color w:val="000000" w:themeColor="text1"/>
          <w:sz w:val="18"/>
          <w:szCs w:val="18"/>
        </w:rPr>
        <w:t>Ошибка</w:t>
      </w:r>
      <w:r w:rsidRPr="002A50CD">
        <w:rPr>
          <w:color w:val="000000" w:themeColor="text1"/>
          <w:sz w:val="18"/>
          <w:szCs w:val="18"/>
          <w:lang w:val="en-US"/>
        </w:rPr>
        <w:t> </w:t>
      </w:r>
      <w:r w:rsidRPr="00894003">
        <w:rPr>
          <w:color w:val="000000" w:themeColor="text1"/>
          <w:sz w:val="18"/>
          <w:szCs w:val="18"/>
        </w:rPr>
        <w:t>авторизации</w:t>
      </w:r>
      <w:r w:rsidRPr="002A50CD">
        <w:rPr>
          <w:color w:val="000000" w:themeColor="text1"/>
          <w:sz w:val="18"/>
          <w:szCs w:val="18"/>
          <w:lang w:val="en-US"/>
        </w:rPr>
        <w:t>",auth["msg"].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2DB9886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QTimer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singleShot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(1000,this,SLOT(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doAuth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;</w:t>
      </w:r>
    </w:p>
    <w:p w14:paraId="5D7701BA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398A2D7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4FFE3FD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7DA10A3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MainWindow::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getErrorAPI(APIErrorType errtype, const QString &amp;request, const QString &amp;errmsg)</w:t>
      </w:r>
    </w:p>
    <w:p w14:paraId="33BD321B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C37F711" w14:textId="77777777" w:rsidR="00894003" w:rsidRPr="002A50CD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information(this,"</w:t>
      </w:r>
      <w:r w:rsidRPr="00894003">
        <w:rPr>
          <w:color w:val="000000" w:themeColor="text1"/>
          <w:sz w:val="18"/>
          <w:szCs w:val="18"/>
        </w:rPr>
        <w:t>Ошибка</w:t>
      </w:r>
      <w:r w:rsidRPr="002A50CD">
        <w:rPr>
          <w:color w:val="000000" w:themeColor="text1"/>
          <w:sz w:val="18"/>
          <w:szCs w:val="18"/>
          <w:lang w:val="en-US"/>
        </w:rPr>
        <w:t> API "+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request,errmsg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0A0E4F66" w14:textId="19C83233" w:rsidR="00894003" w:rsidRDefault="00894003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303A9BB4" w14:textId="77777777" w:rsidR="00DF2C06" w:rsidRPr="002A50CD" w:rsidRDefault="00DF2C06" w:rsidP="0089400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D20D74" w14:textId="149F5168" w:rsidR="00A56B01" w:rsidRPr="005A66F0" w:rsidRDefault="00A56B01" w:rsidP="005753E2">
      <w:pPr>
        <w:pStyle w:val="01"/>
        <w:jc w:val="center"/>
        <w:rPr>
          <w:lang w:val="en-US"/>
        </w:rPr>
      </w:pPr>
      <w:r w:rsidRPr="005753E2">
        <w:t>Класс</w:t>
      </w:r>
      <w:r w:rsidRPr="005A66F0">
        <w:rPr>
          <w:lang w:val="en-US"/>
        </w:rPr>
        <w:t xml:space="preserve"> </w:t>
      </w:r>
      <w:r w:rsidR="0016628B" w:rsidRPr="0016628B">
        <w:rPr>
          <w:szCs w:val="28"/>
          <w:lang w:val="en-US"/>
        </w:rPr>
        <w:t>dialogviewlist.cpp</w:t>
      </w:r>
    </w:p>
    <w:p w14:paraId="364A0FB4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QWidget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*parent) :</w:t>
      </w:r>
    </w:p>
    <w:p w14:paraId="52492A95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(parent),</w:t>
      </w:r>
    </w:p>
    <w:p w14:paraId="5BF366D3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Ui::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23BC9E8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61B17E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setupUi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(this);</w:t>
      </w:r>
    </w:p>
    <w:p w14:paraId="2871F2B5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3678DD26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ui-&gt;tableList-&gt;horizontalHeader()-&gt;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55C8DB03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ui-&gt;tableList-&gt;verticalHeader()-&gt;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setSectionResizeMode(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QHeaderView::ResizeToContents) ;</w:t>
      </w:r>
    </w:p>
    <w:p w14:paraId="1586E4A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ui-&gt;tableList-&gt;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setSelectionBehavior(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QAbstractItemView::SelectRows) ;</w:t>
      </w:r>
    </w:p>
    <w:p w14:paraId="72FD7C21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ui-&gt;tableList-&gt;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setSelectionMode(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QAbstractItemView::SingleSelection) ;</w:t>
      </w:r>
    </w:p>
    <w:p w14:paraId="018FEC1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95FCED9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3B8F14AE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~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7B191EE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DC280C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;</w:t>
      </w:r>
    </w:p>
    <w:p w14:paraId="79D3CAA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D13545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79988E5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QSortFilterProxyModel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model)</w:t>
      </w:r>
    </w:p>
    <w:p w14:paraId="6C9A550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7BE012E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this-&gt;model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model ;</w:t>
      </w:r>
      <w:proofErr w:type="gramEnd"/>
    </w:p>
    <w:p w14:paraId="4F402EBB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(model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6C4DA0D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sortByColumn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0, Qt::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AscendingOrder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79210B75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3C18B4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3309F64B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on_ButExport_clicked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203A759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DBEBDC1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res ;</w:t>
      </w:r>
      <w:proofErr w:type="gramEnd"/>
    </w:p>
    <w:p w14:paraId="19829E62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-&gt;model()-&gt;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rowCount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 {</w:t>
      </w:r>
    </w:p>
    <w:p w14:paraId="4302E673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number(i+1)+". " ;</w:t>
      </w:r>
    </w:p>
    <w:p w14:paraId="614FA33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for (int j=0; j&lt;ui-&gt;tableList-&gt;model()-&gt;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columnCount(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j++)</w:t>
      </w:r>
    </w:p>
    <w:p w14:paraId="473656B7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str+=ui-&gt;tableList-&gt;model()-&gt;data(ui-&gt;tableList-&gt;model()-&gt;index(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i,j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)).toString()+"  " ;</w:t>
      </w:r>
    </w:p>
    <w:p w14:paraId="0AA9987B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str.trimmed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74B4CA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0EC93FD9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59A327B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QString filename=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QDir::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tempPath()+'/'+QUuid::createUuid().toString()+".txt" ;</w:t>
      </w:r>
    </w:p>
    <w:p w14:paraId="6338A1E7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writeAllText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filename,res.join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("\r\n")) ;</w:t>
      </w:r>
    </w:p>
    <w:p w14:paraId="0EA7FAC1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QDesktopServices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openUrl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QUrl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fromLocalFile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(filename));</w:t>
      </w:r>
    </w:p>
    <w:p w14:paraId="5D4B7DC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4260A73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326BA39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on_butDel_clicked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66707C99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468ED2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QJsonTableModel * sourcemodel = (QJsonTableModel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*)model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-&gt;sourceModel() ;</w:t>
      </w:r>
    </w:p>
    <w:p w14:paraId="485D9B8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4A25292B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QModelIndex index = model-&gt;mapToSource(ui-&gt;tableList-&gt;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currentIndex(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)) ;</w:t>
      </w:r>
    </w:p>
    <w:p w14:paraId="0EA93243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sourcemodel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isCurrent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(index)) return ;</w:t>
      </w:r>
    </w:p>
    <w:p w14:paraId="0BF9ED7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0E16A4E7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deleteFromModel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(index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5C0E2C6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3C889E4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5F5EC00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DialogViewList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on_ButExportCSV_clicked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50F8A77A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E3DC73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res ;</w:t>
      </w:r>
      <w:proofErr w:type="gramEnd"/>
    </w:p>
    <w:p w14:paraId="531159C8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str = "№;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 ;</w:t>
      </w:r>
      <w:proofErr w:type="gramEnd"/>
    </w:p>
    <w:p w14:paraId="5BAE39C7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 (int j=0; j&lt;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-&gt;model()-&gt;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columnCount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j++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45EB6541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str+="\""+ui-&gt;tableList-&gt;model()-&gt;headerData(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j,Qt::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Horizontal).toString()+"\";" ;</w:t>
      </w:r>
    </w:p>
    <w:p w14:paraId="72983FE8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str.trimmed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55D8AA8E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7413EC6A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tableList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-&gt;model()-&gt;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rowCount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 {</w:t>
      </w:r>
    </w:p>
    <w:p w14:paraId="3B618EC0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number(i+1)+";" ;</w:t>
      </w:r>
    </w:p>
    <w:p w14:paraId="28AE397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for (int j=0; j&lt;ui-&gt;tableList-&gt;model()-&gt;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columnCount(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j++)</w:t>
      </w:r>
    </w:p>
    <w:p w14:paraId="3EE02CCE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str+="\""+ui-&gt;tableList-&gt;model()-&gt;data(ui-&gt;tableList-&gt;model()-&gt;index(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i,j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)).toString().replace("\"","")+"\";" ;</w:t>
      </w:r>
    </w:p>
    <w:p w14:paraId="39239DBF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str.trimmed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26678A18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6D298F29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</w:p>
    <w:p w14:paraId="6E660CEE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QString filename=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QDir::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tempPath()+'/'+QUuid::createUuid().toString()+".csv" ;</w:t>
      </w:r>
    </w:p>
    <w:p w14:paraId="5C0AFC2C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writeAllText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filename,res.join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("\r\n")) ;</w:t>
      </w:r>
    </w:p>
    <w:p w14:paraId="2C790B9D" w14:textId="77777777" w:rsidR="0016628B" w:rsidRPr="002A50CD" w:rsidRDefault="0016628B" w:rsidP="0016628B">
      <w:pPr>
        <w:pStyle w:val="01"/>
        <w:spacing w:line="240" w:lineRule="auto"/>
        <w:jc w:val="left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QDesktopServices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openUrl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QUrl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fromLocalFile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(filename));</w:t>
      </w:r>
    </w:p>
    <w:p w14:paraId="15E44606" w14:textId="439A8409" w:rsidR="00A56B01" w:rsidRPr="00041670" w:rsidRDefault="0016628B" w:rsidP="00DF2C06">
      <w:pPr>
        <w:pStyle w:val="01"/>
        <w:spacing w:line="240" w:lineRule="auto"/>
        <w:jc w:val="left"/>
        <w:rPr>
          <w:color w:val="000000" w:themeColor="text1"/>
          <w:sz w:val="16"/>
          <w:szCs w:val="16"/>
          <w:lang w:val="pl-PL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15F04E1" w14:textId="77777777" w:rsidR="00A56B01" w:rsidRPr="00041670" w:rsidRDefault="00A56B01" w:rsidP="00A56B01">
      <w:pPr>
        <w:pStyle w:val="01"/>
        <w:jc w:val="center"/>
        <w:rPr>
          <w:color w:val="000000" w:themeColor="text1"/>
          <w:sz w:val="16"/>
          <w:szCs w:val="16"/>
          <w:lang w:val="pl-PL"/>
        </w:rPr>
      </w:pPr>
    </w:p>
    <w:p w14:paraId="654B2E7C" w14:textId="7D0551D9" w:rsidR="00A56B01" w:rsidRPr="00041670" w:rsidRDefault="00A56B01" w:rsidP="005753E2">
      <w:pPr>
        <w:pStyle w:val="01"/>
        <w:jc w:val="center"/>
        <w:rPr>
          <w:lang w:val="pl-PL"/>
        </w:rPr>
      </w:pPr>
      <w:r w:rsidRPr="005753E2">
        <w:t>Класс</w:t>
      </w:r>
      <w:r w:rsidRPr="00041670">
        <w:rPr>
          <w:lang w:val="pl-PL"/>
        </w:rPr>
        <w:t xml:space="preserve"> </w:t>
      </w:r>
      <w:r w:rsidR="00765BB5" w:rsidRPr="00765BB5">
        <w:rPr>
          <w:lang w:val="pl-PL"/>
        </w:rPr>
        <w:t>dialogeditobject.cpp</w:t>
      </w:r>
    </w:p>
    <w:p w14:paraId="104349E7" w14:textId="77777777" w:rsidR="00A56B01" w:rsidRPr="0004167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pl-PL"/>
        </w:rPr>
      </w:pPr>
    </w:p>
    <w:p w14:paraId="317BDD9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(const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 obj, 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 settings,</w:t>
      </w:r>
    </w:p>
    <w:p w14:paraId="77F0D2E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   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QScriptEngine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*engine,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QWidget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*parent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 :</w:t>
      </w:r>
      <w:proofErr w:type="gramEnd"/>
    </w:p>
    <w:p w14:paraId="6CD7DB1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(parent),</w:t>
      </w:r>
    </w:p>
    <w:p w14:paraId="2FFC958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new Ui::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</w:t>
      </w:r>
    </w:p>
    <w:p w14:paraId="0800973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{</w:t>
      </w:r>
    </w:p>
    <w:p w14:paraId="19B4C2B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setupUi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(this);</w:t>
      </w:r>
    </w:p>
    <w:p w14:paraId="469DA0E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8324B8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this-&gt;engine = 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engine ;</w:t>
      </w:r>
      <w:proofErr w:type="gramEnd"/>
    </w:p>
    <w:p w14:paraId="2C8962A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this-&gt;settings = 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settings ;</w:t>
      </w:r>
      <w:proofErr w:type="gramEnd"/>
    </w:p>
    <w:p w14:paraId="2D9B4364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saved = 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obj ;</w:t>
      </w:r>
      <w:proofErr w:type="gramEnd"/>
    </w:p>
    <w:p w14:paraId="3875242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0F9ABD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buttonBox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button(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::Ok)-&gt;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("ОК");</w:t>
      </w:r>
    </w:p>
    <w:p w14:paraId="05411FC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ui-&gt;buttonBox-&gt;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button(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QDialogButtonBox::Cancel)-&gt;setText("Отмена");</w:t>
      </w:r>
    </w:p>
    <w:p w14:paraId="2E6C1D1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setWindowTitle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settings.value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("title"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 ;</w:t>
      </w:r>
    </w:p>
    <w:p w14:paraId="04A5930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F060B2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settings.value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("inputs"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toArray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().count()==0)</w:t>
      </w:r>
    </w:p>
    <w:p w14:paraId="05E7DC8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foreach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key,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saved.keys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</w:t>
      </w:r>
    </w:p>
    <w:p w14:paraId="2B04367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saved,key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,key,QJsonObject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 ;</w:t>
      </w:r>
    </w:p>
    <w:p w14:paraId="5BA9F34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else</w:t>
      </w:r>
    </w:p>
    <w:p w14:paraId="21E7D82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foreach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v,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settings.value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("inputs"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toArray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 {</w:t>
      </w:r>
    </w:p>
    <w:p w14:paraId="565BD0F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=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v.toObject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 ;</w:t>
      </w:r>
    </w:p>
    <w:p w14:paraId="1B6D7A0A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key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["field"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 ;</w:t>
      </w:r>
    </w:p>
    <w:p w14:paraId="51EF9C5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if (saved[key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isNull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()||saved[key].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isUndefined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</w:t>
      </w:r>
    </w:p>
    <w:p w14:paraId="704D6CC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if (optrow["default"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].isString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()||optrow["default"].isDouble()||optrow["default"].isBool())</w:t>
      </w:r>
    </w:p>
    <w:p w14:paraId="6551F5F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saved[key]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["default"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 ;</w:t>
      </w:r>
      <w:proofErr w:type="gramEnd"/>
    </w:p>
    <w:p w14:paraId="1455D41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saved,key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,optrow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["caption"].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(),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3BB5EAD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}</w:t>
      </w:r>
    </w:p>
    <w:p w14:paraId="4CFE2ED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E56C81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connect(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buttonBox,SIGNAL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(rejected()),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this,SLOT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(reject())) ;</w:t>
      </w:r>
    </w:p>
    <w:p w14:paraId="7245FA3B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connect(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buttonBox,SIGNAL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(accepted()),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this,SLOT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(accept())) ;</w:t>
      </w:r>
    </w:p>
    <w:p w14:paraId="019DA34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//connect(ui-&gt;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buttonBox,SIGNAL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(accepted()),this,SLOT(saveObject())) ;</w:t>
      </w:r>
    </w:p>
    <w:p w14:paraId="178D4F0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}</w:t>
      </w:r>
    </w:p>
    <w:p w14:paraId="231DABE4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45821D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void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(const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&amp;obj, 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&amp;key, 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&amp;caption, const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&amp;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</w:t>
      </w:r>
    </w:p>
    <w:p w14:paraId="0416BBF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{</w:t>
      </w:r>
    </w:p>
    <w:p w14:paraId="7735AAC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data = obj[key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 ;</w:t>
      </w:r>
      <w:proofErr w:type="gramEnd"/>
    </w:p>
    <w:p w14:paraId="60E5690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QWidget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 widget = NULL;</w:t>
      </w:r>
    </w:p>
    <w:p w14:paraId="5BFB68E4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6F3DEE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data.isString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 {</w:t>
      </w:r>
    </w:p>
    <w:p w14:paraId="64BA0E5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["control"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()==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")) {</w:t>
      </w:r>
    </w:p>
    <w:p w14:paraId="50C6019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widget = new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QDateEdit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MainEngine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::str2rusdate(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data.toString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()),this) ;</w:t>
      </w:r>
    </w:p>
    <w:p w14:paraId="5736F43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QDateEdit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setCalendarPopup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(true) ;</w:t>
      </w:r>
    </w:p>
    <w:p w14:paraId="7243A1F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}</w:t>
      </w:r>
    </w:p>
    <w:p w14:paraId="27A9859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else</w:t>
      </w:r>
    </w:p>
    <w:p w14:paraId="2D765A8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["control"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()==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("memo")) {</w:t>
      </w:r>
    </w:p>
    <w:p w14:paraId="307CC09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widget = new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QPlainTextEdit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data.toString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(),this) ;</w:t>
      </w:r>
    </w:p>
    <w:p w14:paraId="3CF64EBB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QPlainTextEdit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setFixedHeight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</w:p>
    <w:p w14:paraId="503733E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memoheight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isDouble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()?</w:t>
      </w:r>
    </w:p>
    <w:p w14:paraId="70CEE1D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memoheight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toInt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():100) ;</w:t>
      </w:r>
    </w:p>
    <w:p w14:paraId="4BBA9C1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}</w:t>
      </w:r>
    </w:p>
    <w:p w14:paraId="5102236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else</w:t>
      </w:r>
    </w:p>
    <w:p w14:paraId="5A14D71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["control"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()==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("combo")) {</w:t>
      </w:r>
    </w:p>
    <w:p w14:paraId="6C8D9CA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widget = new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(this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 ;</w:t>
      </w:r>
      <w:proofErr w:type="gramEnd"/>
    </w:p>
    <w:p w14:paraId="0FBF64B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insertItem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(0,"-") ;</w:t>
      </w:r>
    </w:p>
    <w:p w14:paraId="3C87CD92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source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optrow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combosource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().split("::") ;</w:t>
      </w:r>
    </w:p>
    <w:p w14:paraId="40E6350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if 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source.length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()==2) {</w:t>
      </w:r>
    </w:p>
    <w:p w14:paraId="5A8C2E7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if (source[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0]=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="[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func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]") {</w:t>
      </w:r>
    </w:p>
    <w:p w14:paraId="4EDF99E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QScriptValue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list = engine-&gt;evaluate(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source[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1]) ;</w:t>
      </w:r>
    </w:p>
    <w:p w14:paraId="731FBA0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for (int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=0;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list.property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 xml:space="preserve">("length").toInt32();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++)</w:t>
      </w:r>
    </w:p>
    <w:p w14:paraId="2330CEE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   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addItem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list.property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());</w:t>
      </w:r>
    </w:p>
    <w:p w14:paraId="227F240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lastRenderedPageBreak/>
        <w:t xml:space="preserve">                    int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idx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=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findText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data.toString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 ;</w:t>
      </w:r>
    </w:p>
    <w:p w14:paraId="0296EB4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if 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idx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!=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-1)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*)widget)-&gt;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setCurrentIndex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idx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72CCD37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    else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setCurrentIndex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(0) ;</w:t>
      </w:r>
    </w:p>
    <w:p w14:paraId="36DA544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}</w:t>
      </w:r>
    </w:p>
    <w:p w14:paraId="70E1027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}</w:t>
      </w:r>
    </w:p>
    <w:p w14:paraId="03293A3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}</w:t>
      </w:r>
    </w:p>
    <w:p w14:paraId="5FAA606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else</w:t>
      </w:r>
    </w:p>
    <w:p w14:paraId="26418A9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widget = new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data.toString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(),this) ;</w:t>
      </w:r>
    </w:p>
    <w:p w14:paraId="3B6EA9A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}</w:t>
      </w:r>
    </w:p>
    <w:p w14:paraId="1F6F73F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else</w:t>
      </w:r>
    </w:p>
    <w:p w14:paraId="11C08DB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data.isDouble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</w:t>
      </w:r>
    </w:p>
    <w:p w14:paraId="23098E2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widget = new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QLineEdit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::number(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data.toDouble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()),this) ;</w:t>
      </w:r>
    </w:p>
    <w:p w14:paraId="409F64DB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else</w:t>
      </w:r>
    </w:p>
    <w:p w14:paraId="3DECF49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if 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data.isBool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 {</w:t>
      </w:r>
    </w:p>
    <w:p w14:paraId="4670D05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widget = new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QCheckBox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(this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 ;</w:t>
      </w:r>
      <w:proofErr w:type="gramEnd"/>
    </w:p>
    <w:p w14:paraId="70F5D1B4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QCheckBox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*)widget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setChecked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data.toBool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()) ;</w:t>
      </w:r>
    </w:p>
    <w:p w14:paraId="217ACB6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}</w:t>
      </w:r>
    </w:p>
    <w:p w14:paraId="7ED9B5D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121ABE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if (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widget!=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NULL) {</w:t>
      </w:r>
    </w:p>
    <w:p w14:paraId="03CCC31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widget-&gt;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setProperty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pkey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",key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6166159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formLayout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addRow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caption,widget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24570FF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}</w:t>
      </w:r>
    </w:p>
    <w:p w14:paraId="3B0C439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}</w:t>
      </w:r>
    </w:p>
    <w:p w14:paraId="608A791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B540A6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~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</w:t>
      </w:r>
    </w:p>
    <w:p w14:paraId="2220AB6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{</w:t>
      </w:r>
    </w:p>
    <w:p w14:paraId="5A5B490E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delete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;</w:t>
      </w:r>
    </w:p>
    <w:p w14:paraId="7B0E8D5A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}</w:t>
      </w:r>
    </w:p>
    <w:p w14:paraId="7851ABC7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037FBA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DialogEditObject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getObject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 const</w:t>
      </w:r>
    </w:p>
    <w:p w14:paraId="2EBF554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{</w:t>
      </w:r>
    </w:p>
    <w:p w14:paraId="7D380DA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res = 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saved ;</w:t>
      </w:r>
      <w:proofErr w:type="gramEnd"/>
    </w:p>
    <w:p w14:paraId="6A71106A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for (int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=0;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formLayout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rowCount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 xml:space="preserve">);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++) {</w:t>
      </w:r>
    </w:p>
    <w:p w14:paraId="0E8FB4D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QLayoutItem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formLayout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itemAt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i,QFormLayout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765BB5">
        <w:rPr>
          <w:color w:val="000000" w:themeColor="text1"/>
          <w:sz w:val="18"/>
          <w:szCs w:val="18"/>
          <w:lang w:val="en-US"/>
        </w:rPr>
        <w:t>FieldRole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3A183E2B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key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-&gt;widget()-&gt;property("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pkey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 ;</w:t>
      </w:r>
    </w:p>
    <w:p w14:paraId="4F15D0B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2F4AED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(res[key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 {</w:t>
      </w:r>
    </w:p>
    <w:p w14:paraId="4FE3FD9D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qobject_cast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*&gt;(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widget(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))) {</w:t>
      </w:r>
    </w:p>
    <w:p w14:paraId="788560E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res[key]=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dateedit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-&gt;date(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dd.MM.yyyy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") ;</w:t>
      </w:r>
    </w:p>
    <w:p w14:paraId="2FE2605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}</w:t>
      </w:r>
    </w:p>
    <w:p w14:paraId="1A96EA4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else</w:t>
      </w:r>
    </w:p>
    <w:p w14:paraId="2AA5BB1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QPlainTextEdit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 memo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qobject_cast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QPlainTextEdit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*&gt;(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widget(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))) {</w:t>
      </w:r>
    </w:p>
    <w:p w14:paraId="33076EB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res[key]=memo-&gt;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toPlainText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3F3065DC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}</w:t>
      </w:r>
    </w:p>
    <w:p w14:paraId="3EC085E9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else</w:t>
      </w:r>
    </w:p>
    <w:p w14:paraId="7ADDFF14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if 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 xml:space="preserve"> * combo = 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qobject_cast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QComboBox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*&gt;(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widget(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))) {</w:t>
      </w:r>
    </w:p>
    <w:p w14:paraId="318F8E6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res[key]=combo-&gt;</w:t>
      </w:r>
      <w:proofErr w:type="spellStart"/>
      <w:proofErr w:type="gramStart"/>
      <w:r w:rsidRPr="00765BB5">
        <w:rPr>
          <w:color w:val="000000" w:themeColor="text1"/>
          <w:sz w:val="18"/>
          <w:szCs w:val="18"/>
          <w:lang w:val="en-US"/>
        </w:rPr>
        <w:t>currentText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765BB5">
        <w:rPr>
          <w:color w:val="000000" w:themeColor="text1"/>
          <w:sz w:val="18"/>
          <w:szCs w:val="18"/>
          <w:lang w:val="en-US"/>
        </w:rPr>
        <w:t>) ;</w:t>
      </w:r>
    </w:p>
    <w:p w14:paraId="6B5649FF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}</w:t>
      </w:r>
    </w:p>
    <w:p w14:paraId="6861BA4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else</w:t>
      </w:r>
    </w:p>
    <w:p w14:paraId="08339BA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    res[key]=((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QLineEdit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-&gt;widget())-&gt;text() ;</w:t>
      </w:r>
    </w:p>
    <w:p w14:paraId="3EE6D3B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}</w:t>
      </w:r>
    </w:p>
    <w:p w14:paraId="38551E53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else</w:t>
      </w:r>
    </w:p>
    <w:p w14:paraId="34791FE2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(res[key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isDouble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</w:t>
      </w:r>
    </w:p>
    <w:p w14:paraId="25C8F0C1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res[key]=((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QLineEdit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-&gt;widget())-&gt;text().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toDouble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 ;</w:t>
      </w:r>
    </w:p>
    <w:p w14:paraId="28C8D2D0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else</w:t>
      </w:r>
    </w:p>
    <w:p w14:paraId="3B4C3FF8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if (res[key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isBool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())</w:t>
      </w:r>
    </w:p>
    <w:p w14:paraId="773ECEBA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        res[key]=((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QCheckBox</w:t>
      </w:r>
      <w:proofErr w:type="spellEnd"/>
      <w:proofErr w:type="gramStart"/>
      <w:r w:rsidRPr="00765BB5">
        <w:rPr>
          <w:color w:val="000000" w:themeColor="text1"/>
          <w:sz w:val="18"/>
          <w:szCs w:val="18"/>
          <w:lang w:val="en-US"/>
        </w:rPr>
        <w:t>*)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wItem</w:t>
      </w:r>
      <w:proofErr w:type="spellEnd"/>
      <w:proofErr w:type="gramEnd"/>
      <w:r w:rsidRPr="00765BB5">
        <w:rPr>
          <w:color w:val="000000" w:themeColor="text1"/>
          <w:sz w:val="18"/>
          <w:szCs w:val="18"/>
          <w:lang w:val="en-US"/>
        </w:rPr>
        <w:t>-&gt;widget())-&gt;</w:t>
      </w:r>
      <w:proofErr w:type="spellStart"/>
      <w:r w:rsidRPr="00765BB5">
        <w:rPr>
          <w:color w:val="000000" w:themeColor="text1"/>
          <w:sz w:val="18"/>
          <w:szCs w:val="18"/>
          <w:lang w:val="en-US"/>
        </w:rPr>
        <w:t>isChecked</w:t>
      </w:r>
      <w:proofErr w:type="spellEnd"/>
      <w:r w:rsidRPr="00765BB5">
        <w:rPr>
          <w:color w:val="000000" w:themeColor="text1"/>
          <w:sz w:val="18"/>
          <w:szCs w:val="18"/>
          <w:lang w:val="en-US"/>
        </w:rPr>
        <w:t>() ;</w:t>
      </w:r>
    </w:p>
    <w:p w14:paraId="3F8DBA45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}</w:t>
      </w:r>
    </w:p>
    <w:p w14:paraId="3B2FB6EB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 xml:space="preserve">    return </w:t>
      </w:r>
      <w:proofErr w:type="gramStart"/>
      <w:r w:rsidRPr="00765BB5">
        <w:rPr>
          <w:color w:val="000000" w:themeColor="text1"/>
          <w:sz w:val="18"/>
          <w:szCs w:val="18"/>
          <w:lang w:val="en-US"/>
        </w:rPr>
        <w:t>res ;</w:t>
      </w:r>
      <w:proofErr w:type="gramEnd"/>
    </w:p>
    <w:p w14:paraId="308924A6" w14:textId="77777777" w:rsidR="00765BB5" w:rsidRPr="00765BB5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D7037C7" w14:textId="184FAE87" w:rsidR="005753E2" w:rsidRPr="005A66F0" w:rsidRDefault="00765BB5" w:rsidP="00765BB5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  <w:r w:rsidRPr="00765BB5">
        <w:rPr>
          <w:color w:val="000000" w:themeColor="text1"/>
          <w:sz w:val="18"/>
          <w:szCs w:val="18"/>
          <w:lang w:val="en-US"/>
        </w:rPr>
        <w:t>}</w:t>
      </w:r>
    </w:p>
    <w:p w14:paraId="3518B9DE" w14:textId="2D8EF0F2" w:rsidR="00A56B01" w:rsidRPr="005753E2" w:rsidRDefault="00A56B01" w:rsidP="005753E2">
      <w:pPr>
        <w:pStyle w:val="01"/>
        <w:jc w:val="center"/>
        <w:rPr>
          <w:lang w:val="en-US"/>
        </w:rPr>
      </w:pPr>
      <w:r w:rsidRPr="005753E2">
        <w:t>Класс</w:t>
      </w:r>
      <w:r w:rsidRPr="005753E2">
        <w:rPr>
          <w:lang w:val="en-US"/>
        </w:rPr>
        <w:t xml:space="preserve"> </w:t>
      </w:r>
      <w:r w:rsidR="004E7365" w:rsidRPr="004E7365">
        <w:rPr>
          <w:lang w:val="en-US"/>
        </w:rPr>
        <w:t>dialogsellist.cpp</w:t>
      </w:r>
    </w:p>
    <w:p w14:paraId="109F4029" w14:textId="77777777" w:rsidR="00A56B01" w:rsidRPr="005753E2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7BD90E06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DialogSelList::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DialogSelList(const QJsonArray &amp; list, const QJsonObject &amp; view,</w:t>
      </w:r>
    </w:p>
    <w:p w14:paraId="50FBE980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QWidget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*parent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:</w:t>
      </w:r>
      <w:proofErr w:type="gramEnd"/>
    </w:p>
    <w:p w14:paraId="6B39ADF0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(parent),</w:t>
      </w:r>
    </w:p>
    <w:p w14:paraId="1ED2B33F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new Ui::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DialogSelList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14333076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AD6D7AB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setupUi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(this);</w:t>
      </w:r>
    </w:p>
    <w:p w14:paraId="6F1C6275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EFA0A35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this-&gt;view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view ;</w:t>
      </w:r>
      <w:proofErr w:type="gramEnd"/>
    </w:p>
    <w:p w14:paraId="496655B7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this-&gt;list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list ;</w:t>
      </w:r>
      <w:proofErr w:type="gramEnd"/>
    </w:p>
    <w:p w14:paraId="75F32BBD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CE1DED6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button(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::Ok)-&gt;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4E7365">
        <w:rPr>
          <w:color w:val="000000" w:themeColor="text1"/>
          <w:sz w:val="18"/>
          <w:szCs w:val="18"/>
        </w:rPr>
        <w:t>ОК</w:t>
      </w:r>
      <w:r w:rsidRPr="002A50CD">
        <w:rPr>
          <w:color w:val="000000" w:themeColor="text1"/>
          <w:sz w:val="18"/>
          <w:szCs w:val="18"/>
          <w:lang w:val="en-US"/>
        </w:rPr>
        <w:t>");</w:t>
      </w:r>
    </w:p>
    <w:p w14:paraId="502E5DE1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button(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::Cancel)-&gt;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setText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4E7365">
        <w:rPr>
          <w:color w:val="000000" w:themeColor="text1"/>
          <w:sz w:val="18"/>
          <w:szCs w:val="18"/>
        </w:rPr>
        <w:t>Отмена</w:t>
      </w:r>
      <w:r w:rsidRPr="002A50CD">
        <w:rPr>
          <w:color w:val="000000" w:themeColor="text1"/>
          <w:sz w:val="18"/>
          <w:szCs w:val="18"/>
          <w:lang w:val="en-US"/>
        </w:rPr>
        <w:t>");</w:t>
      </w:r>
    </w:p>
    <w:p w14:paraId="1DD46C0A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setWindowTitle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(view["title"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7941734D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EF14F9A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foreach (auto obj, list) {</w:t>
      </w:r>
    </w:p>
    <w:p w14:paraId="6A879FE2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QString caption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obj.toObject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()[view["itemcaption"].toString()].toString() ;</w:t>
      </w:r>
    </w:p>
    <w:p w14:paraId="700D923E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auto item = new QListWidgetItem(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caption,ui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-&gt;listWidget) ;</w:t>
      </w:r>
    </w:p>
    <w:p w14:paraId="53B03900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item-&gt;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setData(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QListWidgetItem::UserType,obj.toObject()) ;</w:t>
      </w:r>
    </w:p>
    <w:p w14:paraId="2A87A52B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listWidget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addItem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(item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30D8393D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7218B219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(ui-&gt;listWidget-&gt;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count(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)&gt;0) ui-&gt;listWidget-&gt;setCurrentRow(0) ;</w:t>
      </w:r>
    </w:p>
    <w:p w14:paraId="38755A39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9132157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connect(ui-&gt;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buttonBox,SIGNAL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(rejected()),this,SLOT(reject())) ;</w:t>
      </w:r>
    </w:p>
    <w:p w14:paraId="3DF2B7E9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connect(ui-&gt;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buttonBox,SIGNAL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(accepted()),this,SLOT(accept())) ;</w:t>
      </w:r>
    </w:p>
    <w:p w14:paraId="23862D0E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D7B2988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8F53022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DialogSelList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~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DialogSelList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61444737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36CF208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;</w:t>
      </w:r>
    </w:p>
    <w:p w14:paraId="558DE9B5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04BA590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11B52DD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DialogSelList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getSelected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0046C20E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58F376D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(ui-&gt;listWidget-&gt;currentItem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()=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=NULL) return QJsonObject() ;</w:t>
      </w:r>
    </w:p>
    <w:p w14:paraId="524E2E1C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C4BC469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ui-&gt;listWidget-&gt;currentItem()-&gt;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data(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QListWidgetItem::UserType).toJsonObject() ;</w:t>
      </w:r>
    </w:p>
    <w:p w14:paraId="21BABAA0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139654BC" w14:textId="77777777" w:rsidR="004E7365" w:rsidRPr="002A50CD" w:rsidRDefault="004E7365" w:rsidP="004E7365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DCA1A45" w14:textId="77777777" w:rsidR="005753E2" w:rsidRPr="005A66F0" w:rsidRDefault="005753E2" w:rsidP="005753E2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2D5EB94F" w14:textId="16E7969B" w:rsidR="005753E2" w:rsidRPr="005753E2" w:rsidRDefault="005753E2" w:rsidP="005753E2">
      <w:pPr>
        <w:pStyle w:val="01"/>
        <w:jc w:val="center"/>
        <w:rPr>
          <w:lang w:val="en-US"/>
        </w:rPr>
      </w:pPr>
      <w:r w:rsidRPr="005753E2">
        <w:t>Класс</w:t>
      </w:r>
      <w:r w:rsidRPr="005753E2">
        <w:rPr>
          <w:lang w:val="en-US"/>
        </w:rPr>
        <w:t xml:space="preserve"> </w:t>
      </w:r>
      <w:r w:rsidR="008F0D90" w:rsidRPr="008F0D90">
        <w:rPr>
          <w:lang w:val="en-US"/>
        </w:rPr>
        <w:t>qjsontablemodel.cpp</w:t>
      </w:r>
    </w:p>
    <w:p w14:paraId="25F7E949" w14:textId="77777777" w:rsidR="005753E2" w:rsidRPr="005753E2" w:rsidRDefault="005753E2" w:rsidP="005753E2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2B0C679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rebuildAutoColumns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15EF4B9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833FF7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autocolumns.clear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1DDBDAF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 {</w:t>
      </w:r>
    </w:p>
    <w:p w14:paraId="166ADBD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row = array.at(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1C8098D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foreach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key,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row.keys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0C74C38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(row[key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].isBool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()||row[key].isString()||row[key].isDouble())</w:t>
      </w:r>
    </w:p>
    <w:p w14:paraId="767EE8B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(!autocolumns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.contains(key)) autocolumns.append(key);</w:t>
      </w:r>
    </w:p>
    <w:p w14:paraId="7DB19A6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217E366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1FA733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0232F1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QJsonTableModel(const QJsonArray &amp;source, const QJsonObject &amp;view,</w:t>
      </w:r>
    </w:p>
    <w:p w14:paraId="60D1857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QScriptEngine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engine)</w:t>
      </w:r>
    </w:p>
    <w:p w14:paraId="60F9A1A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3BB708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this-&gt;array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source ;</w:t>
      </w:r>
      <w:proofErr w:type="gramEnd"/>
    </w:p>
    <w:p w14:paraId="28D9350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this-&gt;view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view ;</w:t>
      </w:r>
      <w:proofErr w:type="gramEnd"/>
    </w:p>
    <w:p w14:paraId="2FD5022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columns = view["columns"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toArray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19C132A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columns.count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()==0 ;</w:t>
      </w:r>
    </w:p>
    <w:p w14:paraId="23C0A38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rebuildAutoColumns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04F609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039712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this-&gt;engine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engine ;</w:t>
      </w:r>
      <w:proofErr w:type="gramEnd"/>
    </w:p>
    <w:p w14:paraId="66B7898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A2443F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C50CDA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int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rowCount( const QModelIndex&amp; parent ) const {</w:t>
      </w:r>
    </w:p>
    <w:p w14:paraId="52EE2E7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UNUSED(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parent) ;</w:t>
      </w:r>
    </w:p>
    <w:p w14:paraId="167AAC2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B2A60B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3CCB6C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F8BCA2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int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columnCount( const QModelIndex&amp; parent ) const {</w:t>
      </w:r>
    </w:p>
    <w:p w14:paraId="30D805C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Q_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UNUSED(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parent) ;</w:t>
      </w:r>
    </w:p>
    <w:p w14:paraId="6A63613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195495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useautocolumns?autocolumns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columns.count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572C01B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4E4BE67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0D6102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QVariant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data( const QModelIndex&amp; index, int role ) const {</w:t>
      </w:r>
    </w:p>
    <w:p w14:paraId="3F3620E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if(</w:t>
      </w:r>
      <w:proofErr w:type="gramEnd"/>
    </w:p>
    <w:p w14:paraId="1A99000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.isValid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||</w:t>
      </w:r>
    </w:p>
    <w:p w14:paraId="7AA2082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&lt;=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351F4ED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0D20F21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3F5121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(role ==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Qt::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BackgroundRole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{</w:t>
      </w:r>
    </w:p>
    <w:p w14:paraId="2BC4924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(array.at(index.row()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).toObject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().contains("inbox_id"))</w:t>
      </w:r>
    </w:p>
    <w:p w14:paraId="2F2C093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QColor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fromRgb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(200,200,255) ;</w:t>
      </w:r>
    </w:p>
    <w:p w14:paraId="476ADDB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else</w:t>
      </w:r>
    </w:p>
    <w:p w14:paraId="69C7D78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2A3EBB3" w14:textId="77777777" w:rsidR="00D23573" w:rsidRPr="00440460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r w:rsidRPr="00440460">
        <w:rPr>
          <w:color w:val="000000" w:themeColor="text1"/>
          <w:sz w:val="18"/>
          <w:szCs w:val="18"/>
          <w:lang w:val="en-US"/>
        </w:rPr>
        <w:t>}</w:t>
      </w:r>
    </w:p>
    <w:p w14:paraId="5595F875" w14:textId="77777777" w:rsidR="00D23573" w:rsidRPr="00440460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56996D0" w14:textId="77777777" w:rsidR="00D23573" w:rsidRPr="00297EB5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440460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440460">
        <w:rPr>
          <w:color w:val="000000" w:themeColor="text1"/>
          <w:sz w:val="18"/>
          <w:szCs w:val="18"/>
          <w:lang w:val="en-US"/>
        </w:rPr>
        <w:t>(( role</w:t>
      </w:r>
      <w:proofErr w:type="gramEnd"/>
      <w:r w:rsidRPr="00440460">
        <w:rPr>
          <w:color w:val="000000" w:themeColor="text1"/>
          <w:sz w:val="18"/>
          <w:szCs w:val="18"/>
          <w:lang w:val="en-US"/>
        </w:rPr>
        <w:t> != Qt::</w:t>
      </w:r>
      <w:proofErr w:type="spellStart"/>
      <w:r w:rsidRPr="00440460">
        <w:rPr>
          <w:color w:val="000000" w:themeColor="text1"/>
          <w:sz w:val="18"/>
          <w:szCs w:val="18"/>
          <w:lang w:val="en-US"/>
        </w:rPr>
        <w:t>DisplayRole</w:t>
      </w:r>
      <w:proofErr w:type="spellEnd"/>
      <w:r w:rsidRPr="00440460">
        <w:rPr>
          <w:color w:val="000000" w:themeColor="text1"/>
          <w:sz w:val="18"/>
          <w:szCs w:val="18"/>
          <w:lang w:val="en-US"/>
        </w:rPr>
        <w:t> &amp;&amp; role != </w:t>
      </w:r>
      <w:r w:rsidRPr="00297EB5">
        <w:rPr>
          <w:color w:val="000000" w:themeColor="text1"/>
          <w:sz w:val="18"/>
          <w:szCs w:val="18"/>
          <w:lang w:val="en-US"/>
        </w:rPr>
        <w:t>Qt::</w:t>
      </w:r>
      <w:proofErr w:type="spellStart"/>
      <w:r w:rsidRPr="00297EB5">
        <w:rPr>
          <w:color w:val="000000" w:themeColor="text1"/>
          <w:sz w:val="18"/>
          <w:szCs w:val="18"/>
          <w:lang w:val="en-US"/>
        </w:rPr>
        <w:t>EditRole</w:t>
      </w:r>
      <w:proofErr w:type="spellEnd"/>
      <w:r w:rsidRPr="00297EB5">
        <w:rPr>
          <w:color w:val="000000" w:themeColor="text1"/>
          <w:sz w:val="18"/>
          <w:szCs w:val="18"/>
          <w:lang w:val="en-US"/>
        </w:rPr>
        <w:t> ))</w:t>
      </w:r>
    </w:p>
    <w:p w14:paraId="6ECBA27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97EB5">
        <w:rPr>
          <w:color w:val="000000" w:themeColor="text1"/>
          <w:sz w:val="18"/>
          <w:szCs w:val="18"/>
          <w:lang w:val="en-US"/>
        </w:rPr>
        <w:t>        </w:t>
      </w:r>
      <w:r w:rsidRPr="002A50CD">
        <w:rPr>
          <w:color w:val="000000" w:themeColor="text1"/>
          <w:sz w:val="18"/>
          <w:szCs w:val="18"/>
          <w:lang w:val="en-US"/>
        </w:rPr>
        <w:t>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1525C29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A62C2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rowobj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array.at(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55F9FC6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val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7255333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{</w:t>
      </w:r>
    </w:p>
    <w:p w14:paraId="499AB47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val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rowobj.value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index.column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()]) ;</w:t>
      </w:r>
    </w:p>
    <w:p w14:paraId="4F0A6A9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getGlobalUtils()-&gt;getJsonValueAsString(val) ;</w:t>
      </w:r>
    </w:p>
    <w:p w14:paraId="5DA7D42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0A82F04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 {</w:t>
      </w:r>
    </w:p>
    <w:p w14:paraId="5C4997C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rowparam = columns.at(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index.column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()).toObject() ;</w:t>
      </w:r>
    </w:p>
    <w:p w14:paraId="0E50BD6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rowparam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["field"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()=="[calc]") {</w:t>
      </w:r>
    </w:p>
    <w:p w14:paraId="4A7E176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calc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rowparam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6254396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calc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calc.replace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("&lt;current&gt;",QJsonDocument(rowobj).toJson()) ;</w:t>
      </w:r>
    </w:p>
    <w:p w14:paraId="542B421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return engine-&gt;evaluate(calc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1A92669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7D773FB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else {</w:t>
      </w:r>
    </w:p>
    <w:p w14:paraId="62D54A6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val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rowobj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rowparam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["field"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()] ;</w:t>
      </w:r>
    </w:p>
    <w:p w14:paraId="2B93CD9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QJsonUtils::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getGlobalUtils()-&gt;getJsonValueAsString(val) ;</w:t>
      </w:r>
    </w:p>
    <w:p w14:paraId="6043364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0D87325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16A4066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97925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2AD5C80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668A09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6E6BDF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setData( const QModelIndex&amp; index, const QVariant&amp; value, int role ) {</w:t>
      </w:r>
    </w:p>
    <w:p w14:paraId="6D1199A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false ;</w:t>
      </w:r>
      <w:proofErr w:type="gramEnd"/>
    </w:p>
    <w:p w14:paraId="574039A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/*</w:t>
      </w:r>
    </w:p>
    <w:p w14:paraId="55F0153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66B4B4D" w14:textId="77777777" w:rsidR="00D23573" w:rsidRPr="00440460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if( !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index.isValid() || role != </w:t>
      </w:r>
      <w:r w:rsidRPr="00440460">
        <w:rPr>
          <w:color w:val="000000" w:themeColor="text1"/>
          <w:sz w:val="18"/>
          <w:szCs w:val="18"/>
          <w:lang w:val="en-US"/>
        </w:rPr>
        <w:t>Qt::EditRole || list-&gt;count() &lt;= index.row() )</w:t>
      </w:r>
    </w:p>
    <w:p w14:paraId="0D34C52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440460">
        <w:rPr>
          <w:color w:val="000000" w:themeColor="text1"/>
          <w:sz w:val="18"/>
          <w:szCs w:val="18"/>
          <w:lang w:val="en-US"/>
        </w:rPr>
        <w:t>        </w:t>
      </w:r>
      <w:r w:rsidRPr="002A50CD">
        <w:rPr>
          <w:color w:val="000000" w:themeColor="text1"/>
          <w:sz w:val="18"/>
          <w:szCs w:val="18"/>
          <w:lang w:val="en-US"/>
        </w:rPr>
        <w:t>return false;</w:t>
      </w:r>
    </w:p>
    <w:p w14:paraId="3C7B5C1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38843F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bool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isok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false;</w:t>
      </w:r>
    </w:p>
    <w:p w14:paraId="7DA4D06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int n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value.toInt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(&amp;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isok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36DC89B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index.column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()==PLACECOUNT) {</w:t>
      </w:r>
    </w:p>
    <w:p w14:paraId="459BFA3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isok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) return false ;</w:t>
      </w:r>
    </w:p>
    <w:p w14:paraId="0BDBB7F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(!tickets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-&gt;at(index.row())-&gt;canSetPlaceCount(n)) return false ;</w:t>
      </w:r>
    </w:p>
    <w:p w14:paraId="072CAB3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tickets-&gt;at(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updatePlaceCount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(n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57B015F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emit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dataChanged(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index, index.sibling(index.row(),index.column()+1));</w:t>
      </w:r>
    </w:p>
    <w:p w14:paraId="1947BA8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6FCB113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C61A00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284566B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*/</w:t>
      </w:r>
    </w:p>
    <w:p w14:paraId="098348F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C92D93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8A3D04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QVariant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headerData( int section, Qt::Orientation orientation, int role ) const {</w:t>
      </w:r>
    </w:p>
    <w:p w14:paraId="3F79D73C" w14:textId="77777777" w:rsidR="00D23573" w:rsidRPr="00297EB5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97EB5">
        <w:rPr>
          <w:color w:val="000000" w:themeColor="text1"/>
          <w:sz w:val="18"/>
          <w:szCs w:val="18"/>
          <w:lang w:val="en-US"/>
        </w:rPr>
        <w:t>if( role</w:t>
      </w:r>
      <w:proofErr w:type="gramEnd"/>
      <w:r w:rsidRPr="00297EB5">
        <w:rPr>
          <w:color w:val="000000" w:themeColor="text1"/>
          <w:sz w:val="18"/>
          <w:szCs w:val="18"/>
          <w:lang w:val="en-US"/>
        </w:rPr>
        <w:t> != Qt::</w:t>
      </w:r>
      <w:proofErr w:type="spellStart"/>
      <w:r w:rsidRPr="00297EB5">
        <w:rPr>
          <w:color w:val="000000" w:themeColor="text1"/>
          <w:sz w:val="18"/>
          <w:szCs w:val="18"/>
          <w:lang w:val="en-US"/>
        </w:rPr>
        <w:t>DisplayRole</w:t>
      </w:r>
      <w:proofErr w:type="spellEnd"/>
      <w:r w:rsidRPr="00297EB5">
        <w:rPr>
          <w:color w:val="000000" w:themeColor="text1"/>
          <w:sz w:val="18"/>
          <w:szCs w:val="18"/>
          <w:lang w:val="en-US"/>
        </w:rPr>
        <w:t> )</w:t>
      </w:r>
    </w:p>
    <w:p w14:paraId="4042EF7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97EB5">
        <w:rPr>
          <w:color w:val="000000" w:themeColor="text1"/>
          <w:sz w:val="18"/>
          <w:szCs w:val="18"/>
          <w:lang w:val="en-US"/>
        </w:rPr>
        <w:t>        </w:t>
      </w:r>
      <w:r w:rsidRPr="002A50CD">
        <w:rPr>
          <w:color w:val="000000" w:themeColor="text1"/>
          <w:sz w:val="18"/>
          <w:szCs w:val="18"/>
          <w:lang w:val="en-US"/>
        </w:rPr>
        <w:t>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62EA6E5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697067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if( orientation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 == Qt::Vertical )</w:t>
      </w:r>
    </w:p>
    <w:p w14:paraId="7ADF284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section+1;</w:t>
      </w:r>
    </w:p>
    <w:p w14:paraId="5E18A54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2894FE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useautocolumns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18CB838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   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[section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 ;</w:t>
      </w:r>
      <w:proofErr w:type="gramEnd"/>
    </w:p>
    <w:p w14:paraId="52826CE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</w:t>
      </w:r>
    </w:p>
    <w:p w14:paraId="709881A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columns.at(section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().value("caption") ;</w:t>
      </w:r>
    </w:p>
    <w:p w14:paraId="25B1E1A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42B316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813969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285B61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Qt::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ItemFlags QJsonTableModel::flags( const QModelIndex&amp; index ) const {</w:t>
      </w:r>
    </w:p>
    <w:p w14:paraId="7EA84F7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Qt::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ItemFlags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flags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QAbstractTableModel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::flags( index );</w:t>
      </w:r>
    </w:p>
    <w:p w14:paraId="19FDC61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/*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if(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.isValid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) {</w:t>
      </w:r>
    </w:p>
    <w:p w14:paraId="37A591B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if(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.column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== PLACECOUNT ) {</w:t>
      </w:r>
    </w:p>
    <w:p w14:paraId="65D3CAC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flags |=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Qt::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ItemIsEditable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;</w:t>
      </w:r>
    </w:p>
    <w:p w14:paraId="0917486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5D425B6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55B98E8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*/</w:t>
      </w:r>
    </w:p>
    <w:p w14:paraId="4A9CD00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flags;</w:t>
      </w:r>
    </w:p>
    <w:p w14:paraId="7CE50B8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9F857B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74901B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isCurrent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QModelIndex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&amp;index) const</w:t>
      </w:r>
    </w:p>
    <w:p w14:paraId="56D45A7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2B9E966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index.isValid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&amp;&amp;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array.size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&gt;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</w:t>
      </w:r>
    </w:p>
    <w:p w14:paraId="7DFC3F0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510B2BC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 {</w:t>
      </w:r>
    </w:p>
    <w:p w14:paraId="349ABC7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emit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sendNoSelected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view.value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viewname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());</w:t>
      </w:r>
    </w:p>
    <w:p w14:paraId="2F3D1F4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false ;</w:t>
      </w:r>
      <w:proofErr w:type="gramEnd"/>
    </w:p>
    <w:p w14:paraId="56E514B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2D59C13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75584E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6D7DD9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QJsonObject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getCurrent(const QModelIndex &amp;index) const {</w:t>
      </w:r>
    </w:p>
    <w:p w14:paraId="325DD87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obj ;</w:t>
      </w:r>
      <w:proofErr w:type="gramEnd"/>
    </w:p>
    <w:p w14:paraId="5546B79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index.isValid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&amp;&amp;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array.size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&gt;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</w:t>
      </w:r>
    </w:p>
    <w:p w14:paraId="14FE95B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obj = array.at(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5C36B1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obj ;</w:t>
      </w:r>
      <w:proofErr w:type="gramEnd"/>
    </w:p>
    <w:p w14:paraId="34F0661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589493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EC97F3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replaceSource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&amp;source)</w:t>
      </w:r>
    </w:p>
    <w:p w14:paraId="132162F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2DDF0B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this-&gt;array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source ;</w:t>
      </w:r>
      <w:proofErr w:type="gramEnd"/>
    </w:p>
    <w:p w14:paraId="1767D68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beginResetModel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    </w:t>
      </w:r>
    </w:p>
    <w:p w14:paraId="059CAD5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rebuildAutoColumns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66B1CB79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endResetModel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4DD7D2F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BC66C0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62A6DB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updateModel(const QModelIndex &amp;index, const QJsonObject &amp; newobj) {</w:t>
      </w:r>
    </w:p>
    <w:p w14:paraId="14C0731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index.isValid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&amp;&amp;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array.size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&gt;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{</w:t>
      </w:r>
    </w:p>
    <w:p w14:paraId="360B9F6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array.replace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newobj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76F01EA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emit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dataUpdated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(array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74D4780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emit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dataChanged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index.sibling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(),0),</w:t>
      </w:r>
    </w:p>
    <w:p w14:paraId="160EA24E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index.sibling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(index.row(),columnCount(index)-1));</w:t>
      </w:r>
    </w:p>
    <w:p w14:paraId="4A754F7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117787B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19E436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F8BE08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insertToModel(const QJsonObject &amp; newobj) {</w:t>
      </w:r>
    </w:p>
    <w:p w14:paraId="5431009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newobj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76F09C7C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emit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dataUpdated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(array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    </w:t>
      </w:r>
    </w:p>
    <w:p w14:paraId="07B03604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beginResetModel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0E14D96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rebuildAutoColumns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0E4DC65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endResetModel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76E7ED5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A8872C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FA900C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deleteFromModel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QModelIndex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&amp;index)</w:t>
      </w:r>
    </w:p>
    <w:p w14:paraId="3190D2FA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BFA8921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index.isValid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&amp;&amp;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array.size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&gt;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())) {</w:t>
      </w:r>
    </w:p>
    <w:p w14:paraId="756B755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array.removeAt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index.row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;</w:t>
      </w:r>
    </w:p>
    <w:p w14:paraId="3680F62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emit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dataUpdated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(array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0C6FF988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beginResetModel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3EC4953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rebuildAutoColumns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69C814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endResetModel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);</w:t>
      </w:r>
    </w:p>
    <w:p w14:paraId="0D171ED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4B05CBA2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3861D6E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C7F0A1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QJsonArray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getSource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const</w:t>
      </w:r>
    </w:p>
    <w:p w14:paraId="50B376A3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FDB3A5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array ;</w:t>
      </w:r>
      <w:proofErr w:type="gramEnd"/>
    </w:p>
    <w:p w14:paraId="6859B70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4CF73D0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59ADE7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QModelIndex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QJsonTableModel::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getIndexByField(const QString &amp;field, const QJsonValue &amp;value) const</w:t>
      </w:r>
    </w:p>
    <w:p w14:paraId="11551DED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969C466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 (int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=0;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array.count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++)</w:t>
      </w:r>
    </w:p>
    <w:p w14:paraId="39A0327B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(array[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().contains(field))</w:t>
      </w:r>
    </w:p>
    <w:p w14:paraId="51BD5FB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(array[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()[field]==value)</w:t>
      </w:r>
    </w:p>
    <w:p w14:paraId="690DD0CF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return index(i,0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52109387" w14:textId="77777777" w:rsidR="00D23573" w:rsidRPr="002A50CD" w:rsidRDefault="00D23573" w:rsidP="00D23573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A3AEFE4" w14:textId="77777777" w:rsidR="005753E2" w:rsidRPr="005A66F0" w:rsidRDefault="005753E2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1211A338" w14:textId="5DFC1DEF" w:rsidR="00A56B01" w:rsidRPr="008601CF" w:rsidRDefault="00A56B01" w:rsidP="005753E2">
      <w:pPr>
        <w:pStyle w:val="01"/>
        <w:jc w:val="center"/>
        <w:rPr>
          <w:lang w:val="en-US"/>
        </w:rPr>
      </w:pPr>
      <w:r w:rsidRPr="005753E2">
        <w:t>Класс</w:t>
      </w:r>
      <w:r w:rsidRPr="005753E2">
        <w:rPr>
          <w:lang w:val="en-US"/>
        </w:rPr>
        <w:t xml:space="preserve"> </w:t>
      </w:r>
      <w:r w:rsidR="001A5EE3" w:rsidRPr="002A50CD">
        <w:rPr>
          <w:szCs w:val="28"/>
          <w:lang w:val="en-US"/>
        </w:rPr>
        <w:t>qjsonsortproxymodel</w:t>
      </w:r>
      <w:r w:rsidRPr="005753E2">
        <w:rPr>
          <w:lang w:val="en-US"/>
        </w:rPr>
        <w:t>.c</w:t>
      </w:r>
      <w:r w:rsidR="008601CF">
        <w:rPr>
          <w:lang w:val="en-US"/>
        </w:rPr>
        <w:t>pp</w:t>
      </w:r>
    </w:p>
    <w:p w14:paraId="49AF6752" w14:textId="77777777" w:rsidR="00A56B01" w:rsidRPr="005753E2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60D105F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QJsonSortProxyModel::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QJsonSortProxyModel(const QJsonObject &amp;view, QScriptEngine * engine)</w:t>
      </w:r>
    </w:p>
    <w:p w14:paraId="4DDF1A2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2FBAF01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this-&gt;view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view ;</w:t>
      </w:r>
      <w:proofErr w:type="gramEnd"/>
    </w:p>
    <w:p w14:paraId="0C756281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this-&gt;engine=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engine ;</w:t>
      </w:r>
      <w:proofErr w:type="gramEnd"/>
    </w:p>
    <w:p w14:paraId="0E5097A1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4D5BEC4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7043424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QJsonSortProxyModel::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lessThan(const QModelIndex &amp;left, const QModelIndex &amp;right) const</w:t>
      </w:r>
    </w:p>
    <w:p w14:paraId="57511D7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    </w:t>
      </w:r>
    </w:p>
    <w:p w14:paraId="5DE38C7B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(view["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sortfunc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isUndefined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7D91445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false ;</w:t>
      </w:r>
      <w:proofErr w:type="gramEnd"/>
    </w:p>
    <w:p w14:paraId="48F8A363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 {</w:t>
      </w:r>
    </w:p>
    <w:p w14:paraId="05A0F3B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leftObj = ((QJsonTableModel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*)sourceModel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())-&gt;getCurrent(left) ;</w:t>
      </w:r>
    </w:p>
    <w:p w14:paraId="0AB1A844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rightObj = ((QJsonTableModel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*)sourceModel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())-&gt;getCurrent(right) ;</w:t>
      </w:r>
    </w:p>
    <w:p w14:paraId="5C90FFCF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41B2908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sort = view["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sortfunc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A5E5257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sort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sort.replace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("&lt;left&gt;",QJsonDocument(leftObj).toJson()) ;</w:t>
      </w:r>
    </w:p>
    <w:p w14:paraId="0F89DDA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sort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sort.replace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("&lt;right&gt;",QJsonDocument(rightObj).toJson()) ;</w:t>
      </w:r>
    </w:p>
    <w:p w14:paraId="37080D15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QScriptValue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res = engine-&gt;evaluate(sort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toBool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4AEA9CD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res.isError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258EF4F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qDebug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()&lt;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res.toString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859596F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res.toBool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16C8FB2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3756C195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64D4B7F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/*</w:t>
      </w:r>
    </w:p>
    <w:p w14:paraId="2E55FCD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3D266D4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leftData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()-&gt;data(left);</w:t>
      </w:r>
    </w:p>
    <w:p w14:paraId="29BFA3D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QVariant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rightData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()-&gt;data(right);</w:t>
      </w:r>
    </w:p>
    <w:p w14:paraId="37FE2EC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D5450F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left.column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()==1)&amp;&amp;(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right.column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()==1)) {</w:t>
      </w:r>
    </w:p>
    <w:p w14:paraId="16B21B8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QDate leftDate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QDate::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fromString(leftData.toString(),"dd.MM.yyyy") ;</w:t>
      </w:r>
    </w:p>
    <w:p w14:paraId="49D79636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(!leftDate.isValid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 leftDate = QDate::currentDate() ;</w:t>
      </w:r>
    </w:p>
    <w:p w14:paraId="6EAA72F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QDate rightDate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QDate::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fromString(rightData.toString(),"dd.MM.yyyy") ;</w:t>
      </w:r>
    </w:p>
    <w:p w14:paraId="1C09C71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(!rightDate.isValid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 rightDate = QDate::currentDate() ;</w:t>
      </w:r>
    </w:p>
    <w:p w14:paraId="3E27E1A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leftDate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rightDate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1B096A4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533F5473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 {</w:t>
      </w:r>
    </w:p>
    <w:p w14:paraId="3F97A92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leftData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rightData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3840194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0E176F4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*/</w:t>
      </w:r>
    </w:p>
    <w:p w14:paraId="341585A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8B57013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3994DE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QVariant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QJsonSortProxyModel::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headerData(int section, Qt::Orientation orientation,</w:t>
      </w:r>
    </w:p>
    <w:p w14:paraId="4B4EC8A6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       int role) const {</w:t>
      </w:r>
    </w:p>
    <w:p w14:paraId="28745C73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sourceModel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headerData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(section, orientation,</w:t>
      </w:r>
    </w:p>
    <w:p w14:paraId="130B80F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                 role);</w:t>
      </w:r>
    </w:p>
    <w:p w14:paraId="3B5E7D3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2F73EEA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23561D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QJsonSortProxyModel::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filterAcceptsRow(int source_row, const QModelIndex &amp;source_parent) const</w:t>
      </w:r>
    </w:p>
    <w:p w14:paraId="64F8205E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DFEA21F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(view["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filterfunc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isUndefined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4C9E4F4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70547D0E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else {</w:t>
      </w:r>
    </w:p>
    <w:p w14:paraId="744E849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QJsonObject obj = ((QJsonTableModel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*)sourceModel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())-&gt;getCurrent(sourceModel()-&gt;index(source_row,0,source_parent)) ;</w:t>
      </w:r>
    </w:p>
    <w:p w14:paraId="03423EB3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F6C0D68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filterfunc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view["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filterfunc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F4B00FD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filterfunc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filterfunc.replace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("&lt;obj&gt;",QJsonDocument(obj).toJson()) ;</w:t>
      </w:r>
    </w:p>
    <w:p w14:paraId="4B71A8D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filterfunc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filterfunc.replace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("&lt;filter&gt;",QJsonDocument(filter).toJson()) ;</w:t>
      </w:r>
    </w:p>
    <w:p w14:paraId="62677CD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QScriptValue res = engine-&gt;evaluate(filterfunc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).toBool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372D7FE0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res.isError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678F958E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qDebug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()&lt;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res.toString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A6958FB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res.toBool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6875A59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11A1AE8C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2B1FCC4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13A9EC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QJsonSortProxyModel::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setFilterObject(const QJsonObject &amp;filter)</w:t>
      </w:r>
    </w:p>
    <w:p w14:paraId="40E92AC2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4C1A1A61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this-&gt;filter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filter ;</w:t>
      </w:r>
      <w:proofErr w:type="gramEnd"/>
    </w:p>
    <w:p w14:paraId="2072D408" w14:textId="77777777" w:rsidR="00C40EA9" w:rsidRPr="002A50CD" w:rsidRDefault="00C40EA9" w:rsidP="00C40EA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A6E7715" w14:textId="7F14ECE5" w:rsidR="00A56B01" w:rsidRPr="00E961AE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ADB55D1" w14:textId="77777777" w:rsidR="00A56B01" w:rsidRPr="005753E2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2B781010" w14:textId="2568E894" w:rsidR="00A56B01" w:rsidRPr="005753E2" w:rsidRDefault="00A56B01" w:rsidP="00B222B9">
      <w:pPr>
        <w:pStyle w:val="01"/>
        <w:jc w:val="center"/>
        <w:rPr>
          <w:lang w:val="en-US"/>
        </w:rPr>
      </w:pPr>
      <w:r w:rsidRPr="005753E2">
        <w:t>Класс</w:t>
      </w:r>
      <w:r w:rsidRPr="005753E2">
        <w:rPr>
          <w:lang w:val="en-US"/>
        </w:rPr>
        <w:t xml:space="preserve"> </w:t>
      </w:r>
      <w:r w:rsidR="007B5AB8" w:rsidRPr="007B5AB8">
        <w:rPr>
          <w:lang w:val="en-US"/>
        </w:rPr>
        <w:t>qjsonsearchinobject.cpp</w:t>
      </w:r>
    </w:p>
    <w:p w14:paraId="380D072F" w14:textId="77777777" w:rsidR="00A56B01" w:rsidRPr="00E961AE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9ED42D9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#include 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qjsonsearchinobject.h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</w:p>
    <w:p w14:paraId="0E2A5800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#include &lt;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QStringList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&gt;</w:t>
      </w:r>
    </w:p>
    <w:p w14:paraId="097EB153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C656EE7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QJsonSearchInObject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QJsonSearchInObject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str)</w:t>
      </w:r>
    </w:p>
    <w:p w14:paraId="3A5C8523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    </w:t>
      </w:r>
    </w:p>
    <w:p w14:paraId="0A6C54CD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this-&gt;str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str.trimmed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8FE0214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3A2AFA7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3397335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QJsonSearchInObject::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recFindInObject(const QJsonObject &amp; obj, const QString &amp; parentpart)</w:t>
      </w:r>
    </w:p>
    <w:p w14:paraId="5E05946A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171B9062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foreach (auto key,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obj.keys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{</w:t>
      </w:r>
    </w:p>
    <w:p w14:paraId="177ECC55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isString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76718C5A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].toString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().contains(str,Qt::CaseInsensitive))</w:t>
      </w:r>
    </w:p>
    <w:p w14:paraId="7D2250BA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fields.insert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(parentpart+key,obj[key].toString()) ;</w:t>
      </w:r>
    </w:p>
    <w:p w14:paraId="287FEF7A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isDouble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4F12D131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QString::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number(obj[key].toDouble()).contains(str,Qt::CaseInsensitive))</w:t>
      </w:r>
    </w:p>
    <w:p w14:paraId="1FF035A5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fields.insert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(parentpart+key,QString::number(obj[key].toDouble())) ;</w:t>
      </w:r>
    </w:p>
    <w:p w14:paraId="5D46C38C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7EC8AC12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recFindInObject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(),key+"_") ;</w:t>
      </w:r>
    </w:p>
    <w:p w14:paraId="737E230D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(obj[key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isArray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491394F2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foreach(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auto item, obj[key].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toArray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0F45DF0F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item.isObject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</w:t>
      </w:r>
    </w:p>
    <w:p w14:paraId="068AFF72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recFindInObject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item.toObject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(),key+"_") ;</w:t>
      </w:r>
    </w:p>
    <w:p w14:paraId="1D766659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}</w:t>
      </w:r>
    </w:p>
    <w:p w14:paraId="62412511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837FAFA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6A4480D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void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QJsonSearchInObject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findInObject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QJsonObject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obj)</w:t>
      </w:r>
    </w:p>
    <w:p w14:paraId="376CDEAF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6A7AFBF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fields.clear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4A0E19DD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recFindInObject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(obj,""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A030735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1384085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60FCDA2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QMap&lt;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QString,QString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&gt; QJsonSearchInObject::getWhereFind() const {</w:t>
      </w:r>
    </w:p>
    <w:p w14:paraId="0750BD36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fields ;</w:t>
      </w:r>
      <w:proofErr w:type="gramEnd"/>
    </w:p>
    <w:p w14:paraId="3F777B23" w14:textId="77777777" w:rsidR="007B5AB8" w:rsidRPr="002A50CD" w:rsidRDefault="007B5AB8" w:rsidP="007B5AB8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199A947" w14:textId="77777777" w:rsidR="00A56B01" w:rsidRPr="005A66F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7EFFCA80" w14:textId="77777777" w:rsidR="00A56B01" w:rsidRPr="005A66F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36089C2B" w14:textId="36B106F1" w:rsidR="00A56B01" w:rsidRPr="005753E2" w:rsidRDefault="00A56B01" w:rsidP="00B222B9">
      <w:pPr>
        <w:pStyle w:val="01"/>
        <w:jc w:val="center"/>
        <w:rPr>
          <w:lang w:val="en-US"/>
        </w:rPr>
      </w:pPr>
      <w:r w:rsidRPr="005753E2">
        <w:t>Класс</w:t>
      </w:r>
      <w:r w:rsidRPr="005753E2">
        <w:rPr>
          <w:lang w:val="en-US"/>
        </w:rPr>
        <w:t xml:space="preserve"> </w:t>
      </w:r>
      <w:r w:rsidR="00595251" w:rsidRPr="00595251">
        <w:rPr>
          <w:lang w:val="en-US"/>
        </w:rPr>
        <w:t>formbuilder.cpp</w:t>
      </w:r>
    </w:p>
    <w:p w14:paraId="035BF2D2" w14:textId="77777777" w:rsidR="00A56B01" w:rsidRPr="005753E2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06A44E57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FormBuilder::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FormBuilder(QWidget * parent, const QString &amp; title)</w:t>
      </w:r>
    </w:p>
    <w:p w14:paraId="685E1314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7C0EDE4C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dlg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new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(parent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6173095C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dlg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setWindowTitle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(title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53B0317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QVBoxLayout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13F235B7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box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4E037556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    box-&gt;addButton("OK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",QDialogButtonBox::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ButtonRole::AcceptRole) ;</w:t>
      </w:r>
    </w:p>
    <w:p w14:paraId="75B9457F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box-&gt;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addButton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("</w:t>
      </w:r>
      <w:r w:rsidRPr="00595251">
        <w:rPr>
          <w:color w:val="000000" w:themeColor="text1"/>
          <w:sz w:val="18"/>
          <w:szCs w:val="18"/>
        </w:rPr>
        <w:t>Отмена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",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QDialogButtonBox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ButtonRole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RejectRole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5FAC107F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QObject::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connect(box,SIGNAL(rejected()),dlg,SLOT(reject())) ;</w:t>
      </w:r>
    </w:p>
    <w:p w14:paraId="6701BF9C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QObject::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connect(box,SIGNAL(accepted()),dlg,SLOT(accept())) ;</w:t>
      </w:r>
    </w:p>
    <w:p w14:paraId="4920BDF4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box-&gt;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setMinimumHeight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40) ;</w:t>
      </w:r>
    </w:p>
    <w:p w14:paraId="08242444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D900A62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addWidget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(box,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0,Qt::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AlignBottom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49EB4EF5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dlg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setLayout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vlayout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6340E27F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B3E05A4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56B46D0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~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1F885210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4BC0E1A4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delete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dlg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419D2266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43D8A62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7F29797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addFormLayout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</w:t>
      </w:r>
    </w:p>
    <w:p w14:paraId="00AE2200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35AF892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 layout = new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QFormLayout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43FED713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vlayout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insertLayout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0,layout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 ;</w:t>
      </w:r>
    </w:p>
    <w:p w14:paraId="228DD7AC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layout ;</w:t>
      </w:r>
      <w:proofErr w:type="gramEnd"/>
    </w:p>
    <w:p w14:paraId="3697A286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242BBA1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524FE3C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FormBuilder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exec()</w:t>
      </w:r>
    </w:p>
    <w:p w14:paraId="773A0941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881EB11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dlg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-&gt;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exec(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)==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QDialog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::Accepted ;</w:t>
      </w:r>
    </w:p>
    <w:p w14:paraId="7B23A6BE" w14:textId="77777777" w:rsidR="00595251" w:rsidRPr="002A50CD" w:rsidRDefault="00595251" w:rsidP="0059525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E92B06F" w14:textId="77777777" w:rsidR="00A56B01" w:rsidRPr="005753E2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3C876B1D" w14:textId="507C79A3" w:rsidR="00A56B01" w:rsidRPr="005A66F0" w:rsidRDefault="00A56B01" w:rsidP="00B222B9">
      <w:pPr>
        <w:pStyle w:val="01"/>
        <w:jc w:val="center"/>
        <w:rPr>
          <w:lang w:val="en-US"/>
        </w:rPr>
      </w:pPr>
      <w:r w:rsidRPr="005753E2">
        <w:t>Метод</w:t>
      </w:r>
      <w:r w:rsidRPr="005A66F0">
        <w:rPr>
          <w:lang w:val="en-US"/>
        </w:rPr>
        <w:t xml:space="preserve"> </w:t>
      </w:r>
      <w:r w:rsidR="00FC3166" w:rsidRPr="00FC3166">
        <w:rPr>
          <w:lang w:val="en-US"/>
        </w:rPr>
        <w:t>phone.cpp</w:t>
      </w:r>
    </w:p>
    <w:p w14:paraId="32251ABE" w14:textId="77777777" w:rsidR="00A56B01" w:rsidRPr="005A66F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574F5D76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Phone::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Phone()</w:t>
      </w:r>
    </w:p>
    <w:p w14:paraId="1AC14C64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049C479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str="0000000000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 ;</w:t>
      </w:r>
      <w:proofErr w:type="gramEnd"/>
    </w:p>
    <w:p w14:paraId="7A73F6BF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false ;</w:t>
      </w:r>
      <w:proofErr w:type="gramEnd"/>
    </w:p>
    <w:p w14:paraId="4DCDFDB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28C1B5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401D71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Phone::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Phone(const Phone &amp;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src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55A531D8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D7616E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str=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src.str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7659FAF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src.iscorrect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 ;</w:t>
      </w:r>
    </w:p>
    <w:p w14:paraId="74FE3F34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58CBADC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8D720FC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DIGITS = "0123456789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" ;</w:t>
      </w:r>
      <w:proofErr w:type="gramEnd"/>
    </w:p>
    <w:p w14:paraId="10192E0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const int MIN_PHONE_LEN = 5;</w:t>
      </w:r>
    </w:p>
    <w:p w14:paraId="31078B26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const int MAX_PHONE_LEN = 7;</w:t>
      </w:r>
    </w:p>
    <w:p w14:paraId="09720B06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771D8CF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stripExceptDigits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str)</w:t>
      </w:r>
    </w:p>
    <w:p w14:paraId="43B5CAE1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034E9F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res = "";</w:t>
      </w:r>
    </w:p>
    <w:p w14:paraId="790156F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foreach (auto c, str)</w:t>
      </w:r>
    </w:p>
    <w:p w14:paraId="43731E12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DIGITS.indexOf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)!=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-1)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(c);</w:t>
      </w:r>
    </w:p>
    <w:p w14:paraId="3255839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res;</w:t>
      </w:r>
    </w:p>
    <w:p w14:paraId="15A6E72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EFF1AE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BB74E21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Phone::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Phone(const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src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223D35C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2144314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5023A73E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2D3DAAE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ph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stripExceptDigits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src</w:t>
      </w:r>
      <w:proofErr w:type="spellEnd"/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147900EF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ph.length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== 10)</w:t>
      </w:r>
    </w:p>
    <w:p w14:paraId="01257B64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15FB560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else</w:t>
      </w:r>
    </w:p>
    <w:p w14:paraId="662085A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ph.length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== 11) &amp;&amp; ((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ph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[0]=='7')||(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ph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[0]=='8')))</w:t>
      </w:r>
    </w:p>
    <w:p w14:paraId="08B3B8E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str =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ph.mid(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1);</w:t>
      </w:r>
    </w:p>
    <w:p w14:paraId="71C99A02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else</w:t>
      </w:r>
    </w:p>
    <w:p w14:paraId="5E2636FC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ph.length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() &gt;= MIN_PHONE_LEN) &amp;&amp; (ph.length() &lt;= MAX_PHONE_LEN))</w:t>
      </w:r>
    </w:p>
    <w:p w14:paraId="7B184FE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str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6EBEB33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else</w:t>
      </w:r>
    </w:p>
    <w:p w14:paraId="24ED9AA6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=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false ;</w:t>
      </w:r>
      <w:proofErr w:type="gramEnd"/>
    </w:p>
    <w:p w14:paraId="4A52942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5D0B027F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A6BA9EA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QString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Phone::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getFormattedStr(const QString &amp; phoneformat) const</w:t>
      </w:r>
    </w:p>
    <w:p w14:paraId="5F623F70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572885D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res = "";</w:t>
      </w:r>
    </w:p>
    <w:p w14:paraId="48A2DD3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int p = 0;</w:t>
      </w:r>
    </w:p>
    <w:p w14:paraId="2B0CB66F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foreach (auto c,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phoneformat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</w:t>
      </w:r>
    </w:p>
    <w:p w14:paraId="21BF900D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if (c=='X') {</w:t>
      </w:r>
    </w:p>
    <w:p w14:paraId="4D06006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if (p&gt;=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str.length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()) break ;</w:t>
      </w:r>
    </w:p>
    <w:p w14:paraId="7A49C29C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(str[p++]);</w:t>
      </w:r>
    </w:p>
    <w:p w14:paraId="7ABBC30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}</w:t>
      </w:r>
    </w:p>
    <w:p w14:paraId="10367E40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else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res.append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(c);</w:t>
      </w:r>
    </w:p>
    <w:p w14:paraId="15961D7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res;</w:t>
      </w:r>
    </w:p>
    <w:p w14:paraId="3AF52B42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A895253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12821B4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Phone::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const</w:t>
      </w:r>
    </w:p>
    <w:p w14:paraId="6BA1D147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39E6774C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iscorrect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  <w:proofErr w:type="gramEnd"/>
    </w:p>
    <w:p w14:paraId="597B64AB" w14:textId="77777777" w:rsidR="00FC3166" w:rsidRPr="002A50CD" w:rsidRDefault="00FC3166" w:rsidP="00FC3166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B3E59E9" w14:textId="0B40FDA5" w:rsidR="00A56B01" w:rsidRPr="003C3EA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120BFE36" w14:textId="77777777" w:rsidR="00A56B01" w:rsidRPr="003C3EA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71242ACA" w14:textId="77777777" w:rsidR="00A56B01" w:rsidRPr="003C3EA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138A8B09" w14:textId="63FC67B1" w:rsidR="00A56B01" w:rsidRPr="003C3EA0" w:rsidRDefault="00A56B01" w:rsidP="00B222B9">
      <w:pPr>
        <w:pStyle w:val="01"/>
        <w:jc w:val="center"/>
        <w:rPr>
          <w:lang w:val="en-US"/>
        </w:rPr>
      </w:pPr>
      <w:r w:rsidRPr="005753E2">
        <w:t>Метод</w:t>
      </w:r>
      <w:r w:rsidRPr="003C3EA0">
        <w:rPr>
          <w:lang w:val="en-US"/>
        </w:rPr>
        <w:t xml:space="preserve"> </w:t>
      </w:r>
      <w:r w:rsidR="003C3EA0" w:rsidRPr="003C3EA0">
        <w:rPr>
          <w:lang w:val="en-US"/>
        </w:rPr>
        <w:t>qphonetools.cpp</w:t>
      </w:r>
    </w:p>
    <w:p w14:paraId="4504914A" w14:textId="77777777" w:rsidR="00A56B01" w:rsidRPr="003C3EA0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2062F292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#include "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qphonetools.h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"</w:t>
      </w:r>
    </w:p>
    <w:p w14:paraId="0F009512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46398B3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QPhoneTools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QPhoneTools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*parent) :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QObject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(parent)</w:t>
      </w:r>
    </w:p>
    <w:p w14:paraId="1BE5D79B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5B8D2136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03FEE88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3FAEB00C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BA491A1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QPhoneTools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isPhoneCorrect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phone) const</w:t>
      </w:r>
    </w:p>
    <w:p w14:paraId="63739C16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537E696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Phone p(phone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2C95E63B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p.isCorrect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0DAE21D4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6C5484ED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17C59CF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QString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QPhoneTools::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formatPhone(const QString &amp; phone, const QString &amp; format) const</w:t>
      </w:r>
    </w:p>
    <w:p w14:paraId="1A8E0848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55E080D5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Phone p(phone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) ;</w:t>
      </w:r>
      <w:proofErr w:type="gramEnd"/>
    </w:p>
    <w:p w14:paraId="20BB4615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p.getFormattedStr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(format) ;</w:t>
      </w:r>
    </w:p>
    <w:p w14:paraId="4B7C5591" w14:textId="77777777" w:rsidR="0014284D" w:rsidRPr="002A50CD" w:rsidRDefault="0014284D" w:rsidP="0014284D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4310DDFB" w14:textId="77777777" w:rsidR="00A56B01" w:rsidRPr="0075707D" w:rsidRDefault="00A56B01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7920B83A" w14:textId="209D368E" w:rsidR="00E961AE" w:rsidRPr="0075707D" w:rsidRDefault="00C66B29" w:rsidP="00E961AE">
      <w:pPr>
        <w:pStyle w:val="01"/>
        <w:jc w:val="center"/>
        <w:rPr>
          <w:lang w:val="en-US"/>
        </w:rPr>
      </w:pPr>
      <w:r>
        <w:t>Метод</w:t>
      </w:r>
      <w:r w:rsidR="00E961AE" w:rsidRPr="0075707D">
        <w:rPr>
          <w:lang w:val="en-US"/>
        </w:rPr>
        <w:t xml:space="preserve"> </w:t>
      </w:r>
      <w:r w:rsidRPr="0075707D">
        <w:rPr>
          <w:lang w:val="en-US"/>
        </w:rPr>
        <w:t>helper.cpp</w:t>
      </w:r>
    </w:p>
    <w:p w14:paraId="7748854C" w14:textId="77777777" w:rsidR="00E961AE" w:rsidRPr="0075707D" w:rsidRDefault="00E961AE" w:rsidP="00A56B01">
      <w:pPr>
        <w:autoSpaceDE w:val="0"/>
        <w:autoSpaceDN w:val="0"/>
        <w:adjustRightInd w:val="0"/>
        <w:spacing w:line="240" w:lineRule="auto"/>
        <w:rPr>
          <w:color w:val="000000" w:themeColor="text1"/>
          <w:sz w:val="16"/>
          <w:szCs w:val="16"/>
          <w:lang w:val="en-US"/>
        </w:rPr>
      </w:pPr>
    </w:p>
    <w:p w14:paraId="0516639E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Helper()</w:t>
      </w:r>
    </w:p>
    <w:p w14:paraId="46F85AB9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40BD3922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645A39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28A1DAAF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644F249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QString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readAllText(const QString &amp; filename, const QString &amp; defvalue) {</w:t>
      </w:r>
    </w:p>
    <w:p w14:paraId="4B3BBDD3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file(filename);</w:t>
      </w:r>
    </w:p>
    <w:p w14:paraId="4DEE22FD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.exists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defvalue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</w:p>
    <w:p w14:paraId="43C12DDC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.open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QIODevice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ReadOnly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))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defvalue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;</w:t>
      </w:r>
    </w:p>
    <w:p w14:paraId="6509249D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ACE971E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res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file.readAll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52882BF2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file.close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</w:t>
      </w:r>
    </w:p>
    <w:p w14:paraId="4D0AB8C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res ;</w:t>
      </w:r>
      <w:proofErr w:type="gramEnd"/>
    </w:p>
    <w:p w14:paraId="2F5FB0A4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05085135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2B2018A0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writeAllText(const QString &amp;filename, const QString &amp;str)</w:t>
      </w:r>
    </w:p>
    <w:p w14:paraId="095D78B6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1EC95A3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file(filename);</w:t>
      </w:r>
    </w:p>
    <w:p w14:paraId="4C357EE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.open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QIODevice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WriteOnly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)) return false ;</w:t>
      </w:r>
    </w:p>
    <w:p w14:paraId="3B526B50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file.write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(str.toUtf8()) ;</w:t>
      </w:r>
    </w:p>
    <w:p w14:paraId="63EBBE84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file.close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</w:t>
      </w:r>
    </w:p>
    <w:p w14:paraId="65F8C1B7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132C7BAD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lastRenderedPageBreak/>
        <w:t>}</w:t>
      </w:r>
    </w:p>
    <w:p w14:paraId="2C91486E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5C9480B9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proofErr w:type="spellStart"/>
      <w:r w:rsidRPr="002A50CD">
        <w:rPr>
          <w:color w:val="000000" w:themeColor="text1"/>
          <w:sz w:val="18"/>
          <w:szCs w:val="18"/>
          <w:lang w:val="en-US"/>
        </w:rPr>
        <w:t>QByteArray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readAllBytes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(const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QString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&amp; filename) {</w:t>
      </w:r>
    </w:p>
    <w:p w14:paraId="481B0E1A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file(filename);</w:t>
      </w:r>
    </w:p>
    <w:p w14:paraId="50F8CD91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.exists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())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QByteArray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73F31082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.open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QIODevice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ReadOnly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)) return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QByteArray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4ECD4D74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3521294B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QByteArray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res =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file.readAll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;</w:t>
      </w:r>
    </w:p>
    <w:p w14:paraId="5439E70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file.close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</w:t>
      </w:r>
    </w:p>
    <w:p w14:paraId="4C60EE01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res ;</w:t>
      </w:r>
      <w:proofErr w:type="gramEnd"/>
    </w:p>
    <w:p w14:paraId="3D977CDF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79E4F0D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F4B8FF9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writeAllBytes(const QString &amp;filename, const QByteArray &amp;data)</w:t>
      </w:r>
    </w:p>
    <w:p w14:paraId="60DF0CCF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7FB5ABB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QFile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file(filename);</w:t>
      </w:r>
    </w:p>
    <w:p w14:paraId="30D4A99A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if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(!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file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.open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QIODevice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WriteOnly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)) return false ;</w:t>
      </w:r>
    </w:p>
    <w:p w14:paraId="697B4179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file.write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(data) ;</w:t>
      </w:r>
    </w:p>
    <w:p w14:paraId="388BB891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file.close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();</w:t>
      </w:r>
    </w:p>
    <w:p w14:paraId="633464F2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true ;</w:t>
      </w:r>
      <w:proofErr w:type="gramEnd"/>
    </w:p>
    <w:p w14:paraId="6C1182AF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}</w:t>
      </w:r>
    </w:p>
    <w:p w14:paraId="76CF6D8E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</w:p>
    <w:p w14:paraId="0EAAD5B4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bool 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Helper::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confirm(QWidget * parent, const QString &amp;msg, const QString &amp; header)</w:t>
      </w:r>
    </w:p>
    <w:p w14:paraId="4AD50A45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{</w:t>
      </w:r>
    </w:p>
    <w:p w14:paraId="69F7D587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msgbox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proofErr w:type="gramEnd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::Question,</w:t>
      </w:r>
    </w:p>
    <w:p w14:paraId="63C77B6D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(</w:t>
      </w:r>
      <w:proofErr w:type="gramStart"/>
      <w:r w:rsidRPr="002A50CD">
        <w:rPr>
          <w:color w:val="000000" w:themeColor="text1"/>
          <w:sz w:val="18"/>
          <w:szCs w:val="18"/>
          <w:lang w:val="en-US"/>
        </w:rPr>
        <w:t>header!=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"")?header:"</w:t>
      </w:r>
      <w:r w:rsidRPr="00C66B29">
        <w:rPr>
          <w:color w:val="000000" w:themeColor="text1"/>
          <w:sz w:val="18"/>
          <w:szCs w:val="18"/>
        </w:rPr>
        <w:t>Подтверждение</w:t>
      </w:r>
      <w:r w:rsidRPr="002A50CD">
        <w:rPr>
          <w:color w:val="000000" w:themeColor="text1"/>
          <w:sz w:val="18"/>
          <w:szCs w:val="18"/>
          <w:lang w:val="en-US"/>
        </w:rPr>
        <w:t>",msg,</w:t>
      </w:r>
    </w:p>
    <w:p w14:paraId="76D6E733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</w:t>
      </w:r>
      <w:proofErr w:type="gramEnd"/>
      <w:r w:rsidRPr="002A50CD">
        <w:rPr>
          <w:color w:val="000000" w:themeColor="text1"/>
          <w:sz w:val="18"/>
          <w:szCs w:val="18"/>
          <w:lang w:val="en-US"/>
        </w:rPr>
        <w:t>Yes |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::No,</w:t>
      </w:r>
    </w:p>
    <w:p w14:paraId="2D70913B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            parent);</w:t>
      </w:r>
    </w:p>
    <w:p w14:paraId="52804818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msgbox.setButtonText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::Yes, "</w:t>
      </w:r>
      <w:r w:rsidRPr="00C66B29">
        <w:rPr>
          <w:color w:val="000000" w:themeColor="text1"/>
          <w:sz w:val="18"/>
          <w:szCs w:val="18"/>
        </w:rPr>
        <w:t>Да</w:t>
      </w:r>
      <w:r w:rsidRPr="002A50CD">
        <w:rPr>
          <w:color w:val="000000" w:themeColor="text1"/>
          <w:sz w:val="18"/>
          <w:szCs w:val="18"/>
          <w:lang w:val="en-US"/>
        </w:rPr>
        <w:t>");</w:t>
      </w:r>
    </w:p>
    <w:p w14:paraId="1E5A9B62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msgbox.setButtonText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::No, "</w:t>
      </w:r>
      <w:r w:rsidRPr="00C66B29">
        <w:rPr>
          <w:color w:val="000000" w:themeColor="text1"/>
          <w:sz w:val="18"/>
          <w:szCs w:val="18"/>
        </w:rPr>
        <w:t>Нет</w:t>
      </w:r>
      <w:r w:rsidRPr="002A50CD">
        <w:rPr>
          <w:color w:val="000000" w:themeColor="text1"/>
          <w:sz w:val="18"/>
          <w:szCs w:val="18"/>
          <w:lang w:val="en-US"/>
        </w:rPr>
        <w:t>");</w:t>
      </w:r>
    </w:p>
    <w:p w14:paraId="1507D034" w14:textId="77777777" w:rsidR="00C66B29" w:rsidRPr="002A50CD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  <w:lang w:val="en-US"/>
        </w:rPr>
      </w:pPr>
      <w:r w:rsidRPr="002A50CD">
        <w:rPr>
          <w:color w:val="000000" w:themeColor="text1"/>
          <w:sz w:val="18"/>
          <w:szCs w:val="18"/>
          <w:lang w:val="en-US"/>
        </w:rPr>
        <w:t>    return (</w:t>
      </w:r>
      <w:proofErr w:type="spellStart"/>
      <w:proofErr w:type="gramStart"/>
      <w:r w:rsidRPr="002A50CD">
        <w:rPr>
          <w:color w:val="000000" w:themeColor="text1"/>
          <w:sz w:val="18"/>
          <w:szCs w:val="18"/>
          <w:lang w:val="en-US"/>
        </w:rPr>
        <w:t>msgbox.exec</w:t>
      </w:r>
      <w:proofErr w:type="spellEnd"/>
      <w:proofErr w:type="gramEnd"/>
      <w:r w:rsidRPr="002A50CD">
        <w:rPr>
          <w:color w:val="000000" w:themeColor="text1"/>
          <w:sz w:val="18"/>
          <w:szCs w:val="18"/>
          <w:lang w:val="en-US"/>
        </w:rPr>
        <w:t>() == </w:t>
      </w:r>
      <w:proofErr w:type="spellStart"/>
      <w:r w:rsidRPr="002A50CD">
        <w:rPr>
          <w:color w:val="000000" w:themeColor="text1"/>
          <w:sz w:val="18"/>
          <w:szCs w:val="18"/>
          <w:lang w:val="en-US"/>
        </w:rPr>
        <w:t>QMessageBox</w:t>
      </w:r>
      <w:proofErr w:type="spellEnd"/>
      <w:r w:rsidRPr="002A50CD">
        <w:rPr>
          <w:color w:val="000000" w:themeColor="text1"/>
          <w:sz w:val="18"/>
          <w:szCs w:val="18"/>
          <w:lang w:val="en-US"/>
        </w:rPr>
        <w:t>::Yes) ;</w:t>
      </w:r>
    </w:p>
    <w:p w14:paraId="67CB06F2" w14:textId="77777777" w:rsidR="00C66B29" w:rsidRPr="00C66B29" w:rsidRDefault="00C66B29" w:rsidP="00C66B29">
      <w:pPr>
        <w:autoSpaceDE w:val="0"/>
        <w:autoSpaceDN w:val="0"/>
        <w:adjustRightInd w:val="0"/>
        <w:spacing w:line="240" w:lineRule="auto"/>
        <w:rPr>
          <w:color w:val="000000" w:themeColor="text1"/>
          <w:sz w:val="18"/>
          <w:szCs w:val="18"/>
        </w:rPr>
      </w:pPr>
      <w:r w:rsidRPr="00C66B29">
        <w:rPr>
          <w:color w:val="000000" w:themeColor="text1"/>
          <w:sz w:val="18"/>
          <w:szCs w:val="18"/>
        </w:rPr>
        <w:t>}</w:t>
      </w:r>
    </w:p>
    <w:p w14:paraId="4A3E9457" w14:textId="312C21B8" w:rsidR="00E05290" w:rsidRPr="00A11CC9" w:rsidRDefault="00E05290" w:rsidP="00E05290"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sectPr w:rsidR="00E05290" w:rsidRPr="00A11CC9" w:rsidSect="00855952">
      <w:pgSz w:w="11906" w:h="16838"/>
      <w:pgMar w:top="1134" w:right="851" w:bottom="1134" w:left="1701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0C1B3B" w14:textId="77777777" w:rsidR="003961E0" w:rsidRDefault="003961E0" w:rsidP="009F3AD1">
      <w:r>
        <w:separator/>
      </w:r>
    </w:p>
  </w:endnote>
  <w:endnote w:type="continuationSeparator" w:id="0">
    <w:p w14:paraId="0C5ED542" w14:textId="77777777" w:rsidR="003961E0" w:rsidRDefault="003961E0" w:rsidP="009F3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AEFD1B" w14:textId="77777777" w:rsidR="000D0882" w:rsidRDefault="000D0882" w:rsidP="008F56AA">
    <w:pPr>
      <w:pStyle w:val="a7"/>
      <w:framePr w:wrap="around" w:vAnchor="text" w:hAnchor="margin" w:xAlign="center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>
      <w:rPr>
        <w:rStyle w:val="a9"/>
        <w:noProof/>
      </w:rPr>
      <w:t>2</w:t>
    </w:r>
    <w:r>
      <w:rPr>
        <w:rStyle w:val="a9"/>
      </w:rPr>
      <w:fldChar w:fldCharType="end"/>
    </w:r>
  </w:p>
  <w:p w14:paraId="1530D0C0" w14:textId="77777777" w:rsidR="000D0882" w:rsidRDefault="000D0882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51180903"/>
      <w:docPartObj>
        <w:docPartGallery w:val="Page Numbers (Bottom of Page)"/>
        <w:docPartUnique/>
      </w:docPartObj>
    </w:sdtPr>
    <w:sdtEndPr>
      <w:rPr>
        <w:sz w:val="2"/>
        <w:szCs w:val="2"/>
      </w:rPr>
    </w:sdtEndPr>
    <w:sdtContent>
      <w:p w14:paraId="3E882DC0" w14:textId="6B5C19E1" w:rsidR="008E6F32" w:rsidRDefault="008E6F3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8BDBA85" w14:textId="5D1AA533" w:rsidR="000D0882" w:rsidRDefault="000D0882" w:rsidP="001B0461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1103423"/>
      <w:docPartObj>
        <w:docPartGallery w:val="Page Numbers (Bottom of Page)"/>
        <w:docPartUnique/>
      </w:docPartObj>
    </w:sdtPr>
    <w:sdtEndPr/>
    <w:sdtContent>
      <w:p w14:paraId="3A785C17" w14:textId="0F64CA3E" w:rsidR="006C2B21" w:rsidRDefault="003961E0">
        <w:pPr>
          <w:pStyle w:val="a7"/>
          <w:jc w:val="center"/>
        </w:pPr>
      </w:p>
    </w:sdtContent>
  </w:sdt>
  <w:p w14:paraId="10E19E6B" w14:textId="77777777" w:rsidR="008E6F32" w:rsidRDefault="008E6F3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57797" w14:textId="77777777" w:rsidR="003961E0" w:rsidRDefault="003961E0" w:rsidP="009F3AD1">
      <w:r>
        <w:separator/>
      </w:r>
    </w:p>
  </w:footnote>
  <w:footnote w:type="continuationSeparator" w:id="0">
    <w:p w14:paraId="1E4AD05A" w14:textId="77777777" w:rsidR="003961E0" w:rsidRDefault="003961E0" w:rsidP="009F3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BCC8C8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C3B2F4D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CF08304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EA8EEF9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9A46F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3E61E1C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F04240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C1C616E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900725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DA8330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34777E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1" w15:restartNumberingAfterBreak="0">
    <w:nsid w:val="0CA124C7"/>
    <w:multiLevelType w:val="hybridMultilevel"/>
    <w:tmpl w:val="6E1EF92A"/>
    <w:lvl w:ilvl="0" w:tplc="77A8E87C">
      <w:start w:val="1"/>
      <w:numFmt w:val="decimal"/>
      <w:lvlText w:val="%1)"/>
      <w:lvlJc w:val="left"/>
      <w:pPr>
        <w:ind w:left="1287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14CB5770"/>
    <w:multiLevelType w:val="hybridMultilevel"/>
    <w:tmpl w:val="9C7023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130F25"/>
    <w:multiLevelType w:val="multilevel"/>
    <w:tmpl w:val="04190023"/>
    <w:styleLink w:val="a1"/>
    <w:lvl w:ilvl="0">
      <w:start w:val="1"/>
      <w:numFmt w:val="upperRoman"/>
      <w:lvlText w:val="Статья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1F1C2C25"/>
    <w:multiLevelType w:val="hybridMultilevel"/>
    <w:tmpl w:val="76BEB3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D2AAC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1"/>
      <w:lvlText w:val="%1.%2"/>
      <w:lvlJc w:val="left"/>
      <w:pPr>
        <w:ind w:left="576" w:hanging="576"/>
      </w:pPr>
    </w:lvl>
    <w:lvl w:ilvl="2">
      <w:start w:val="1"/>
      <w:numFmt w:val="decimal"/>
      <w:pStyle w:val="31"/>
      <w:lvlText w:val="%1.%2.%3"/>
      <w:lvlJc w:val="left"/>
      <w:pPr>
        <w:ind w:left="720" w:hanging="720"/>
      </w:pPr>
    </w:lvl>
    <w:lvl w:ilvl="3">
      <w:start w:val="1"/>
      <w:numFmt w:val="decimal"/>
      <w:pStyle w:val="41"/>
      <w:lvlText w:val="%1.%2.%3.%4"/>
      <w:lvlJc w:val="left"/>
      <w:pPr>
        <w:ind w:left="864" w:hanging="864"/>
      </w:pPr>
    </w:lvl>
    <w:lvl w:ilvl="4">
      <w:start w:val="1"/>
      <w:numFmt w:val="decimal"/>
      <w:pStyle w:val="51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21A97A06"/>
    <w:multiLevelType w:val="multilevel"/>
    <w:tmpl w:val="F476FBE6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39757876"/>
    <w:multiLevelType w:val="hybridMultilevel"/>
    <w:tmpl w:val="F9281E3C"/>
    <w:lvl w:ilvl="0" w:tplc="8CC61230">
      <w:start w:val="1"/>
      <w:numFmt w:val="decimal"/>
      <w:lvlText w:val="%1)"/>
      <w:lvlJc w:val="left"/>
      <w:pPr>
        <w:ind w:left="9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19" w:hanging="360"/>
      </w:pPr>
    </w:lvl>
    <w:lvl w:ilvl="2" w:tplc="0419001B" w:tentative="1">
      <w:start w:val="1"/>
      <w:numFmt w:val="lowerRoman"/>
      <w:lvlText w:val="%3."/>
      <w:lvlJc w:val="right"/>
      <w:pPr>
        <w:ind w:left="2439" w:hanging="180"/>
      </w:pPr>
    </w:lvl>
    <w:lvl w:ilvl="3" w:tplc="0419000F" w:tentative="1">
      <w:start w:val="1"/>
      <w:numFmt w:val="decimal"/>
      <w:lvlText w:val="%4."/>
      <w:lvlJc w:val="left"/>
      <w:pPr>
        <w:ind w:left="3159" w:hanging="360"/>
      </w:pPr>
    </w:lvl>
    <w:lvl w:ilvl="4" w:tplc="04190019" w:tentative="1">
      <w:start w:val="1"/>
      <w:numFmt w:val="lowerLetter"/>
      <w:lvlText w:val="%5."/>
      <w:lvlJc w:val="left"/>
      <w:pPr>
        <w:ind w:left="3879" w:hanging="360"/>
      </w:pPr>
    </w:lvl>
    <w:lvl w:ilvl="5" w:tplc="0419001B" w:tentative="1">
      <w:start w:val="1"/>
      <w:numFmt w:val="lowerRoman"/>
      <w:lvlText w:val="%6."/>
      <w:lvlJc w:val="right"/>
      <w:pPr>
        <w:ind w:left="4599" w:hanging="180"/>
      </w:pPr>
    </w:lvl>
    <w:lvl w:ilvl="6" w:tplc="0419000F" w:tentative="1">
      <w:start w:val="1"/>
      <w:numFmt w:val="decimal"/>
      <w:lvlText w:val="%7."/>
      <w:lvlJc w:val="left"/>
      <w:pPr>
        <w:ind w:left="5319" w:hanging="360"/>
      </w:pPr>
    </w:lvl>
    <w:lvl w:ilvl="7" w:tplc="04190019" w:tentative="1">
      <w:start w:val="1"/>
      <w:numFmt w:val="lowerLetter"/>
      <w:lvlText w:val="%8."/>
      <w:lvlJc w:val="left"/>
      <w:pPr>
        <w:ind w:left="6039" w:hanging="360"/>
      </w:pPr>
    </w:lvl>
    <w:lvl w:ilvl="8" w:tplc="0419001B" w:tentative="1">
      <w:start w:val="1"/>
      <w:numFmt w:val="lowerRoman"/>
      <w:lvlText w:val="%9."/>
      <w:lvlJc w:val="right"/>
      <w:pPr>
        <w:ind w:left="6759" w:hanging="180"/>
      </w:pPr>
    </w:lvl>
  </w:abstractNum>
  <w:abstractNum w:abstractNumId="18" w15:restartNumberingAfterBreak="0">
    <w:nsid w:val="49E46E96"/>
    <w:multiLevelType w:val="hybridMultilevel"/>
    <w:tmpl w:val="25B26A66"/>
    <w:lvl w:ilvl="0" w:tplc="CF0EEE4A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61" w:hanging="360"/>
      </w:pPr>
    </w:lvl>
    <w:lvl w:ilvl="2" w:tplc="0419001B" w:tentative="1">
      <w:start w:val="1"/>
      <w:numFmt w:val="lowerRoman"/>
      <w:lvlText w:val="%3."/>
      <w:lvlJc w:val="right"/>
      <w:pPr>
        <w:ind w:left="1881" w:hanging="180"/>
      </w:pPr>
    </w:lvl>
    <w:lvl w:ilvl="3" w:tplc="0419000F" w:tentative="1">
      <w:start w:val="1"/>
      <w:numFmt w:val="decimal"/>
      <w:lvlText w:val="%4."/>
      <w:lvlJc w:val="left"/>
      <w:pPr>
        <w:ind w:left="2601" w:hanging="360"/>
      </w:pPr>
    </w:lvl>
    <w:lvl w:ilvl="4" w:tplc="04190019" w:tentative="1">
      <w:start w:val="1"/>
      <w:numFmt w:val="lowerLetter"/>
      <w:lvlText w:val="%5."/>
      <w:lvlJc w:val="left"/>
      <w:pPr>
        <w:ind w:left="3321" w:hanging="360"/>
      </w:pPr>
    </w:lvl>
    <w:lvl w:ilvl="5" w:tplc="0419001B" w:tentative="1">
      <w:start w:val="1"/>
      <w:numFmt w:val="lowerRoman"/>
      <w:lvlText w:val="%6."/>
      <w:lvlJc w:val="right"/>
      <w:pPr>
        <w:ind w:left="4041" w:hanging="180"/>
      </w:pPr>
    </w:lvl>
    <w:lvl w:ilvl="6" w:tplc="0419000F" w:tentative="1">
      <w:start w:val="1"/>
      <w:numFmt w:val="decimal"/>
      <w:lvlText w:val="%7."/>
      <w:lvlJc w:val="left"/>
      <w:pPr>
        <w:ind w:left="4761" w:hanging="360"/>
      </w:pPr>
    </w:lvl>
    <w:lvl w:ilvl="7" w:tplc="04190019" w:tentative="1">
      <w:start w:val="1"/>
      <w:numFmt w:val="lowerLetter"/>
      <w:lvlText w:val="%8."/>
      <w:lvlJc w:val="left"/>
      <w:pPr>
        <w:ind w:left="5481" w:hanging="360"/>
      </w:pPr>
    </w:lvl>
    <w:lvl w:ilvl="8" w:tplc="0419001B" w:tentative="1">
      <w:start w:val="1"/>
      <w:numFmt w:val="lowerRoman"/>
      <w:lvlText w:val="%9."/>
      <w:lvlJc w:val="right"/>
      <w:pPr>
        <w:ind w:left="6201" w:hanging="180"/>
      </w:pPr>
    </w:lvl>
  </w:abstractNum>
  <w:abstractNum w:abstractNumId="19" w15:restartNumberingAfterBreak="0">
    <w:nsid w:val="4F9B350B"/>
    <w:multiLevelType w:val="hybridMultilevel"/>
    <w:tmpl w:val="0B1EBEE2"/>
    <w:lvl w:ilvl="0" w:tplc="95F8F4A8">
      <w:start w:val="1"/>
      <w:numFmt w:val="bullet"/>
      <w:pStyle w:val="04"/>
      <w:lvlText w:val="-"/>
      <w:lvlJc w:val="left"/>
      <w:pPr>
        <w:tabs>
          <w:tab w:val="num" w:pos="567"/>
        </w:tabs>
        <w:ind w:left="567" w:hanging="397"/>
      </w:pPr>
      <w:rPr>
        <w:rFonts w:ascii="Courier New" w:hAnsi="Courier New" w:hint="default"/>
      </w:rPr>
    </w:lvl>
    <w:lvl w:ilvl="1" w:tplc="0419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E47D98"/>
    <w:multiLevelType w:val="hybridMultilevel"/>
    <w:tmpl w:val="9C9A59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D85F6E"/>
    <w:multiLevelType w:val="hybridMultilevel"/>
    <w:tmpl w:val="3B823BFE"/>
    <w:lvl w:ilvl="0" w:tplc="0A469EAE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19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19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1B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19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1B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2C63A4"/>
    <w:multiLevelType w:val="multilevel"/>
    <w:tmpl w:val="F1FCFC64"/>
    <w:lvl w:ilvl="0">
      <w:start w:val="1"/>
      <w:numFmt w:val="russianLower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559"/>
        </w:tabs>
        <w:ind w:left="709" w:firstLine="425"/>
      </w:pPr>
      <w:rPr>
        <w:rFonts w:hint="default"/>
      </w:rPr>
    </w:lvl>
    <w:lvl w:ilvl="2">
      <w:start w:val="1"/>
      <w:numFmt w:val="bullet"/>
      <w:lvlText w:val=""/>
      <w:lvlJc w:val="left"/>
      <w:pPr>
        <w:tabs>
          <w:tab w:val="num" w:pos="1985"/>
        </w:tabs>
        <w:ind w:left="1134" w:firstLine="425"/>
      </w:pPr>
      <w:rPr>
        <w:rFonts w:ascii="Symbol" w:hAnsi="Symbol" w:hint="default"/>
        <w:color w:val="auto"/>
      </w:rPr>
    </w:lvl>
    <w:lvl w:ilvl="3">
      <w:start w:val="1"/>
      <w:numFmt w:val="upperRoman"/>
      <w:lvlText w:val="(%4)"/>
      <w:lvlJc w:val="left"/>
      <w:pPr>
        <w:ind w:left="1440" w:firstLine="1055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" w15:restartNumberingAfterBreak="0">
    <w:nsid w:val="5BA16A24"/>
    <w:multiLevelType w:val="hybridMultilevel"/>
    <w:tmpl w:val="B71C4A5C"/>
    <w:lvl w:ilvl="0" w:tplc="01E27A64">
      <w:start w:val="1"/>
      <w:numFmt w:val="decimal"/>
      <w:lvlText w:val="%1.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BAA4104"/>
    <w:multiLevelType w:val="hybridMultilevel"/>
    <w:tmpl w:val="9490ED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151157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num w:numId="1">
    <w:abstractNumId w:val="16"/>
  </w:num>
  <w:num w:numId="2">
    <w:abstractNumId w:val="10"/>
  </w:num>
  <w:num w:numId="3">
    <w:abstractNumId w:val="25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3"/>
  </w:num>
  <w:num w:numId="15">
    <w:abstractNumId w:val="19"/>
  </w:num>
  <w:num w:numId="16">
    <w:abstractNumId w:val="20"/>
  </w:num>
  <w:num w:numId="17">
    <w:abstractNumId w:val="14"/>
  </w:num>
  <w:num w:numId="18">
    <w:abstractNumId w:val="17"/>
  </w:num>
  <w:num w:numId="19">
    <w:abstractNumId w:val="24"/>
  </w:num>
  <w:num w:numId="20">
    <w:abstractNumId w:val="22"/>
  </w:num>
  <w:num w:numId="21">
    <w:abstractNumId w:val="21"/>
  </w:num>
  <w:num w:numId="22">
    <w:abstractNumId w:val="11"/>
  </w:num>
  <w:num w:numId="23">
    <w:abstractNumId w:val="23"/>
  </w:num>
  <w:num w:numId="24">
    <w:abstractNumId w:val="23"/>
    <w:lvlOverride w:ilvl="0">
      <w:startOverride w:val="1"/>
    </w:lvlOverride>
  </w:num>
  <w:num w:numId="25">
    <w:abstractNumId w:val="15"/>
  </w:num>
  <w:num w:numId="26">
    <w:abstractNumId w:val="12"/>
  </w:num>
  <w:num w:numId="27">
    <w:abstractNumId w:val="18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attachedTemplate r:id="rId1"/>
  <w:stylePaneFormatFilter w:val="2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1" w:visibleStyles="0" w:alternateStyleNames="0"/>
  <w:defaultTabStop w:val="709"/>
  <w:autoHyphenatio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812"/>
    <w:rsid w:val="00000AC9"/>
    <w:rsid w:val="0000177E"/>
    <w:rsid w:val="00003DD4"/>
    <w:rsid w:val="00004208"/>
    <w:rsid w:val="00004EC0"/>
    <w:rsid w:val="00005264"/>
    <w:rsid w:val="00007B4E"/>
    <w:rsid w:val="00015D07"/>
    <w:rsid w:val="00022721"/>
    <w:rsid w:val="000252BA"/>
    <w:rsid w:val="00026C44"/>
    <w:rsid w:val="00032A8C"/>
    <w:rsid w:val="00033423"/>
    <w:rsid w:val="000364C6"/>
    <w:rsid w:val="00040153"/>
    <w:rsid w:val="00040E3C"/>
    <w:rsid w:val="000415E8"/>
    <w:rsid w:val="00041670"/>
    <w:rsid w:val="0004379F"/>
    <w:rsid w:val="00044102"/>
    <w:rsid w:val="00044152"/>
    <w:rsid w:val="00046666"/>
    <w:rsid w:val="00053351"/>
    <w:rsid w:val="00053AF6"/>
    <w:rsid w:val="000543A0"/>
    <w:rsid w:val="000549CE"/>
    <w:rsid w:val="0005533C"/>
    <w:rsid w:val="000610EA"/>
    <w:rsid w:val="000620C9"/>
    <w:rsid w:val="0006285A"/>
    <w:rsid w:val="00064158"/>
    <w:rsid w:val="00064680"/>
    <w:rsid w:val="00064F4E"/>
    <w:rsid w:val="000664C9"/>
    <w:rsid w:val="00071A7D"/>
    <w:rsid w:val="00074017"/>
    <w:rsid w:val="00076F68"/>
    <w:rsid w:val="00080206"/>
    <w:rsid w:val="000810AE"/>
    <w:rsid w:val="00081378"/>
    <w:rsid w:val="00081D2C"/>
    <w:rsid w:val="00083929"/>
    <w:rsid w:val="00087DFD"/>
    <w:rsid w:val="00090249"/>
    <w:rsid w:val="00090D7C"/>
    <w:rsid w:val="00091563"/>
    <w:rsid w:val="00092C46"/>
    <w:rsid w:val="00092CA1"/>
    <w:rsid w:val="00093D78"/>
    <w:rsid w:val="00096241"/>
    <w:rsid w:val="00097D87"/>
    <w:rsid w:val="000A08D9"/>
    <w:rsid w:val="000A27BB"/>
    <w:rsid w:val="000A44B9"/>
    <w:rsid w:val="000A5ECB"/>
    <w:rsid w:val="000B175F"/>
    <w:rsid w:val="000B39C4"/>
    <w:rsid w:val="000B41DE"/>
    <w:rsid w:val="000B50BA"/>
    <w:rsid w:val="000B735D"/>
    <w:rsid w:val="000C2B1F"/>
    <w:rsid w:val="000C3577"/>
    <w:rsid w:val="000C5C4C"/>
    <w:rsid w:val="000C66FB"/>
    <w:rsid w:val="000C6DCB"/>
    <w:rsid w:val="000D0882"/>
    <w:rsid w:val="000D1016"/>
    <w:rsid w:val="000D6ED8"/>
    <w:rsid w:val="000D74FB"/>
    <w:rsid w:val="000E327A"/>
    <w:rsid w:val="000E392B"/>
    <w:rsid w:val="000E69FD"/>
    <w:rsid w:val="000F0D88"/>
    <w:rsid w:val="000F10B1"/>
    <w:rsid w:val="000F2BD0"/>
    <w:rsid w:val="00100360"/>
    <w:rsid w:val="0010052C"/>
    <w:rsid w:val="00101F48"/>
    <w:rsid w:val="001038BF"/>
    <w:rsid w:val="00105911"/>
    <w:rsid w:val="00105F32"/>
    <w:rsid w:val="00106EFF"/>
    <w:rsid w:val="001103FA"/>
    <w:rsid w:val="00111059"/>
    <w:rsid w:val="001128A3"/>
    <w:rsid w:val="0011325A"/>
    <w:rsid w:val="001217E3"/>
    <w:rsid w:val="001225B8"/>
    <w:rsid w:val="0012479F"/>
    <w:rsid w:val="0013275E"/>
    <w:rsid w:val="00135333"/>
    <w:rsid w:val="00135FC4"/>
    <w:rsid w:val="0013602A"/>
    <w:rsid w:val="00141A5C"/>
    <w:rsid w:val="0014284D"/>
    <w:rsid w:val="00144BFA"/>
    <w:rsid w:val="00145F30"/>
    <w:rsid w:val="00146579"/>
    <w:rsid w:val="00147834"/>
    <w:rsid w:val="001500B7"/>
    <w:rsid w:val="00150BD7"/>
    <w:rsid w:val="00151756"/>
    <w:rsid w:val="00151A52"/>
    <w:rsid w:val="00153BC3"/>
    <w:rsid w:val="001542BE"/>
    <w:rsid w:val="0015447D"/>
    <w:rsid w:val="00154DE4"/>
    <w:rsid w:val="00156CE0"/>
    <w:rsid w:val="00161107"/>
    <w:rsid w:val="001612DB"/>
    <w:rsid w:val="00163C1C"/>
    <w:rsid w:val="0016628B"/>
    <w:rsid w:val="00166D48"/>
    <w:rsid w:val="0016744C"/>
    <w:rsid w:val="001704AD"/>
    <w:rsid w:val="001706B6"/>
    <w:rsid w:val="00172516"/>
    <w:rsid w:val="001726FC"/>
    <w:rsid w:val="00173D3E"/>
    <w:rsid w:val="00177C47"/>
    <w:rsid w:val="00181403"/>
    <w:rsid w:val="00181A67"/>
    <w:rsid w:val="001825EA"/>
    <w:rsid w:val="0018318E"/>
    <w:rsid w:val="0018552E"/>
    <w:rsid w:val="00185881"/>
    <w:rsid w:val="00187BEA"/>
    <w:rsid w:val="00192B96"/>
    <w:rsid w:val="001931F2"/>
    <w:rsid w:val="00193D32"/>
    <w:rsid w:val="001A0206"/>
    <w:rsid w:val="001A2EC5"/>
    <w:rsid w:val="001A3030"/>
    <w:rsid w:val="001A38B6"/>
    <w:rsid w:val="001A5EE3"/>
    <w:rsid w:val="001B0461"/>
    <w:rsid w:val="001B0C6F"/>
    <w:rsid w:val="001B161A"/>
    <w:rsid w:val="001B5903"/>
    <w:rsid w:val="001B6043"/>
    <w:rsid w:val="001C0F23"/>
    <w:rsid w:val="001C310E"/>
    <w:rsid w:val="001C54C8"/>
    <w:rsid w:val="001C5ABE"/>
    <w:rsid w:val="001D287A"/>
    <w:rsid w:val="001D2B4A"/>
    <w:rsid w:val="001D34D4"/>
    <w:rsid w:val="001D3ACA"/>
    <w:rsid w:val="001D3CA6"/>
    <w:rsid w:val="001D4A49"/>
    <w:rsid w:val="001D4EFF"/>
    <w:rsid w:val="001D5642"/>
    <w:rsid w:val="001D5F75"/>
    <w:rsid w:val="001D60E7"/>
    <w:rsid w:val="001D6ECA"/>
    <w:rsid w:val="001D759B"/>
    <w:rsid w:val="001E32C0"/>
    <w:rsid w:val="001E335F"/>
    <w:rsid w:val="001E5ABA"/>
    <w:rsid w:val="001F0A9D"/>
    <w:rsid w:val="001F1270"/>
    <w:rsid w:val="001F3263"/>
    <w:rsid w:val="001F452C"/>
    <w:rsid w:val="001F5AC9"/>
    <w:rsid w:val="00200D9E"/>
    <w:rsid w:val="0020133C"/>
    <w:rsid w:val="002036FB"/>
    <w:rsid w:val="00204591"/>
    <w:rsid w:val="0020532F"/>
    <w:rsid w:val="00205F10"/>
    <w:rsid w:val="002063C8"/>
    <w:rsid w:val="00207D21"/>
    <w:rsid w:val="00210E05"/>
    <w:rsid w:val="00211D91"/>
    <w:rsid w:val="00212B53"/>
    <w:rsid w:val="00212CA5"/>
    <w:rsid w:val="00213826"/>
    <w:rsid w:val="00214872"/>
    <w:rsid w:val="00214B73"/>
    <w:rsid w:val="002152C4"/>
    <w:rsid w:val="00217765"/>
    <w:rsid w:val="002276EB"/>
    <w:rsid w:val="00227780"/>
    <w:rsid w:val="002310D6"/>
    <w:rsid w:val="002317F0"/>
    <w:rsid w:val="00231AC3"/>
    <w:rsid w:val="00232D22"/>
    <w:rsid w:val="00245D29"/>
    <w:rsid w:val="00246A9F"/>
    <w:rsid w:val="002513FD"/>
    <w:rsid w:val="00251F36"/>
    <w:rsid w:val="00253287"/>
    <w:rsid w:val="0025430A"/>
    <w:rsid w:val="00255212"/>
    <w:rsid w:val="00255329"/>
    <w:rsid w:val="00261DEA"/>
    <w:rsid w:val="002634AE"/>
    <w:rsid w:val="00264165"/>
    <w:rsid w:val="002668D1"/>
    <w:rsid w:val="0026710E"/>
    <w:rsid w:val="00270659"/>
    <w:rsid w:val="00270C66"/>
    <w:rsid w:val="00271219"/>
    <w:rsid w:val="00271984"/>
    <w:rsid w:val="002728AB"/>
    <w:rsid w:val="00273183"/>
    <w:rsid w:val="00275063"/>
    <w:rsid w:val="00276F0C"/>
    <w:rsid w:val="00277BE2"/>
    <w:rsid w:val="00280CDD"/>
    <w:rsid w:val="0028119D"/>
    <w:rsid w:val="00285325"/>
    <w:rsid w:val="002859FC"/>
    <w:rsid w:val="00287430"/>
    <w:rsid w:val="00293D4C"/>
    <w:rsid w:val="0029425A"/>
    <w:rsid w:val="002946B0"/>
    <w:rsid w:val="00295DC0"/>
    <w:rsid w:val="002960E5"/>
    <w:rsid w:val="00297EB5"/>
    <w:rsid w:val="002A1540"/>
    <w:rsid w:val="002A2ED9"/>
    <w:rsid w:val="002A4166"/>
    <w:rsid w:val="002A503E"/>
    <w:rsid w:val="002A50CD"/>
    <w:rsid w:val="002A564D"/>
    <w:rsid w:val="002A6420"/>
    <w:rsid w:val="002A7494"/>
    <w:rsid w:val="002A773F"/>
    <w:rsid w:val="002B0139"/>
    <w:rsid w:val="002B0643"/>
    <w:rsid w:val="002B09D6"/>
    <w:rsid w:val="002B17D9"/>
    <w:rsid w:val="002B7AF7"/>
    <w:rsid w:val="002C2B98"/>
    <w:rsid w:val="002C2CC9"/>
    <w:rsid w:val="002C3085"/>
    <w:rsid w:val="002C328B"/>
    <w:rsid w:val="002C5BEB"/>
    <w:rsid w:val="002C65CD"/>
    <w:rsid w:val="002D1490"/>
    <w:rsid w:val="002D25CA"/>
    <w:rsid w:val="002D2852"/>
    <w:rsid w:val="002E127D"/>
    <w:rsid w:val="002E2118"/>
    <w:rsid w:val="002E2572"/>
    <w:rsid w:val="002E3B12"/>
    <w:rsid w:val="002F0B97"/>
    <w:rsid w:val="002F1CD4"/>
    <w:rsid w:val="002F3F46"/>
    <w:rsid w:val="002F3FC4"/>
    <w:rsid w:val="002F4F8C"/>
    <w:rsid w:val="002F5514"/>
    <w:rsid w:val="002F5843"/>
    <w:rsid w:val="002F58AD"/>
    <w:rsid w:val="0030067D"/>
    <w:rsid w:val="00305F5F"/>
    <w:rsid w:val="00307711"/>
    <w:rsid w:val="00307E41"/>
    <w:rsid w:val="00311411"/>
    <w:rsid w:val="00313FA8"/>
    <w:rsid w:val="00315EE1"/>
    <w:rsid w:val="00322688"/>
    <w:rsid w:val="00332300"/>
    <w:rsid w:val="0033251E"/>
    <w:rsid w:val="00332547"/>
    <w:rsid w:val="0033311C"/>
    <w:rsid w:val="003369F4"/>
    <w:rsid w:val="00340CD0"/>
    <w:rsid w:val="00344CFA"/>
    <w:rsid w:val="0034555C"/>
    <w:rsid w:val="0034716C"/>
    <w:rsid w:val="00347A19"/>
    <w:rsid w:val="00347B71"/>
    <w:rsid w:val="00351D7A"/>
    <w:rsid w:val="00351E1B"/>
    <w:rsid w:val="00352924"/>
    <w:rsid w:val="003538DD"/>
    <w:rsid w:val="00354042"/>
    <w:rsid w:val="00361437"/>
    <w:rsid w:val="00364C82"/>
    <w:rsid w:val="00365F04"/>
    <w:rsid w:val="003668A8"/>
    <w:rsid w:val="003715D2"/>
    <w:rsid w:val="00371B73"/>
    <w:rsid w:val="0037283A"/>
    <w:rsid w:val="003732F7"/>
    <w:rsid w:val="00373838"/>
    <w:rsid w:val="00385FF5"/>
    <w:rsid w:val="0038678B"/>
    <w:rsid w:val="00390D46"/>
    <w:rsid w:val="0039549E"/>
    <w:rsid w:val="003961E0"/>
    <w:rsid w:val="003972D0"/>
    <w:rsid w:val="00397FBA"/>
    <w:rsid w:val="003A1238"/>
    <w:rsid w:val="003A401B"/>
    <w:rsid w:val="003A4EFE"/>
    <w:rsid w:val="003A6FF0"/>
    <w:rsid w:val="003A7791"/>
    <w:rsid w:val="003A7A1A"/>
    <w:rsid w:val="003B182E"/>
    <w:rsid w:val="003B20C0"/>
    <w:rsid w:val="003B37DB"/>
    <w:rsid w:val="003B4182"/>
    <w:rsid w:val="003B50D3"/>
    <w:rsid w:val="003C2D07"/>
    <w:rsid w:val="003C3EA0"/>
    <w:rsid w:val="003C4F60"/>
    <w:rsid w:val="003C5E95"/>
    <w:rsid w:val="003C6941"/>
    <w:rsid w:val="003C69B7"/>
    <w:rsid w:val="003D08FC"/>
    <w:rsid w:val="003D2D1A"/>
    <w:rsid w:val="003D3445"/>
    <w:rsid w:val="003D3F93"/>
    <w:rsid w:val="003D69D8"/>
    <w:rsid w:val="003E397C"/>
    <w:rsid w:val="003E3ED3"/>
    <w:rsid w:val="003E48F1"/>
    <w:rsid w:val="003E508D"/>
    <w:rsid w:val="003E63F8"/>
    <w:rsid w:val="003F2047"/>
    <w:rsid w:val="003F2D96"/>
    <w:rsid w:val="003F64CA"/>
    <w:rsid w:val="003F77B4"/>
    <w:rsid w:val="004013EE"/>
    <w:rsid w:val="00403129"/>
    <w:rsid w:val="004040D4"/>
    <w:rsid w:val="004043F5"/>
    <w:rsid w:val="00404C79"/>
    <w:rsid w:val="00404F33"/>
    <w:rsid w:val="00405C3C"/>
    <w:rsid w:val="00406800"/>
    <w:rsid w:val="00406903"/>
    <w:rsid w:val="00410D6A"/>
    <w:rsid w:val="00412643"/>
    <w:rsid w:val="00414C90"/>
    <w:rsid w:val="00422776"/>
    <w:rsid w:val="00422A4B"/>
    <w:rsid w:val="00422BF1"/>
    <w:rsid w:val="004259EE"/>
    <w:rsid w:val="00426150"/>
    <w:rsid w:val="004314AD"/>
    <w:rsid w:val="004327B2"/>
    <w:rsid w:val="00432C8F"/>
    <w:rsid w:val="00432FA4"/>
    <w:rsid w:val="00435EBF"/>
    <w:rsid w:val="004362EB"/>
    <w:rsid w:val="00437585"/>
    <w:rsid w:val="00440460"/>
    <w:rsid w:val="004424E4"/>
    <w:rsid w:val="0044354E"/>
    <w:rsid w:val="00443A4F"/>
    <w:rsid w:val="004463E2"/>
    <w:rsid w:val="0044665C"/>
    <w:rsid w:val="0044695A"/>
    <w:rsid w:val="00450C21"/>
    <w:rsid w:val="00452344"/>
    <w:rsid w:val="00454842"/>
    <w:rsid w:val="00454F0F"/>
    <w:rsid w:val="004556E6"/>
    <w:rsid w:val="00457812"/>
    <w:rsid w:val="00461179"/>
    <w:rsid w:val="0046134A"/>
    <w:rsid w:val="00464352"/>
    <w:rsid w:val="00464C7E"/>
    <w:rsid w:val="004655AF"/>
    <w:rsid w:val="004679D2"/>
    <w:rsid w:val="00471635"/>
    <w:rsid w:val="00471FCC"/>
    <w:rsid w:val="004743BF"/>
    <w:rsid w:val="0047570B"/>
    <w:rsid w:val="00476E25"/>
    <w:rsid w:val="0048135B"/>
    <w:rsid w:val="004821D1"/>
    <w:rsid w:val="0048492B"/>
    <w:rsid w:val="004873D9"/>
    <w:rsid w:val="00493304"/>
    <w:rsid w:val="00494476"/>
    <w:rsid w:val="00494EA9"/>
    <w:rsid w:val="004971F3"/>
    <w:rsid w:val="00497968"/>
    <w:rsid w:val="00497B7A"/>
    <w:rsid w:val="00497F9A"/>
    <w:rsid w:val="004A06B2"/>
    <w:rsid w:val="004A1841"/>
    <w:rsid w:val="004A2D91"/>
    <w:rsid w:val="004A6F55"/>
    <w:rsid w:val="004A7D55"/>
    <w:rsid w:val="004B0213"/>
    <w:rsid w:val="004B2979"/>
    <w:rsid w:val="004B2AB5"/>
    <w:rsid w:val="004B3B35"/>
    <w:rsid w:val="004B3D67"/>
    <w:rsid w:val="004B7BD5"/>
    <w:rsid w:val="004B7DB1"/>
    <w:rsid w:val="004C092C"/>
    <w:rsid w:val="004C106F"/>
    <w:rsid w:val="004C18F4"/>
    <w:rsid w:val="004C1903"/>
    <w:rsid w:val="004C2265"/>
    <w:rsid w:val="004C30D4"/>
    <w:rsid w:val="004C3B04"/>
    <w:rsid w:val="004C3D84"/>
    <w:rsid w:val="004C416C"/>
    <w:rsid w:val="004C4F61"/>
    <w:rsid w:val="004C53B6"/>
    <w:rsid w:val="004C5E00"/>
    <w:rsid w:val="004C60A4"/>
    <w:rsid w:val="004D040D"/>
    <w:rsid w:val="004D1579"/>
    <w:rsid w:val="004D7568"/>
    <w:rsid w:val="004E1446"/>
    <w:rsid w:val="004E2180"/>
    <w:rsid w:val="004E266C"/>
    <w:rsid w:val="004E27BC"/>
    <w:rsid w:val="004E2F92"/>
    <w:rsid w:val="004E3B82"/>
    <w:rsid w:val="004E3BB3"/>
    <w:rsid w:val="004E50A0"/>
    <w:rsid w:val="004E5554"/>
    <w:rsid w:val="004E7365"/>
    <w:rsid w:val="004E77D8"/>
    <w:rsid w:val="004F3619"/>
    <w:rsid w:val="004F37F8"/>
    <w:rsid w:val="004F3E5A"/>
    <w:rsid w:val="004F7485"/>
    <w:rsid w:val="00501A3C"/>
    <w:rsid w:val="00502644"/>
    <w:rsid w:val="00502D4D"/>
    <w:rsid w:val="005037B6"/>
    <w:rsid w:val="0051123F"/>
    <w:rsid w:val="00511662"/>
    <w:rsid w:val="00514214"/>
    <w:rsid w:val="005159B8"/>
    <w:rsid w:val="0052152A"/>
    <w:rsid w:val="00521FEF"/>
    <w:rsid w:val="005221A5"/>
    <w:rsid w:val="00525834"/>
    <w:rsid w:val="00526C3E"/>
    <w:rsid w:val="00527385"/>
    <w:rsid w:val="00527C4E"/>
    <w:rsid w:val="00531215"/>
    <w:rsid w:val="00531E7A"/>
    <w:rsid w:val="005332A1"/>
    <w:rsid w:val="005332B8"/>
    <w:rsid w:val="00533A63"/>
    <w:rsid w:val="005358AE"/>
    <w:rsid w:val="00537831"/>
    <w:rsid w:val="00542CE9"/>
    <w:rsid w:val="005461B3"/>
    <w:rsid w:val="005469D1"/>
    <w:rsid w:val="00547318"/>
    <w:rsid w:val="00547DA4"/>
    <w:rsid w:val="00552971"/>
    <w:rsid w:val="00553D60"/>
    <w:rsid w:val="00554845"/>
    <w:rsid w:val="005551F7"/>
    <w:rsid w:val="0055527A"/>
    <w:rsid w:val="005640A8"/>
    <w:rsid w:val="00565F1D"/>
    <w:rsid w:val="0057077B"/>
    <w:rsid w:val="00571D85"/>
    <w:rsid w:val="005753E2"/>
    <w:rsid w:val="0057649F"/>
    <w:rsid w:val="0058081E"/>
    <w:rsid w:val="00581915"/>
    <w:rsid w:val="00582D38"/>
    <w:rsid w:val="00583B7C"/>
    <w:rsid w:val="00583C43"/>
    <w:rsid w:val="00583FDB"/>
    <w:rsid w:val="00592453"/>
    <w:rsid w:val="005926A5"/>
    <w:rsid w:val="00593184"/>
    <w:rsid w:val="00595251"/>
    <w:rsid w:val="00596F2F"/>
    <w:rsid w:val="00597487"/>
    <w:rsid w:val="0059752E"/>
    <w:rsid w:val="005978DE"/>
    <w:rsid w:val="005A39AE"/>
    <w:rsid w:val="005A4C13"/>
    <w:rsid w:val="005A66F0"/>
    <w:rsid w:val="005B15D6"/>
    <w:rsid w:val="005B1A6E"/>
    <w:rsid w:val="005B4B61"/>
    <w:rsid w:val="005B5A3C"/>
    <w:rsid w:val="005B5D5D"/>
    <w:rsid w:val="005B6B06"/>
    <w:rsid w:val="005C0B0A"/>
    <w:rsid w:val="005C36AF"/>
    <w:rsid w:val="005C462C"/>
    <w:rsid w:val="005C4C58"/>
    <w:rsid w:val="005C6A2F"/>
    <w:rsid w:val="005D0282"/>
    <w:rsid w:val="005D1570"/>
    <w:rsid w:val="005D66F3"/>
    <w:rsid w:val="005D7A9E"/>
    <w:rsid w:val="005E0CD8"/>
    <w:rsid w:val="005E1790"/>
    <w:rsid w:val="005E4610"/>
    <w:rsid w:val="005E7075"/>
    <w:rsid w:val="005F2B0A"/>
    <w:rsid w:val="005F44E7"/>
    <w:rsid w:val="005F58AF"/>
    <w:rsid w:val="005F5D08"/>
    <w:rsid w:val="005F691D"/>
    <w:rsid w:val="005F775B"/>
    <w:rsid w:val="005F7E06"/>
    <w:rsid w:val="00600E24"/>
    <w:rsid w:val="006037AE"/>
    <w:rsid w:val="00604AAB"/>
    <w:rsid w:val="00606885"/>
    <w:rsid w:val="00606934"/>
    <w:rsid w:val="00611651"/>
    <w:rsid w:val="006127DC"/>
    <w:rsid w:val="00613E53"/>
    <w:rsid w:val="006201CD"/>
    <w:rsid w:val="006234A1"/>
    <w:rsid w:val="00624C91"/>
    <w:rsid w:val="00624D11"/>
    <w:rsid w:val="00626926"/>
    <w:rsid w:val="00627B2C"/>
    <w:rsid w:val="00627C60"/>
    <w:rsid w:val="00627E47"/>
    <w:rsid w:val="006308E3"/>
    <w:rsid w:val="0063595D"/>
    <w:rsid w:val="00635FB2"/>
    <w:rsid w:val="0063643A"/>
    <w:rsid w:val="00636C41"/>
    <w:rsid w:val="00640F81"/>
    <w:rsid w:val="00641272"/>
    <w:rsid w:val="00642D12"/>
    <w:rsid w:val="00647AE9"/>
    <w:rsid w:val="00647BD3"/>
    <w:rsid w:val="0065131A"/>
    <w:rsid w:val="0065254C"/>
    <w:rsid w:val="0065331F"/>
    <w:rsid w:val="00653537"/>
    <w:rsid w:val="00654C04"/>
    <w:rsid w:val="006550D0"/>
    <w:rsid w:val="00656830"/>
    <w:rsid w:val="006571B0"/>
    <w:rsid w:val="00660C8B"/>
    <w:rsid w:val="00661AA8"/>
    <w:rsid w:val="0066269E"/>
    <w:rsid w:val="006646D1"/>
    <w:rsid w:val="00664C6D"/>
    <w:rsid w:val="0066541A"/>
    <w:rsid w:val="00665426"/>
    <w:rsid w:val="00667718"/>
    <w:rsid w:val="006700A4"/>
    <w:rsid w:val="0067035C"/>
    <w:rsid w:val="006726EF"/>
    <w:rsid w:val="00673957"/>
    <w:rsid w:val="006753A8"/>
    <w:rsid w:val="006760CC"/>
    <w:rsid w:val="006767A4"/>
    <w:rsid w:val="00677E77"/>
    <w:rsid w:val="0068179F"/>
    <w:rsid w:val="00681D84"/>
    <w:rsid w:val="00682B5A"/>
    <w:rsid w:val="0068325E"/>
    <w:rsid w:val="006843EF"/>
    <w:rsid w:val="00685325"/>
    <w:rsid w:val="00685C13"/>
    <w:rsid w:val="006862CC"/>
    <w:rsid w:val="00691FB9"/>
    <w:rsid w:val="00693F8B"/>
    <w:rsid w:val="00695BF8"/>
    <w:rsid w:val="0069689F"/>
    <w:rsid w:val="00697CE4"/>
    <w:rsid w:val="006A10D5"/>
    <w:rsid w:val="006A11BF"/>
    <w:rsid w:val="006A16F1"/>
    <w:rsid w:val="006A4103"/>
    <w:rsid w:val="006A4270"/>
    <w:rsid w:val="006A540E"/>
    <w:rsid w:val="006A55FB"/>
    <w:rsid w:val="006A772F"/>
    <w:rsid w:val="006B1087"/>
    <w:rsid w:val="006B1E84"/>
    <w:rsid w:val="006B23FA"/>
    <w:rsid w:val="006B25FF"/>
    <w:rsid w:val="006B46A5"/>
    <w:rsid w:val="006C2B21"/>
    <w:rsid w:val="006C5FAF"/>
    <w:rsid w:val="006D38E1"/>
    <w:rsid w:val="006E2A6F"/>
    <w:rsid w:val="006F453A"/>
    <w:rsid w:val="006F4ABD"/>
    <w:rsid w:val="006F61B0"/>
    <w:rsid w:val="006F64A8"/>
    <w:rsid w:val="006F7B7D"/>
    <w:rsid w:val="00700298"/>
    <w:rsid w:val="007008F9"/>
    <w:rsid w:val="007012B8"/>
    <w:rsid w:val="00701631"/>
    <w:rsid w:val="00702E93"/>
    <w:rsid w:val="007043A2"/>
    <w:rsid w:val="007063F2"/>
    <w:rsid w:val="007071ED"/>
    <w:rsid w:val="00710458"/>
    <w:rsid w:val="00711260"/>
    <w:rsid w:val="00711441"/>
    <w:rsid w:val="007115EE"/>
    <w:rsid w:val="00714E49"/>
    <w:rsid w:val="007208B0"/>
    <w:rsid w:val="00726FC8"/>
    <w:rsid w:val="007271E7"/>
    <w:rsid w:val="00730395"/>
    <w:rsid w:val="00730911"/>
    <w:rsid w:val="00730B0E"/>
    <w:rsid w:val="00732F06"/>
    <w:rsid w:val="00733458"/>
    <w:rsid w:val="007340EA"/>
    <w:rsid w:val="00735EA4"/>
    <w:rsid w:val="007361D1"/>
    <w:rsid w:val="00736EF6"/>
    <w:rsid w:val="00740844"/>
    <w:rsid w:val="0074173C"/>
    <w:rsid w:val="00745E25"/>
    <w:rsid w:val="00746118"/>
    <w:rsid w:val="0074694D"/>
    <w:rsid w:val="007472E7"/>
    <w:rsid w:val="007520F5"/>
    <w:rsid w:val="00754004"/>
    <w:rsid w:val="00754063"/>
    <w:rsid w:val="0075707D"/>
    <w:rsid w:val="007621AA"/>
    <w:rsid w:val="007640F3"/>
    <w:rsid w:val="007651F2"/>
    <w:rsid w:val="00765BB5"/>
    <w:rsid w:val="0077163A"/>
    <w:rsid w:val="00772D72"/>
    <w:rsid w:val="007732FE"/>
    <w:rsid w:val="00774B30"/>
    <w:rsid w:val="00775F13"/>
    <w:rsid w:val="00780561"/>
    <w:rsid w:val="00791C8F"/>
    <w:rsid w:val="00791D6A"/>
    <w:rsid w:val="00792200"/>
    <w:rsid w:val="007923EC"/>
    <w:rsid w:val="00796217"/>
    <w:rsid w:val="007A0343"/>
    <w:rsid w:val="007A0DE9"/>
    <w:rsid w:val="007A12EE"/>
    <w:rsid w:val="007A7116"/>
    <w:rsid w:val="007A7D41"/>
    <w:rsid w:val="007A7F61"/>
    <w:rsid w:val="007B0750"/>
    <w:rsid w:val="007B14D0"/>
    <w:rsid w:val="007B211E"/>
    <w:rsid w:val="007B2DFC"/>
    <w:rsid w:val="007B5358"/>
    <w:rsid w:val="007B5AB8"/>
    <w:rsid w:val="007B6E3E"/>
    <w:rsid w:val="007B7420"/>
    <w:rsid w:val="007C0789"/>
    <w:rsid w:val="007C1702"/>
    <w:rsid w:val="007C4FDA"/>
    <w:rsid w:val="007C65B2"/>
    <w:rsid w:val="007C6E6B"/>
    <w:rsid w:val="007C7FC3"/>
    <w:rsid w:val="007D03E3"/>
    <w:rsid w:val="007D09F8"/>
    <w:rsid w:val="007D0AAA"/>
    <w:rsid w:val="007D1D24"/>
    <w:rsid w:val="007D2869"/>
    <w:rsid w:val="007D2D5F"/>
    <w:rsid w:val="007D70DE"/>
    <w:rsid w:val="007E02B2"/>
    <w:rsid w:val="007E2B45"/>
    <w:rsid w:val="007E47E4"/>
    <w:rsid w:val="007E48E2"/>
    <w:rsid w:val="007E604D"/>
    <w:rsid w:val="007E6F7D"/>
    <w:rsid w:val="007E7DF7"/>
    <w:rsid w:val="007F08EA"/>
    <w:rsid w:val="007F0A4A"/>
    <w:rsid w:val="007F0C9B"/>
    <w:rsid w:val="007F0DB5"/>
    <w:rsid w:val="007F1094"/>
    <w:rsid w:val="007F2827"/>
    <w:rsid w:val="007F2F7D"/>
    <w:rsid w:val="007F320F"/>
    <w:rsid w:val="007F3C7E"/>
    <w:rsid w:val="007F421E"/>
    <w:rsid w:val="007F6E2D"/>
    <w:rsid w:val="0080077D"/>
    <w:rsid w:val="00801E97"/>
    <w:rsid w:val="0080204A"/>
    <w:rsid w:val="00802A0A"/>
    <w:rsid w:val="008059D0"/>
    <w:rsid w:val="00810842"/>
    <w:rsid w:val="00811A41"/>
    <w:rsid w:val="00812DED"/>
    <w:rsid w:val="0081338C"/>
    <w:rsid w:val="0082145B"/>
    <w:rsid w:val="00822894"/>
    <w:rsid w:val="00822DCE"/>
    <w:rsid w:val="00823D78"/>
    <w:rsid w:val="00825151"/>
    <w:rsid w:val="00825398"/>
    <w:rsid w:val="00826129"/>
    <w:rsid w:val="0083049C"/>
    <w:rsid w:val="008306F7"/>
    <w:rsid w:val="00831EC6"/>
    <w:rsid w:val="00833264"/>
    <w:rsid w:val="00833358"/>
    <w:rsid w:val="00833A34"/>
    <w:rsid w:val="008360F2"/>
    <w:rsid w:val="008369B7"/>
    <w:rsid w:val="00841F92"/>
    <w:rsid w:val="008439CA"/>
    <w:rsid w:val="00843D08"/>
    <w:rsid w:val="00844AC4"/>
    <w:rsid w:val="0084764F"/>
    <w:rsid w:val="008503B4"/>
    <w:rsid w:val="00850B6A"/>
    <w:rsid w:val="00850F53"/>
    <w:rsid w:val="00851D19"/>
    <w:rsid w:val="0085495C"/>
    <w:rsid w:val="00855952"/>
    <w:rsid w:val="00857AD3"/>
    <w:rsid w:val="008601CF"/>
    <w:rsid w:val="008629B2"/>
    <w:rsid w:val="0086335D"/>
    <w:rsid w:val="00863BA0"/>
    <w:rsid w:val="008719B9"/>
    <w:rsid w:val="00873232"/>
    <w:rsid w:val="00873309"/>
    <w:rsid w:val="008738D1"/>
    <w:rsid w:val="00875305"/>
    <w:rsid w:val="008756AA"/>
    <w:rsid w:val="00876D4F"/>
    <w:rsid w:val="00877C70"/>
    <w:rsid w:val="00880CA6"/>
    <w:rsid w:val="00881232"/>
    <w:rsid w:val="008812E2"/>
    <w:rsid w:val="008825EA"/>
    <w:rsid w:val="00882A42"/>
    <w:rsid w:val="00883001"/>
    <w:rsid w:val="0088317B"/>
    <w:rsid w:val="00884270"/>
    <w:rsid w:val="00887085"/>
    <w:rsid w:val="008874B1"/>
    <w:rsid w:val="00891E80"/>
    <w:rsid w:val="00893C3B"/>
    <w:rsid w:val="00894003"/>
    <w:rsid w:val="00896E98"/>
    <w:rsid w:val="008978B0"/>
    <w:rsid w:val="008A4144"/>
    <w:rsid w:val="008A66C2"/>
    <w:rsid w:val="008A6E3A"/>
    <w:rsid w:val="008B1065"/>
    <w:rsid w:val="008B24D0"/>
    <w:rsid w:val="008B367D"/>
    <w:rsid w:val="008B3C98"/>
    <w:rsid w:val="008B4372"/>
    <w:rsid w:val="008B5410"/>
    <w:rsid w:val="008B5F4B"/>
    <w:rsid w:val="008B6B4D"/>
    <w:rsid w:val="008B760E"/>
    <w:rsid w:val="008C4750"/>
    <w:rsid w:val="008C4D6A"/>
    <w:rsid w:val="008C69E3"/>
    <w:rsid w:val="008D18EB"/>
    <w:rsid w:val="008D2F32"/>
    <w:rsid w:val="008D3088"/>
    <w:rsid w:val="008D451D"/>
    <w:rsid w:val="008D4DDA"/>
    <w:rsid w:val="008D4E0A"/>
    <w:rsid w:val="008D520E"/>
    <w:rsid w:val="008D5CD9"/>
    <w:rsid w:val="008D5CF4"/>
    <w:rsid w:val="008E1A57"/>
    <w:rsid w:val="008E4B11"/>
    <w:rsid w:val="008E62F1"/>
    <w:rsid w:val="008E6F32"/>
    <w:rsid w:val="008E7FDB"/>
    <w:rsid w:val="008F0D90"/>
    <w:rsid w:val="008F1125"/>
    <w:rsid w:val="008F2821"/>
    <w:rsid w:val="008F52B7"/>
    <w:rsid w:val="008F56AA"/>
    <w:rsid w:val="008F628A"/>
    <w:rsid w:val="008F6AE2"/>
    <w:rsid w:val="009015E9"/>
    <w:rsid w:val="00901632"/>
    <w:rsid w:val="00904AB0"/>
    <w:rsid w:val="00904FCD"/>
    <w:rsid w:val="00907093"/>
    <w:rsid w:val="00911880"/>
    <w:rsid w:val="00911C33"/>
    <w:rsid w:val="00917A48"/>
    <w:rsid w:val="00921282"/>
    <w:rsid w:val="00922D40"/>
    <w:rsid w:val="0092575C"/>
    <w:rsid w:val="00925E25"/>
    <w:rsid w:val="00927299"/>
    <w:rsid w:val="009276F9"/>
    <w:rsid w:val="009372C7"/>
    <w:rsid w:val="00937A03"/>
    <w:rsid w:val="0094036C"/>
    <w:rsid w:val="009403BD"/>
    <w:rsid w:val="0094121C"/>
    <w:rsid w:val="009418E5"/>
    <w:rsid w:val="00942913"/>
    <w:rsid w:val="00943B8C"/>
    <w:rsid w:val="00947A7E"/>
    <w:rsid w:val="00957F23"/>
    <w:rsid w:val="00962567"/>
    <w:rsid w:val="0096272B"/>
    <w:rsid w:val="00966443"/>
    <w:rsid w:val="00966C05"/>
    <w:rsid w:val="00966FAB"/>
    <w:rsid w:val="00972D01"/>
    <w:rsid w:val="009748B8"/>
    <w:rsid w:val="0097696F"/>
    <w:rsid w:val="00976EBF"/>
    <w:rsid w:val="00980CA5"/>
    <w:rsid w:val="00980D9A"/>
    <w:rsid w:val="00981FFE"/>
    <w:rsid w:val="00982A08"/>
    <w:rsid w:val="009838C0"/>
    <w:rsid w:val="00984163"/>
    <w:rsid w:val="00984CEA"/>
    <w:rsid w:val="009870EA"/>
    <w:rsid w:val="00990E27"/>
    <w:rsid w:val="0099298E"/>
    <w:rsid w:val="00992A29"/>
    <w:rsid w:val="009952A7"/>
    <w:rsid w:val="009A2AC9"/>
    <w:rsid w:val="009A5601"/>
    <w:rsid w:val="009A5F90"/>
    <w:rsid w:val="009A64D3"/>
    <w:rsid w:val="009A6743"/>
    <w:rsid w:val="009B04D2"/>
    <w:rsid w:val="009B0670"/>
    <w:rsid w:val="009B1203"/>
    <w:rsid w:val="009B163B"/>
    <w:rsid w:val="009B1F08"/>
    <w:rsid w:val="009B25F0"/>
    <w:rsid w:val="009B5AB5"/>
    <w:rsid w:val="009B65DB"/>
    <w:rsid w:val="009C0BAA"/>
    <w:rsid w:val="009C1937"/>
    <w:rsid w:val="009C2882"/>
    <w:rsid w:val="009C406E"/>
    <w:rsid w:val="009C4393"/>
    <w:rsid w:val="009C572C"/>
    <w:rsid w:val="009D19F2"/>
    <w:rsid w:val="009D1B07"/>
    <w:rsid w:val="009D2132"/>
    <w:rsid w:val="009D3AF3"/>
    <w:rsid w:val="009D64BD"/>
    <w:rsid w:val="009E2C01"/>
    <w:rsid w:val="009E2F88"/>
    <w:rsid w:val="009E5E51"/>
    <w:rsid w:val="009E5ED5"/>
    <w:rsid w:val="009F0FEF"/>
    <w:rsid w:val="009F1899"/>
    <w:rsid w:val="009F2FE5"/>
    <w:rsid w:val="009F3AD1"/>
    <w:rsid w:val="009F4B21"/>
    <w:rsid w:val="009F5E74"/>
    <w:rsid w:val="009F63CB"/>
    <w:rsid w:val="009F6717"/>
    <w:rsid w:val="009F7DD5"/>
    <w:rsid w:val="00A03FA8"/>
    <w:rsid w:val="00A056B2"/>
    <w:rsid w:val="00A06E10"/>
    <w:rsid w:val="00A0728B"/>
    <w:rsid w:val="00A07607"/>
    <w:rsid w:val="00A078F0"/>
    <w:rsid w:val="00A11CC9"/>
    <w:rsid w:val="00A11E55"/>
    <w:rsid w:val="00A13795"/>
    <w:rsid w:val="00A21DC0"/>
    <w:rsid w:val="00A250CF"/>
    <w:rsid w:val="00A3047E"/>
    <w:rsid w:val="00A318CB"/>
    <w:rsid w:val="00A33210"/>
    <w:rsid w:val="00A334E0"/>
    <w:rsid w:val="00A336D7"/>
    <w:rsid w:val="00A345C0"/>
    <w:rsid w:val="00A346F5"/>
    <w:rsid w:val="00A35964"/>
    <w:rsid w:val="00A36B52"/>
    <w:rsid w:val="00A4160D"/>
    <w:rsid w:val="00A41BA4"/>
    <w:rsid w:val="00A41EB6"/>
    <w:rsid w:val="00A43DF7"/>
    <w:rsid w:val="00A44020"/>
    <w:rsid w:val="00A44A61"/>
    <w:rsid w:val="00A46816"/>
    <w:rsid w:val="00A56521"/>
    <w:rsid w:val="00A56B01"/>
    <w:rsid w:val="00A602EA"/>
    <w:rsid w:val="00A6149A"/>
    <w:rsid w:val="00A61778"/>
    <w:rsid w:val="00A61D2D"/>
    <w:rsid w:val="00A61D8B"/>
    <w:rsid w:val="00A629E7"/>
    <w:rsid w:val="00A62B7C"/>
    <w:rsid w:val="00A65421"/>
    <w:rsid w:val="00A6641E"/>
    <w:rsid w:val="00A67DB3"/>
    <w:rsid w:val="00A7024E"/>
    <w:rsid w:val="00A70CA7"/>
    <w:rsid w:val="00A73562"/>
    <w:rsid w:val="00A752E8"/>
    <w:rsid w:val="00A756CA"/>
    <w:rsid w:val="00A76FD2"/>
    <w:rsid w:val="00A773B3"/>
    <w:rsid w:val="00A81CA0"/>
    <w:rsid w:val="00A81F82"/>
    <w:rsid w:val="00A84044"/>
    <w:rsid w:val="00A84F97"/>
    <w:rsid w:val="00A85A84"/>
    <w:rsid w:val="00A8648C"/>
    <w:rsid w:val="00A9039C"/>
    <w:rsid w:val="00A90E82"/>
    <w:rsid w:val="00A91634"/>
    <w:rsid w:val="00A92943"/>
    <w:rsid w:val="00A94CCC"/>
    <w:rsid w:val="00A96019"/>
    <w:rsid w:val="00AA16C2"/>
    <w:rsid w:val="00AA45A9"/>
    <w:rsid w:val="00AA7FA6"/>
    <w:rsid w:val="00AB1514"/>
    <w:rsid w:val="00AB2CA2"/>
    <w:rsid w:val="00AB5E76"/>
    <w:rsid w:val="00AB7024"/>
    <w:rsid w:val="00AB7736"/>
    <w:rsid w:val="00AB7F3E"/>
    <w:rsid w:val="00AB7FAB"/>
    <w:rsid w:val="00AC225D"/>
    <w:rsid w:val="00AC41EC"/>
    <w:rsid w:val="00AC4425"/>
    <w:rsid w:val="00AC4717"/>
    <w:rsid w:val="00AC5054"/>
    <w:rsid w:val="00AC5076"/>
    <w:rsid w:val="00AC60E1"/>
    <w:rsid w:val="00AC68CA"/>
    <w:rsid w:val="00AD0C89"/>
    <w:rsid w:val="00AD156E"/>
    <w:rsid w:val="00AD18BC"/>
    <w:rsid w:val="00AD3F90"/>
    <w:rsid w:val="00AD60D9"/>
    <w:rsid w:val="00AE0E7B"/>
    <w:rsid w:val="00AE2F6B"/>
    <w:rsid w:val="00AE318D"/>
    <w:rsid w:val="00AE6639"/>
    <w:rsid w:val="00AE6A55"/>
    <w:rsid w:val="00AE7AD4"/>
    <w:rsid w:val="00AF02A4"/>
    <w:rsid w:val="00AF2BFF"/>
    <w:rsid w:val="00AF4558"/>
    <w:rsid w:val="00AF6762"/>
    <w:rsid w:val="00B015C6"/>
    <w:rsid w:val="00B019FC"/>
    <w:rsid w:val="00B02A7C"/>
    <w:rsid w:val="00B0370C"/>
    <w:rsid w:val="00B07313"/>
    <w:rsid w:val="00B07CD1"/>
    <w:rsid w:val="00B107B1"/>
    <w:rsid w:val="00B132D1"/>
    <w:rsid w:val="00B13D98"/>
    <w:rsid w:val="00B20066"/>
    <w:rsid w:val="00B2135A"/>
    <w:rsid w:val="00B222B9"/>
    <w:rsid w:val="00B25C4C"/>
    <w:rsid w:val="00B26943"/>
    <w:rsid w:val="00B27B69"/>
    <w:rsid w:val="00B30175"/>
    <w:rsid w:val="00B315CF"/>
    <w:rsid w:val="00B33385"/>
    <w:rsid w:val="00B41883"/>
    <w:rsid w:val="00B419C6"/>
    <w:rsid w:val="00B42C79"/>
    <w:rsid w:val="00B4315D"/>
    <w:rsid w:val="00B4467C"/>
    <w:rsid w:val="00B465B5"/>
    <w:rsid w:val="00B46DD0"/>
    <w:rsid w:val="00B46DEE"/>
    <w:rsid w:val="00B537A6"/>
    <w:rsid w:val="00B551B7"/>
    <w:rsid w:val="00B55E18"/>
    <w:rsid w:val="00B55F35"/>
    <w:rsid w:val="00B56C3A"/>
    <w:rsid w:val="00B56DEA"/>
    <w:rsid w:val="00B57FE6"/>
    <w:rsid w:val="00B61A32"/>
    <w:rsid w:val="00B622C1"/>
    <w:rsid w:val="00B644B2"/>
    <w:rsid w:val="00B6528F"/>
    <w:rsid w:val="00B70898"/>
    <w:rsid w:val="00B70EB6"/>
    <w:rsid w:val="00B71503"/>
    <w:rsid w:val="00B724A6"/>
    <w:rsid w:val="00B72C45"/>
    <w:rsid w:val="00B72C6D"/>
    <w:rsid w:val="00B73C27"/>
    <w:rsid w:val="00B74966"/>
    <w:rsid w:val="00B80E1F"/>
    <w:rsid w:val="00B815EA"/>
    <w:rsid w:val="00B816F6"/>
    <w:rsid w:val="00B820E2"/>
    <w:rsid w:val="00B87BF6"/>
    <w:rsid w:val="00B87EFE"/>
    <w:rsid w:val="00B935F7"/>
    <w:rsid w:val="00B93B26"/>
    <w:rsid w:val="00B94952"/>
    <w:rsid w:val="00B95275"/>
    <w:rsid w:val="00B97683"/>
    <w:rsid w:val="00BA4367"/>
    <w:rsid w:val="00BA5128"/>
    <w:rsid w:val="00BB02A0"/>
    <w:rsid w:val="00BB1A25"/>
    <w:rsid w:val="00BB1AD8"/>
    <w:rsid w:val="00BB2EDB"/>
    <w:rsid w:val="00BB412A"/>
    <w:rsid w:val="00BB6DAC"/>
    <w:rsid w:val="00BB7F84"/>
    <w:rsid w:val="00BC0A86"/>
    <w:rsid w:val="00BC16FC"/>
    <w:rsid w:val="00BC76C5"/>
    <w:rsid w:val="00BD2E37"/>
    <w:rsid w:val="00BD68C9"/>
    <w:rsid w:val="00BD6B64"/>
    <w:rsid w:val="00BE37B4"/>
    <w:rsid w:val="00BE4046"/>
    <w:rsid w:val="00BF477C"/>
    <w:rsid w:val="00BF5974"/>
    <w:rsid w:val="00BF5B81"/>
    <w:rsid w:val="00BF6152"/>
    <w:rsid w:val="00BF6B63"/>
    <w:rsid w:val="00BF7F02"/>
    <w:rsid w:val="00C008A3"/>
    <w:rsid w:val="00C021F6"/>
    <w:rsid w:val="00C02730"/>
    <w:rsid w:val="00C02EF1"/>
    <w:rsid w:val="00C04081"/>
    <w:rsid w:val="00C07662"/>
    <w:rsid w:val="00C07FDB"/>
    <w:rsid w:val="00C106B2"/>
    <w:rsid w:val="00C11B28"/>
    <w:rsid w:val="00C12008"/>
    <w:rsid w:val="00C1500D"/>
    <w:rsid w:val="00C16ED9"/>
    <w:rsid w:val="00C17AEB"/>
    <w:rsid w:val="00C2080D"/>
    <w:rsid w:val="00C21DC9"/>
    <w:rsid w:val="00C222F9"/>
    <w:rsid w:val="00C24546"/>
    <w:rsid w:val="00C25CE1"/>
    <w:rsid w:val="00C25FFB"/>
    <w:rsid w:val="00C34ABD"/>
    <w:rsid w:val="00C3544F"/>
    <w:rsid w:val="00C35C77"/>
    <w:rsid w:val="00C36470"/>
    <w:rsid w:val="00C40EA9"/>
    <w:rsid w:val="00C41155"/>
    <w:rsid w:val="00C41F26"/>
    <w:rsid w:val="00C42463"/>
    <w:rsid w:val="00C436ED"/>
    <w:rsid w:val="00C443B6"/>
    <w:rsid w:val="00C452A2"/>
    <w:rsid w:val="00C452B2"/>
    <w:rsid w:val="00C45398"/>
    <w:rsid w:val="00C50D18"/>
    <w:rsid w:val="00C53BCA"/>
    <w:rsid w:val="00C55D3E"/>
    <w:rsid w:val="00C56D21"/>
    <w:rsid w:val="00C64885"/>
    <w:rsid w:val="00C65472"/>
    <w:rsid w:val="00C65844"/>
    <w:rsid w:val="00C65DE4"/>
    <w:rsid w:val="00C66B29"/>
    <w:rsid w:val="00C7290B"/>
    <w:rsid w:val="00C741F9"/>
    <w:rsid w:val="00C74399"/>
    <w:rsid w:val="00C75B07"/>
    <w:rsid w:val="00C7655D"/>
    <w:rsid w:val="00C765BA"/>
    <w:rsid w:val="00C77BFB"/>
    <w:rsid w:val="00C838DD"/>
    <w:rsid w:val="00C857EC"/>
    <w:rsid w:val="00C9216C"/>
    <w:rsid w:val="00C93B25"/>
    <w:rsid w:val="00C94B45"/>
    <w:rsid w:val="00C95442"/>
    <w:rsid w:val="00CA2F83"/>
    <w:rsid w:val="00CB0E7E"/>
    <w:rsid w:val="00CB357F"/>
    <w:rsid w:val="00CC0A3B"/>
    <w:rsid w:val="00CC35A7"/>
    <w:rsid w:val="00CC365B"/>
    <w:rsid w:val="00CC3F94"/>
    <w:rsid w:val="00CC4969"/>
    <w:rsid w:val="00CC51D7"/>
    <w:rsid w:val="00CD12C3"/>
    <w:rsid w:val="00CD2C07"/>
    <w:rsid w:val="00CD35CF"/>
    <w:rsid w:val="00CD604E"/>
    <w:rsid w:val="00CE2FD3"/>
    <w:rsid w:val="00CE44F5"/>
    <w:rsid w:val="00CE6DD1"/>
    <w:rsid w:val="00CE6DE1"/>
    <w:rsid w:val="00CE6F7C"/>
    <w:rsid w:val="00CE7526"/>
    <w:rsid w:val="00CF00A3"/>
    <w:rsid w:val="00CF1621"/>
    <w:rsid w:val="00CF1D25"/>
    <w:rsid w:val="00CF36F5"/>
    <w:rsid w:val="00CF5A5E"/>
    <w:rsid w:val="00CF5C9B"/>
    <w:rsid w:val="00CF6156"/>
    <w:rsid w:val="00CF63A5"/>
    <w:rsid w:val="00D000EC"/>
    <w:rsid w:val="00D01F6D"/>
    <w:rsid w:val="00D03091"/>
    <w:rsid w:val="00D030B2"/>
    <w:rsid w:val="00D03874"/>
    <w:rsid w:val="00D06477"/>
    <w:rsid w:val="00D0659A"/>
    <w:rsid w:val="00D065D6"/>
    <w:rsid w:val="00D11D8A"/>
    <w:rsid w:val="00D16217"/>
    <w:rsid w:val="00D20B1F"/>
    <w:rsid w:val="00D2146A"/>
    <w:rsid w:val="00D22705"/>
    <w:rsid w:val="00D23573"/>
    <w:rsid w:val="00D25F98"/>
    <w:rsid w:val="00D30214"/>
    <w:rsid w:val="00D32E8A"/>
    <w:rsid w:val="00D342AE"/>
    <w:rsid w:val="00D3529E"/>
    <w:rsid w:val="00D40562"/>
    <w:rsid w:val="00D4133F"/>
    <w:rsid w:val="00D41A0C"/>
    <w:rsid w:val="00D45B74"/>
    <w:rsid w:val="00D4672F"/>
    <w:rsid w:val="00D471B4"/>
    <w:rsid w:val="00D47FE1"/>
    <w:rsid w:val="00D53403"/>
    <w:rsid w:val="00D61B01"/>
    <w:rsid w:val="00D66C13"/>
    <w:rsid w:val="00D70333"/>
    <w:rsid w:val="00D726F0"/>
    <w:rsid w:val="00D7272B"/>
    <w:rsid w:val="00D80396"/>
    <w:rsid w:val="00D8442C"/>
    <w:rsid w:val="00D93162"/>
    <w:rsid w:val="00D97CA6"/>
    <w:rsid w:val="00DA0AC7"/>
    <w:rsid w:val="00DA2669"/>
    <w:rsid w:val="00DB0D69"/>
    <w:rsid w:val="00DB15D3"/>
    <w:rsid w:val="00DB49BF"/>
    <w:rsid w:val="00DB4F9D"/>
    <w:rsid w:val="00DB5E50"/>
    <w:rsid w:val="00DB6910"/>
    <w:rsid w:val="00DB717F"/>
    <w:rsid w:val="00DC0C71"/>
    <w:rsid w:val="00DC22AC"/>
    <w:rsid w:val="00DC72A4"/>
    <w:rsid w:val="00DD0CF1"/>
    <w:rsid w:val="00DD1560"/>
    <w:rsid w:val="00DD2F5F"/>
    <w:rsid w:val="00DD3FD1"/>
    <w:rsid w:val="00DD772E"/>
    <w:rsid w:val="00DE0267"/>
    <w:rsid w:val="00DE222E"/>
    <w:rsid w:val="00DE3CDE"/>
    <w:rsid w:val="00DE4B7D"/>
    <w:rsid w:val="00DE5483"/>
    <w:rsid w:val="00DE5505"/>
    <w:rsid w:val="00DE5557"/>
    <w:rsid w:val="00DE5E11"/>
    <w:rsid w:val="00DF13B8"/>
    <w:rsid w:val="00DF1C43"/>
    <w:rsid w:val="00DF2C06"/>
    <w:rsid w:val="00DF3CBF"/>
    <w:rsid w:val="00DF5679"/>
    <w:rsid w:val="00DF567F"/>
    <w:rsid w:val="00DF6AF3"/>
    <w:rsid w:val="00DF72C6"/>
    <w:rsid w:val="00DF73A5"/>
    <w:rsid w:val="00DF76B6"/>
    <w:rsid w:val="00E003EE"/>
    <w:rsid w:val="00E008BB"/>
    <w:rsid w:val="00E047D5"/>
    <w:rsid w:val="00E05290"/>
    <w:rsid w:val="00E0627A"/>
    <w:rsid w:val="00E07352"/>
    <w:rsid w:val="00E0740E"/>
    <w:rsid w:val="00E13487"/>
    <w:rsid w:val="00E13B59"/>
    <w:rsid w:val="00E13DA2"/>
    <w:rsid w:val="00E16B82"/>
    <w:rsid w:val="00E21160"/>
    <w:rsid w:val="00E2244F"/>
    <w:rsid w:val="00E22921"/>
    <w:rsid w:val="00E2327B"/>
    <w:rsid w:val="00E2516B"/>
    <w:rsid w:val="00E33F5E"/>
    <w:rsid w:val="00E347DD"/>
    <w:rsid w:val="00E35A37"/>
    <w:rsid w:val="00E36573"/>
    <w:rsid w:val="00E370E3"/>
    <w:rsid w:val="00E40C3B"/>
    <w:rsid w:val="00E445F1"/>
    <w:rsid w:val="00E51093"/>
    <w:rsid w:val="00E516F5"/>
    <w:rsid w:val="00E52E06"/>
    <w:rsid w:val="00E54039"/>
    <w:rsid w:val="00E55126"/>
    <w:rsid w:val="00E55303"/>
    <w:rsid w:val="00E55BB8"/>
    <w:rsid w:val="00E5665C"/>
    <w:rsid w:val="00E56ADE"/>
    <w:rsid w:val="00E60743"/>
    <w:rsid w:val="00E63473"/>
    <w:rsid w:val="00E6367F"/>
    <w:rsid w:val="00E63B29"/>
    <w:rsid w:val="00E6412A"/>
    <w:rsid w:val="00E766D5"/>
    <w:rsid w:val="00E77219"/>
    <w:rsid w:val="00E810E0"/>
    <w:rsid w:val="00E82FE4"/>
    <w:rsid w:val="00E856D5"/>
    <w:rsid w:val="00E864C6"/>
    <w:rsid w:val="00E874F4"/>
    <w:rsid w:val="00E875CE"/>
    <w:rsid w:val="00E961AE"/>
    <w:rsid w:val="00EA09A8"/>
    <w:rsid w:val="00EA1D2C"/>
    <w:rsid w:val="00EA2116"/>
    <w:rsid w:val="00EA314B"/>
    <w:rsid w:val="00EA7949"/>
    <w:rsid w:val="00EA7972"/>
    <w:rsid w:val="00EB092B"/>
    <w:rsid w:val="00EB1D28"/>
    <w:rsid w:val="00EB531B"/>
    <w:rsid w:val="00EB5B48"/>
    <w:rsid w:val="00EB78EE"/>
    <w:rsid w:val="00EC26C7"/>
    <w:rsid w:val="00EC2E0B"/>
    <w:rsid w:val="00EC3E42"/>
    <w:rsid w:val="00EC4B1C"/>
    <w:rsid w:val="00EC4F0F"/>
    <w:rsid w:val="00ED2075"/>
    <w:rsid w:val="00ED2519"/>
    <w:rsid w:val="00ED4109"/>
    <w:rsid w:val="00ED4183"/>
    <w:rsid w:val="00ED426E"/>
    <w:rsid w:val="00ED4CFD"/>
    <w:rsid w:val="00ED5078"/>
    <w:rsid w:val="00ED6EB2"/>
    <w:rsid w:val="00ED71DB"/>
    <w:rsid w:val="00EE042B"/>
    <w:rsid w:val="00EE06C8"/>
    <w:rsid w:val="00EE1A17"/>
    <w:rsid w:val="00EE1BDC"/>
    <w:rsid w:val="00EE2046"/>
    <w:rsid w:val="00EE22AF"/>
    <w:rsid w:val="00EE373D"/>
    <w:rsid w:val="00EE4D38"/>
    <w:rsid w:val="00EE57F1"/>
    <w:rsid w:val="00EE5DB9"/>
    <w:rsid w:val="00EE626B"/>
    <w:rsid w:val="00EE722E"/>
    <w:rsid w:val="00EF0458"/>
    <w:rsid w:val="00EF7F44"/>
    <w:rsid w:val="00F010B6"/>
    <w:rsid w:val="00F03659"/>
    <w:rsid w:val="00F05F1E"/>
    <w:rsid w:val="00F0649F"/>
    <w:rsid w:val="00F10346"/>
    <w:rsid w:val="00F111FA"/>
    <w:rsid w:val="00F11791"/>
    <w:rsid w:val="00F11F34"/>
    <w:rsid w:val="00F12472"/>
    <w:rsid w:val="00F13509"/>
    <w:rsid w:val="00F14FCA"/>
    <w:rsid w:val="00F1529D"/>
    <w:rsid w:val="00F20133"/>
    <w:rsid w:val="00F23D37"/>
    <w:rsid w:val="00F2469B"/>
    <w:rsid w:val="00F26547"/>
    <w:rsid w:val="00F2706A"/>
    <w:rsid w:val="00F314CC"/>
    <w:rsid w:val="00F31B11"/>
    <w:rsid w:val="00F31FFA"/>
    <w:rsid w:val="00F34109"/>
    <w:rsid w:val="00F34DAD"/>
    <w:rsid w:val="00F3694C"/>
    <w:rsid w:val="00F40181"/>
    <w:rsid w:val="00F44A43"/>
    <w:rsid w:val="00F46278"/>
    <w:rsid w:val="00F4771E"/>
    <w:rsid w:val="00F478F5"/>
    <w:rsid w:val="00F5140A"/>
    <w:rsid w:val="00F54AC9"/>
    <w:rsid w:val="00F561E3"/>
    <w:rsid w:val="00F576FD"/>
    <w:rsid w:val="00F61B9F"/>
    <w:rsid w:val="00F63047"/>
    <w:rsid w:val="00F636F4"/>
    <w:rsid w:val="00F6458C"/>
    <w:rsid w:val="00F71052"/>
    <w:rsid w:val="00F71238"/>
    <w:rsid w:val="00F72CD1"/>
    <w:rsid w:val="00F72F77"/>
    <w:rsid w:val="00F7513B"/>
    <w:rsid w:val="00F811EF"/>
    <w:rsid w:val="00F820BA"/>
    <w:rsid w:val="00F82E86"/>
    <w:rsid w:val="00F84D28"/>
    <w:rsid w:val="00F87B01"/>
    <w:rsid w:val="00F903EE"/>
    <w:rsid w:val="00F918EB"/>
    <w:rsid w:val="00F97186"/>
    <w:rsid w:val="00FA330E"/>
    <w:rsid w:val="00FB6CCF"/>
    <w:rsid w:val="00FB6F20"/>
    <w:rsid w:val="00FC0799"/>
    <w:rsid w:val="00FC0B1F"/>
    <w:rsid w:val="00FC3166"/>
    <w:rsid w:val="00FC32DB"/>
    <w:rsid w:val="00FC566F"/>
    <w:rsid w:val="00FC7223"/>
    <w:rsid w:val="00FC72CC"/>
    <w:rsid w:val="00FC772A"/>
    <w:rsid w:val="00FC7A7C"/>
    <w:rsid w:val="00FC7F4B"/>
    <w:rsid w:val="00FD07FD"/>
    <w:rsid w:val="00FD3EBF"/>
    <w:rsid w:val="00FD74FB"/>
    <w:rsid w:val="00FE336E"/>
    <w:rsid w:val="00FE7D9E"/>
    <w:rsid w:val="00FF1905"/>
    <w:rsid w:val="00FF1D40"/>
    <w:rsid w:val="00FF5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2AD1232"/>
  <w15:chartTrackingRefBased/>
  <w15:docId w15:val="{464ABE34-2C42-497B-B860-1CBFDD50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header" w:uiPriority="99"/>
    <w:lsdException w:name="footer" w:uiPriority="99"/>
    <w:lsdException w:name="caption" w:semiHidden="1" w:unhideWhenUsed="1" w:qFormat="1"/>
    <w:lsdException w:name="List Bullet" w:uiPriority="5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C53BCA"/>
    <w:pPr>
      <w:spacing w:line="264" w:lineRule="auto"/>
    </w:pPr>
    <w:rPr>
      <w:sz w:val="28"/>
      <w:szCs w:val="24"/>
    </w:rPr>
  </w:style>
  <w:style w:type="paragraph" w:styleId="1">
    <w:name w:val="heading 1"/>
    <w:basedOn w:val="a2"/>
    <w:next w:val="a2"/>
    <w:qFormat/>
    <w:rsid w:val="00CE7526"/>
    <w:pPr>
      <w:pageBreakBefore/>
      <w:widowControl w:val="0"/>
      <w:numPr>
        <w:numId w:val="25"/>
      </w:numPr>
      <w:suppressAutoHyphens/>
      <w:spacing w:before="360" w:after="240" w:line="400" w:lineRule="exact"/>
      <w:outlineLvl w:val="0"/>
    </w:pPr>
    <w:rPr>
      <w:rFonts w:cs="Arial"/>
      <w:b/>
      <w:bCs/>
      <w:kern w:val="32"/>
      <w:szCs w:val="32"/>
    </w:rPr>
  </w:style>
  <w:style w:type="paragraph" w:styleId="21">
    <w:name w:val="heading 2"/>
    <w:basedOn w:val="a2"/>
    <w:next w:val="a2"/>
    <w:qFormat/>
    <w:rsid w:val="00F34109"/>
    <w:pPr>
      <w:keepNext/>
      <w:numPr>
        <w:ilvl w:val="1"/>
        <w:numId w:val="25"/>
      </w:numPr>
      <w:suppressAutoHyphens/>
      <w:spacing w:before="240" w:after="360" w:line="360" w:lineRule="auto"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next w:val="a2"/>
    <w:link w:val="32"/>
    <w:qFormat/>
    <w:pPr>
      <w:keepNext/>
      <w:numPr>
        <w:ilvl w:val="2"/>
        <w:numId w:val="25"/>
      </w:numPr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41">
    <w:name w:val="heading 4"/>
    <w:basedOn w:val="a2"/>
    <w:next w:val="a2"/>
    <w:qFormat/>
    <w:pPr>
      <w:keepNext/>
      <w:numPr>
        <w:ilvl w:val="3"/>
        <w:numId w:val="25"/>
      </w:numPr>
      <w:spacing w:before="240" w:after="60"/>
      <w:outlineLvl w:val="3"/>
    </w:pPr>
    <w:rPr>
      <w:b/>
      <w:bCs/>
      <w:szCs w:val="28"/>
    </w:rPr>
  </w:style>
  <w:style w:type="paragraph" w:styleId="51">
    <w:name w:val="heading 5"/>
    <w:basedOn w:val="a2"/>
    <w:next w:val="a2"/>
    <w:qFormat/>
    <w:pPr>
      <w:numPr>
        <w:ilvl w:val="4"/>
        <w:numId w:val="25"/>
      </w:numPr>
      <w:spacing w:before="240" w:after="60"/>
      <w:outlineLvl w:val="4"/>
    </w:pPr>
    <w:rPr>
      <w:b/>
      <w:bCs/>
      <w:i/>
      <w:iCs/>
      <w:szCs w:val="26"/>
    </w:rPr>
  </w:style>
  <w:style w:type="paragraph" w:styleId="6">
    <w:name w:val="heading 6"/>
    <w:basedOn w:val="a2"/>
    <w:next w:val="a2"/>
    <w:qFormat/>
    <w:pPr>
      <w:numPr>
        <w:ilvl w:val="5"/>
        <w:numId w:val="25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2"/>
    <w:next w:val="a2"/>
    <w:qFormat/>
    <w:pPr>
      <w:numPr>
        <w:ilvl w:val="6"/>
        <w:numId w:val="25"/>
      </w:numPr>
      <w:spacing w:before="240" w:after="60"/>
      <w:outlineLvl w:val="6"/>
    </w:pPr>
    <w:rPr>
      <w:sz w:val="24"/>
    </w:rPr>
  </w:style>
  <w:style w:type="paragraph" w:styleId="8">
    <w:name w:val="heading 8"/>
    <w:basedOn w:val="a2"/>
    <w:next w:val="a2"/>
    <w:qFormat/>
    <w:pPr>
      <w:numPr>
        <w:ilvl w:val="7"/>
        <w:numId w:val="25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2"/>
    <w:next w:val="a2"/>
    <w:qFormat/>
    <w:pPr>
      <w:numPr>
        <w:ilvl w:val="8"/>
        <w:numId w:val="25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04fig">
    <w:name w:val="04_fig"/>
    <w:basedOn w:val="01"/>
    <w:rsid w:val="00100360"/>
    <w:pPr>
      <w:spacing w:before="60" w:after="120"/>
      <w:jc w:val="center"/>
    </w:pPr>
  </w:style>
  <w:style w:type="paragraph" w:customStyle="1" w:styleId="01">
    <w:name w:val="01_без_кр_строки"/>
    <w:basedOn w:val="a2"/>
    <w:rsid w:val="004C092C"/>
    <w:pPr>
      <w:spacing w:line="400" w:lineRule="exact"/>
      <w:jc w:val="both"/>
    </w:pPr>
  </w:style>
  <w:style w:type="paragraph" w:customStyle="1" w:styleId="02">
    <w:name w:val="02_с_кр_строкой"/>
    <w:basedOn w:val="01"/>
    <w:link w:val="020"/>
    <w:rsid w:val="00DE0267"/>
    <w:pPr>
      <w:ind w:firstLine="709"/>
    </w:pPr>
  </w:style>
  <w:style w:type="paragraph" w:customStyle="1" w:styleId="03">
    <w:name w:val="03_выражение"/>
    <w:basedOn w:val="01"/>
    <w:pPr>
      <w:spacing w:before="60" w:after="60"/>
      <w:jc w:val="right"/>
    </w:pPr>
  </w:style>
  <w:style w:type="paragraph" w:customStyle="1" w:styleId="05table">
    <w:name w:val="05_table"/>
    <w:basedOn w:val="01"/>
    <w:rsid w:val="00100360"/>
    <w:pPr>
      <w:spacing w:before="120" w:after="60"/>
      <w:jc w:val="left"/>
    </w:pPr>
  </w:style>
  <w:style w:type="table" w:styleId="a6">
    <w:name w:val="Table Grid"/>
    <w:aliases w:val="История изменений"/>
    <w:basedOn w:val="a4"/>
    <w:uiPriority w:val="59"/>
    <w:rsid w:val="00ED2075"/>
    <w:pPr>
      <w:spacing w:line="288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2"/>
    <w:next w:val="a2"/>
    <w:autoRedefine/>
    <w:uiPriority w:val="39"/>
    <w:rsid w:val="009F3AD1"/>
  </w:style>
  <w:style w:type="paragraph" w:styleId="a7">
    <w:name w:val="footer"/>
    <w:basedOn w:val="a2"/>
    <w:link w:val="a8"/>
    <w:uiPriority w:val="99"/>
    <w:rsid w:val="009E2C01"/>
    <w:pPr>
      <w:tabs>
        <w:tab w:val="center" w:pos="4677"/>
        <w:tab w:val="right" w:pos="9355"/>
      </w:tabs>
    </w:pPr>
  </w:style>
  <w:style w:type="character" w:styleId="a9">
    <w:name w:val="page number"/>
    <w:basedOn w:val="a3"/>
    <w:semiHidden/>
    <w:rsid w:val="009E2C01"/>
  </w:style>
  <w:style w:type="numbering" w:styleId="111111">
    <w:name w:val="Outline List 2"/>
    <w:basedOn w:val="a5"/>
    <w:semiHidden/>
    <w:rsid w:val="00100360"/>
    <w:pPr>
      <w:numPr>
        <w:numId w:val="2"/>
      </w:numPr>
    </w:pPr>
  </w:style>
  <w:style w:type="numbering" w:styleId="1ai">
    <w:name w:val="Outline List 1"/>
    <w:basedOn w:val="a5"/>
    <w:semiHidden/>
    <w:rsid w:val="00100360"/>
    <w:pPr>
      <w:numPr>
        <w:numId w:val="3"/>
      </w:numPr>
    </w:pPr>
  </w:style>
  <w:style w:type="paragraph" w:styleId="HTML">
    <w:name w:val="HTML Address"/>
    <w:basedOn w:val="a2"/>
    <w:semiHidden/>
    <w:rsid w:val="00100360"/>
    <w:rPr>
      <w:i/>
      <w:iCs/>
    </w:rPr>
  </w:style>
  <w:style w:type="paragraph" w:styleId="aa">
    <w:name w:val="envelope address"/>
    <w:basedOn w:val="a2"/>
    <w:semiHidden/>
    <w:rsid w:val="00100360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</w:rPr>
  </w:style>
  <w:style w:type="character" w:styleId="HTML0">
    <w:name w:val="HTML Acronym"/>
    <w:basedOn w:val="a3"/>
    <w:semiHidden/>
    <w:rsid w:val="00100360"/>
  </w:style>
  <w:style w:type="table" w:styleId="-1">
    <w:name w:val="Table Web 1"/>
    <w:basedOn w:val="a4"/>
    <w:semiHidden/>
    <w:rsid w:val="00100360"/>
    <w:pPr>
      <w:spacing w:line="264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Web 2"/>
    <w:basedOn w:val="a4"/>
    <w:semiHidden/>
    <w:rsid w:val="00100360"/>
    <w:pPr>
      <w:spacing w:line="264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Web 3"/>
    <w:basedOn w:val="a4"/>
    <w:semiHidden/>
    <w:rsid w:val="00100360"/>
    <w:pPr>
      <w:spacing w:line="264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b">
    <w:name w:val="header"/>
    <w:basedOn w:val="a2"/>
    <w:link w:val="ac"/>
    <w:uiPriority w:val="99"/>
    <w:rsid w:val="00100360"/>
    <w:pPr>
      <w:tabs>
        <w:tab w:val="center" w:pos="4677"/>
        <w:tab w:val="right" w:pos="9355"/>
      </w:tabs>
    </w:pPr>
  </w:style>
  <w:style w:type="character" w:styleId="ad">
    <w:name w:val="Emphasis"/>
    <w:qFormat/>
    <w:rsid w:val="00100360"/>
    <w:rPr>
      <w:i/>
      <w:iCs/>
    </w:rPr>
  </w:style>
  <w:style w:type="character" w:styleId="ae">
    <w:name w:val="Hyperlink"/>
    <w:uiPriority w:val="99"/>
    <w:rsid w:val="00100360"/>
    <w:rPr>
      <w:color w:val="0000FF"/>
      <w:u w:val="single"/>
    </w:rPr>
  </w:style>
  <w:style w:type="paragraph" w:styleId="af">
    <w:name w:val="Date"/>
    <w:basedOn w:val="a2"/>
    <w:next w:val="a2"/>
    <w:semiHidden/>
    <w:rsid w:val="00100360"/>
  </w:style>
  <w:style w:type="paragraph" w:styleId="af0">
    <w:name w:val="Note Heading"/>
    <w:basedOn w:val="a2"/>
    <w:next w:val="a2"/>
    <w:semiHidden/>
    <w:rsid w:val="00100360"/>
  </w:style>
  <w:style w:type="table" w:styleId="af1">
    <w:name w:val="Table Elegant"/>
    <w:basedOn w:val="a4"/>
    <w:semiHidden/>
    <w:rsid w:val="00100360"/>
    <w:pPr>
      <w:spacing w:line="264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1">
    <w:name w:val="Table Subtle 1"/>
    <w:basedOn w:val="a4"/>
    <w:semiHidden/>
    <w:rsid w:val="00100360"/>
    <w:pPr>
      <w:spacing w:line="264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Subtle 2"/>
    <w:basedOn w:val="a4"/>
    <w:semiHidden/>
    <w:rsid w:val="00100360"/>
    <w:pPr>
      <w:spacing w:line="264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1">
    <w:name w:val="HTML Keyboard"/>
    <w:semiHidden/>
    <w:rsid w:val="00100360"/>
    <w:rPr>
      <w:rFonts w:ascii="Courier New" w:hAnsi="Courier New" w:cs="Courier New"/>
      <w:sz w:val="20"/>
      <w:szCs w:val="20"/>
    </w:rPr>
  </w:style>
  <w:style w:type="table" w:styleId="12">
    <w:name w:val="Table Classic 1"/>
    <w:basedOn w:val="a4"/>
    <w:semiHidden/>
    <w:rsid w:val="00100360"/>
    <w:pPr>
      <w:spacing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lassic 2"/>
    <w:basedOn w:val="a4"/>
    <w:semiHidden/>
    <w:rsid w:val="00100360"/>
    <w:pPr>
      <w:spacing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Classic 3"/>
    <w:basedOn w:val="a4"/>
    <w:semiHidden/>
    <w:rsid w:val="00100360"/>
    <w:pPr>
      <w:spacing w:line="264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100360"/>
    <w:pPr>
      <w:spacing w:line="264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HTML2">
    <w:name w:val="HTML Code"/>
    <w:semiHidden/>
    <w:rsid w:val="00100360"/>
    <w:rPr>
      <w:rFonts w:ascii="Courier New" w:hAnsi="Courier New" w:cs="Courier New"/>
      <w:sz w:val="20"/>
      <w:szCs w:val="20"/>
    </w:rPr>
  </w:style>
  <w:style w:type="paragraph" w:styleId="af2">
    <w:name w:val="Body Text"/>
    <w:basedOn w:val="a2"/>
    <w:semiHidden/>
    <w:rsid w:val="00100360"/>
    <w:pPr>
      <w:spacing w:after="120"/>
    </w:pPr>
  </w:style>
  <w:style w:type="paragraph" w:styleId="af3">
    <w:name w:val="Body Text First Indent"/>
    <w:basedOn w:val="af2"/>
    <w:semiHidden/>
    <w:rsid w:val="00100360"/>
    <w:pPr>
      <w:ind w:firstLine="210"/>
    </w:pPr>
  </w:style>
  <w:style w:type="paragraph" w:styleId="af4">
    <w:name w:val="Body Text Indent"/>
    <w:basedOn w:val="a2"/>
    <w:semiHidden/>
    <w:rsid w:val="00100360"/>
    <w:pPr>
      <w:spacing w:after="120"/>
      <w:ind w:left="283"/>
    </w:pPr>
  </w:style>
  <w:style w:type="paragraph" w:styleId="24">
    <w:name w:val="Body Text First Indent 2"/>
    <w:basedOn w:val="af4"/>
    <w:semiHidden/>
    <w:rsid w:val="00100360"/>
    <w:pPr>
      <w:ind w:firstLine="210"/>
    </w:pPr>
  </w:style>
  <w:style w:type="paragraph" w:styleId="a0">
    <w:name w:val="List Bullet"/>
    <w:basedOn w:val="a2"/>
    <w:uiPriority w:val="5"/>
    <w:qFormat/>
    <w:rsid w:val="00100360"/>
    <w:pPr>
      <w:numPr>
        <w:numId w:val="4"/>
      </w:numPr>
    </w:pPr>
  </w:style>
  <w:style w:type="paragraph" w:styleId="20">
    <w:name w:val="List Bullet 2"/>
    <w:basedOn w:val="a2"/>
    <w:semiHidden/>
    <w:rsid w:val="00100360"/>
    <w:pPr>
      <w:numPr>
        <w:numId w:val="5"/>
      </w:numPr>
    </w:pPr>
  </w:style>
  <w:style w:type="paragraph" w:styleId="30">
    <w:name w:val="List Bullet 3"/>
    <w:basedOn w:val="a2"/>
    <w:semiHidden/>
    <w:rsid w:val="00100360"/>
    <w:pPr>
      <w:numPr>
        <w:numId w:val="6"/>
      </w:numPr>
    </w:pPr>
  </w:style>
  <w:style w:type="paragraph" w:styleId="40">
    <w:name w:val="List Bullet 4"/>
    <w:basedOn w:val="a2"/>
    <w:semiHidden/>
    <w:rsid w:val="00100360"/>
    <w:pPr>
      <w:numPr>
        <w:numId w:val="7"/>
      </w:numPr>
    </w:pPr>
  </w:style>
  <w:style w:type="paragraph" w:styleId="50">
    <w:name w:val="List Bullet 5"/>
    <w:basedOn w:val="a2"/>
    <w:semiHidden/>
    <w:rsid w:val="00100360"/>
    <w:pPr>
      <w:numPr>
        <w:numId w:val="8"/>
      </w:numPr>
    </w:pPr>
  </w:style>
  <w:style w:type="paragraph" w:customStyle="1" w:styleId="af5">
    <w:name w:val="Название"/>
    <w:basedOn w:val="a2"/>
    <w:qFormat/>
    <w:rsid w:val="0010036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character" w:styleId="af6">
    <w:name w:val="line number"/>
    <w:basedOn w:val="a3"/>
    <w:semiHidden/>
    <w:rsid w:val="00100360"/>
  </w:style>
  <w:style w:type="paragraph" w:styleId="a">
    <w:name w:val="List Number"/>
    <w:basedOn w:val="a2"/>
    <w:semiHidden/>
    <w:rsid w:val="00100360"/>
    <w:pPr>
      <w:numPr>
        <w:numId w:val="9"/>
      </w:numPr>
    </w:pPr>
  </w:style>
  <w:style w:type="paragraph" w:styleId="2">
    <w:name w:val="List Number 2"/>
    <w:basedOn w:val="a2"/>
    <w:semiHidden/>
    <w:rsid w:val="00100360"/>
    <w:pPr>
      <w:numPr>
        <w:numId w:val="10"/>
      </w:numPr>
    </w:pPr>
  </w:style>
  <w:style w:type="paragraph" w:styleId="3">
    <w:name w:val="List Number 3"/>
    <w:basedOn w:val="a2"/>
    <w:semiHidden/>
    <w:rsid w:val="00100360"/>
    <w:pPr>
      <w:numPr>
        <w:numId w:val="11"/>
      </w:numPr>
    </w:pPr>
  </w:style>
  <w:style w:type="paragraph" w:styleId="4">
    <w:name w:val="List Number 4"/>
    <w:basedOn w:val="a2"/>
    <w:semiHidden/>
    <w:rsid w:val="00100360"/>
    <w:pPr>
      <w:numPr>
        <w:numId w:val="12"/>
      </w:numPr>
    </w:pPr>
  </w:style>
  <w:style w:type="paragraph" w:styleId="5">
    <w:name w:val="List Number 5"/>
    <w:basedOn w:val="a2"/>
    <w:semiHidden/>
    <w:rsid w:val="00100360"/>
    <w:pPr>
      <w:numPr>
        <w:numId w:val="13"/>
      </w:numPr>
    </w:pPr>
  </w:style>
  <w:style w:type="character" w:styleId="HTML3">
    <w:name w:val="HTML Sample"/>
    <w:semiHidden/>
    <w:rsid w:val="00100360"/>
    <w:rPr>
      <w:rFonts w:ascii="Courier New" w:hAnsi="Courier New" w:cs="Courier New"/>
    </w:rPr>
  </w:style>
  <w:style w:type="paragraph" w:styleId="25">
    <w:name w:val="envelope return"/>
    <w:basedOn w:val="a2"/>
    <w:semiHidden/>
    <w:rsid w:val="00100360"/>
    <w:rPr>
      <w:rFonts w:ascii="Arial" w:hAnsi="Arial" w:cs="Arial"/>
      <w:sz w:val="20"/>
      <w:szCs w:val="20"/>
    </w:rPr>
  </w:style>
  <w:style w:type="table" w:styleId="13">
    <w:name w:val="Table 3D effects 1"/>
    <w:basedOn w:val="a4"/>
    <w:semiHidden/>
    <w:rsid w:val="00100360"/>
    <w:pPr>
      <w:spacing w:line="264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3D effects 2"/>
    <w:basedOn w:val="a4"/>
    <w:semiHidden/>
    <w:rsid w:val="00100360"/>
    <w:pPr>
      <w:spacing w:line="264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3D effects 3"/>
    <w:basedOn w:val="a4"/>
    <w:semiHidden/>
    <w:rsid w:val="00100360"/>
    <w:pPr>
      <w:spacing w:line="264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7">
    <w:name w:val="Normal (Web)"/>
    <w:basedOn w:val="a2"/>
    <w:uiPriority w:val="99"/>
    <w:semiHidden/>
    <w:rsid w:val="00100360"/>
    <w:rPr>
      <w:sz w:val="24"/>
    </w:rPr>
  </w:style>
  <w:style w:type="paragraph" w:styleId="af8">
    <w:name w:val="Normal Indent"/>
    <w:basedOn w:val="a2"/>
    <w:semiHidden/>
    <w:rsid w:val="00100360"/>
    <w:pPr>
      <w:ind w:left="708"/>
    </w:pPr>
  </w:style>
  <w:style w:type="character" w:styleId="HTML4">
    <w:name w:val="HTML Definition"/>
    <w:semiHidden/>
    <w:rsid w:val="00100360"/>
    <w:rPr>
      <w:i/>
      <w:iCs/>
    </w:rPr>
  </w:style>
  <w:style w:type="paragraph" w:styleId="27">
    <w:name w:val="Body Text 2"/>
    <w:basedOn w:val="a2"/>
    <w:semiHidden/>
    <w:rsid w:val="00100360"/>
    <w:pPr>
      <w:spacing w:after="120" w:line="480" w:lineRule="auto"/>
    </w:pPr>
  </w:style>
  <w:style w:type="paragraph" w:styleId="35">
    <w:name w:val="Body Text 3"/>
    <w:basedOn w:val="a2"/>
    <w:semiHidden/>
    <w:rsid w:val="00100360"/>
    <w:pPr>
      <w:spacing w:after="120"/>
    </w:pPr>
    <w:rPr>
      <w:sz w:val="16"/>
      <w:szCs w:val="16"/>
    </w:rPr>
  </w:style>
  <w:style w:type="paragraph" w:styleId="28">
    <w:name w:val="Body Text Indent 2"/>
    <w:basedOn w:val="a2"/>
    <w:semiHidden/>
    <w:rsid w:val="00100360"/>
    <w:pPr>
      <w:spacing w:after="120" w:line="480" w:lineRule="auto"/>
      <w:ind w:left="283"/>
    </w:pPr>
  </w:style>
  <w:style w:type="paragraph" w:styleId="36">
    <w:name w:val="Body Text Indent 3"/>
    <w:basedOn w:val="a2"/>
    <w:semiHidden/>
    <w:rsid w:val="00100360"/>
    <w:pPr>
      <w:spacing w:after="120"/>
      <w:ind w:left="283"/>
    </w:pPr>
    <w:rPr>
      <w:sz w:val="16"/>
      <w:szCs w:val="16"/>
    </w:rPr>
  </w:style>
  <w:style w:type="character" w:styleId="HTML5">
    <w:name w:val="HTML Variable"/>
    <w:semiHidden/>
    <w:rsid w:val="00100360"/>
    <w:rPr>
      <w:i/>
      <w:iCs/>
    </w:rPr>
  </w:style>
  <w:style w:type="character" w:styleId="HTML6">
    <w:name w:val="HTML Typewriter"/>
    <w:semiHidden/>
    <w:rsid w:val="00100360"/>
    <w:rPr>
      <w:rFonts w:ascii="Courier New" w:hAnsi="Courier New" w:cs="Courier New"/>
      <w:sz w:val="20"/>
      <w:szCs w:val="20"/>
    </w:rPr>
  </w:style>
  <w:style w:type="paragraph" w:styleId="af9">
    <w:name w:val="Subtitle"/>
    <w:basedOn w:val="a2"/>
    <w:qFormat/>
    <w:rsid w:val="00100360"/>
    <w:pPr>
      <w:spacing w:after="60"/>
      <w:jc w:val="center"/>
      <w:outlineLvl w:val="1"/>
    </w:pPr>
    <w:rPr>
      <w:rFonts w:ascii="Arial" w:hAnsi="Arial" w:cs="Arial"/>
      <w:sz w:val="24"/>
    </w:rPr>
  </w:style>
  <w:style w:type="paragraph" w:styleId="afa">
    <w:name w:val="Signature"/>
    <w:basedOn w:val="a2"/>
    <w:semiHidden/>
    <w:rsid w:val="00100360"/>
    <w:pPr>
      <w:ind w:left="4252"/>
    </w:pPr>
  </w:style>
  <w:style w:type="paragraph" w:styleId="afb">
    <w:name w:val="Salutation"/>
    <w:basedOn w:val="a2"/>
    <w:next w:val="a2"/>
    <w:semiHidden/>
    <w:rsid w:val="00100360"/>
  </w:style>
  <w:style w:type="paragraph" w:styleId="afc">
    <w:name w:val="List Continue"/>
    <w:basedOn w:val="a2"/>
    <w:semiHidden/>
    <w:rsid w:val="00100360"/>
    <w:pPr>
      <w:spacing w:after="120"/>
      <w:ind w:left="283"/>
    </w:pPr>
  </w:style>
  <w:style w:type="paragraph" w:styleId="29">
    <w:name w:val="List Continue 2"/>
    <w:basedOn w:val="a2"/>
    <w:semiHidden/>
    <w:rsid w:val="00100360"/>
    <w:pPr>
      <w:spacing w:after="120"/>
      <w:ind w:left="566"/>
    </w:pPr>
  </w:style>
  <w:style w:type="paragraph" w:styleId="37">
    <w:name w:val="List Continue 3"/>
    <w:basedOn w:val="a2"/>
    <w:semiHidden/>
    <w:rsid w:val="00100360"/>
    <w:pPr>
      <w:spacing w:after="120"/>
      <w:ind w:left="849"/>
    </w:pPr>
  </w:style>
  <w:style w:type="paragraph" w:styleId="43">
    <w:name w:val="List Continue 4"/>
    <w:basedOn w:val="a2"/>
    <w:semiHidden/>
    <w:rsid w:val="00100360"/>
    <w:pPr>
      <w:spacing w:after="120"/>
      <w:ind w:left="1132"/>
    </w:pPr>
  </w:style>
  <w:style w:type="paragraph" w:styleId="52">
    <w:name w:val="List Continue 5"/>
    <w:basedOn w:val="a2"/>
    <w:semiHidden/>
    <w:rsid w:val="00100360"/>
    <w:pPr>
      <w:spacing w:after="120"/>
      <w:ind w:left="1415"/>
    </w:pPr>
  </w:style>
  <w:style w:type="character" w:styleId="afd">
    <w:name w:val="FollowedHyperlink"/>
    <w:semiHidden/>
    <w:rsid w:val="00100360"/>
    <w:rPr>
      <w:color w:val="800080"/>
      <w:u w:val="single"/>
    </w:rPr>
  </w:style>
  <w:style w:type="table" w:styleId="14">
    <w:name w:val="Table Simple 1"/>
    <w:basedOn w:val="a4"/>
    <w:semiHidden/>
    <w:rsid w:val="00100360"/>
    <w:pPr>
      <w:spacing w:line="264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Simple 2"/>
    <w:basedOn w:val="a4"/>
    <w:semiHidden/>
    <w:rsid w:val="00100360"/>
    <w:pPr>
      <w:spacing w:line="264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Simple 3"/>
    <w:basedOn w:val="a4"/>
    <w:semiHidden/>
    <w:rsid w:val="00100360"/>
    <w:pPr>
      <w:spacing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e">
    <w:name w:val="Closing"/>
    <w:basedOn w:val="a2"/>
    <w:semiHidden/>
    <w:rsid w:val="00100360"/>
    <w:pPr>
      <w:ind w:left="4252"/>
    </w:pPr>
  </w:style>
  <w:style w:type="table" w:styleId="15">
    <w:name w:val="Table Grid 1"/>
    <w:basedOn w:val="a4"/>
    <w:semiHidden/>
    <w:rsid w:val="00100360"/>
    <w:pPr>
      <w:spacing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Grid 2"/>
    <w:basedOn w:val="a4"/>
    <w:semiHidden/>
    <w:rsid w:val="00100360"/>
    <w:pPr>
      <w:spacing w:line="264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Grid 3"/>
    <w:basedOn w:val="a4"/>
    <w:semiHidden/>
    <w:rsid w:val="00100360"/>
    <w:pPr>
      <w:spacing w:line="264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Grid 4"/>
    <w:basedOn w:val="a4"/>
    <w:semiHidden/>
    <w:rsid w:val="00100360"/>
    <w:pPr>
      <w:spacing w:line="264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3">
    <w:name w:val="Table Grid 5"/>
    <w:basedOn w:val="a4"/>
    <w:semiHidden/>
    <w:rsid w:val="00100360"/>
    <w:pPr>
      <w:spacing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4"/>
    <w:semiHidden/>
    <w:rsid w:val="00100360"/>
    <w:pPr>
      <w:spacing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4"/>
    <w:semiHidden/>
    <w:rsid w:val="00100360"/>
    <w:pPr>
      <w:spacing w:line="264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4"/>
    <w:semiHidden/>
    <w:rsid w:val="00100360"/>
    <w:pPr>
      <w:spacing w:line="264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Contemporary"/>
    <w:basedOn w:val="a4"/>
    <w:semiHidden/>
    <w:rsid w:val="00100360"/>
    <w:pPr>
      <w:spacing w:line="264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0">
    <w:name w:val="List"/>
    <w:basedOn w:val="a2"/>
    <w:semiHidden/>
    <w:rsid w:val="00100360"/>
    <w:pPr>
      <w:ind w:left="283" w:hanging="283"/>
    </w:pPr>
  </w:style>
  <w:style w:type="paragraph" w:styleId="2c">
    <w:name w:val="List 2"/>
    <w:basedOn w:val="a2"/>
    <w:semiHidden/>
    <w:rsid w:val="00100360"/>
    <w:pPr>
      <w:ind w:left="566" w:hanging="283"/>
    </w:pPr>
  </w:style>
  <w:style w:type="paragraph" w:styleId="3a">
    <w:name w:val="List 3"/>
    <w:basedOn w:val="a2"/>
    <w:semiHidden/>
    <w:rsid w:val="00100360"/>
    <w:pPr>
      <w:ind w:left="849" w:hanging="283"/>
    </w:pPr>
  </w:style>
  <w:style w:type="paragraph" w:styleId="45">
    <w:name w:val="List 4"/>
    <w:basedOn w:val="a2"/>
    <w:semiHidden/>
    <w:rsid w:val="00100360"/>
    <w:pPr>
      <w:ind w:left="1132" w:hanging="283"/>
    </w:pPr>
  </w:style>
  <w:style w:type="paragraph" w:styleId="54">
    <w:name w:val="List 5"/>
    <w:basedOn w:val="a2"/>
    <w:semiHidden/>
    <w:rsid w:val="00100360"/>
    <w:pPr>
      <w:ind w:left="1415" w:hanging="283"/>
    </w:pPr>
  </w:style>
  <w:style w:type="table" w:styleId="aff1">
    <w:name w:val="Table Professional"/>
    <w:basedOn w:val="a4"/>
    <w:semiHidden/>
    <w:rsid w:val="00100360"/>
    <w:pPr>
      <w:spacing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HTML7">
    <w:name w:val="HTML Preformatted"/>
    <w:basedOn w:val="a2"/>
    <w:link w:val="HTML8"/>
    <w:uiPriority w:val="99"/>
    <w:semiHidden/>
    <w:rsid w:val="00100360"/>
    <w:rPr>
      <w:rFonts w:ascii="Courier New" w:hAnsi="Courier New" w:cs="Courier New"/>
      <w:sz w:val="20"/>
      <w:szCs w:val="20"/>
    </w:rPr>
  </w:style>
  <w:style w:type="numbering" w:styleId="a1">
    <w:name w:val="Outline List 3"/>
    <w:basedOn w:val="a5"/>
    <w:semiHidden/>
    <w:rsid w:val="00100360"/>
    <w:pPr>
      <w:numPr>
        <w:numId w:val="14"/>
      </w:numPr>
    </w:pPr>
  </w:style>
  <w:style w:type="table" w:styleId="16">
    <w:name w:val="Table Columns 1"/>
    <w:basedOn w:val="a4"/>
    <w:semiHidden/>
    <w:rsid w:val="00100360"/>
    <w:pPr>
      <w:spacing w:line="264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00360"/>
    <w:pPr>
      <w:spacing w:line="264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olumns 3"/>
    <w:basedOn w:val="a4"/>
    <w:semiHidden/>
    <w:rsid w:val="00100360"/>
    <w:pPr>
      <w:spacing w:line="264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olumns 4"/>
    <w:basedOn w:val="a4"/>
    <w:semiHidden/>
    <w:rsid w:val="00100360"/>
    <w:pPr>
      <w:spacing w:line="264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5">
    <w:name w:val="Table Columns 5"/>
    <w:basedOn w:val="a4"/>
    <w:semiHidden/>
    <w:rsid w:val="00100360"/>
    <w:pPr>
      <w:spacing w:line="264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character" w:styleId="aff2">
    <w:name w:val="Strong"/>
    <w:uiPriority w:val="22"/>
    <w:qFormat/>
    <w:rsid w:val="00100360"/>
    <w:rPr>
      <w:b/>
      <w:bCs/>
    </w:rPr>
  </w:style>
  <w:style w:type="table" w:styleId="-10">
    <w:name w:val="Table List 1"/>
    <w:basedOn w:val="a4"/>
    <w:semiHidden/>
    <w:rsid w:val="00100360"/>
    <w:pPr>
      <w:spacing w:line="264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List 2"/>
    <w:basedOn w:val="a4"/>
    <w:semiHidden/>
    <w:rsid w:val="00100360"/>
    <w:pPr>
      <w:spacing w:line="264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List 3"/>
    <w:basedOn w:val="a4"/>
    <w:semiHidden/>
    <w:rsid w:val="00100360"/>
    <w:pPr>
      <w:spacing w:line="264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semiHidden/>
    <w:rsid w:val="00100360"/>
    <w:pPr>
      <w:spacing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semiHidden/>
    <w:rsid w:val="00100360"/>
    <w:pPr>
      <w:spacing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semiHidden/>
    <w:rsid w:val="00100360"/>
    <w:pPr>
      <w:spacing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semiHidden/>
    <w:rsid w:val="00100360"/>
    <w:pPr>
      <w:spacing w:line="264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semiHidden/>
    <w:rsid w:val="00100360"/>
    <w:pPr>
      <w:spacing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3">
    <w:name w:val="Plain Text"/>
    <w:basedOn w:val="a2"/>
    <w:semiHidden/>
    <w:rsid w:val="00100360"/>
    <w:rPr>
      <w:rFonts w:ascii="Courier New" w:hAnsi="Courier New" w:cs="Courier New"/>
      <w:sz w:val="20"/>
      <w:szCs w:val="20"/>
    </w:rPr>
  </w:style>
  <w:style w:type="table" w:styleId="aff4">
    <w:name w:val="Table Theme"/>
    <w:basedOn w:val="a4"/>
    <w:semiHidden/>
    <w:rsid w:val="00100360"/>
    <w:pPr>
      <w:spacing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7">
    <w:name w:val="Table Colorful 1"/>
    <w:basedOn w:val="a4"/>
    <w:semiHidden/>
    <w:rsid w:val="00100360"/>
    <w:pPr>
      <w:spacing w:line="264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olorful 2"/>
    <w:basedOn w:val="a4"/>
    <w:semiHidden/>
    <w:rsid w:val="00100360"/>
    <w:pPr>
      <w:spacing w:line="264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semiHidden/>
    <w:rsid w:val="00100360"/>
    <w:pPr>
      <w:spacing w:line="264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5">
    <w:name w:val="Block Text"/>
    <w:basedOn w:val="a2"/>
    <w:semiHidden/>
    <w:rsid w:val="00100360"/>
    <w:pPr>
      <w:spacing w:after="120"/>
      <w:ind w:left="1440" w:right="1440"/>
    </w:pPr>
  </w:style>
  <w:style w:type="character" w:styleId="HTML9">
    <w:name w:val="HTML Cite"/>
    <w:semiHidden/>
    <w:rsid w:val="00100360"/>
    <w:rPr>
      <w:i/>
      <w:iCs/>
    </w:rPr>
  </w:style>
  <w:style w:type="paragraph" w:styleId="aff6">
    <w:name w:val="Message Header"/>
    <w:basedOn w:val="a2"/>
    <w:semiHidden/>
    <w:rsid w:val="0010036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</w:rPr>
  </w:style>
  <w:style w:type="paragraph" w:styleId="aff7">
    <w:name w:val="E-mail Signature"/>
    <w:basedOn w:val="a2"/>
    <w:semiHidden/>
    <w:rsid w:val="00100360"/>
  </w:style>
  <w:style w:type="paragraph" w:customStyle="1" w:styleId="06">
    <w:name w:val="06_Код_программы"/>
    <w:basedOn w:val="a2"/>
    <w:rsid w:val="00A81CA0"/>
    <w:pPr>
      <w:keepNext/>
    </w:pPr>
    <w:rPr>
      <w:rFonts w:ascii="Courier New" w:hAnsi="Courier New"/>
      <w:sz w:val="24"/>
    </w:rPr>
  </w:style>
  <w:style w:type="character" w:customStyle="1" w:styleId="aff8">
    <w:name w:val="Ключевое слово"/>
    <w:rsid w:val="00A81CA0"/>
    <w:rPr>
      <w:rFonts w:ascii="Courier New" w:hAnsi="Courier New"/>
      <w:b/>
      <w:sz w:val="24"/>
      <w:lang w:val="en-US"/>
    </w:rPr>
  </w:style>
  <w:style w:type="paragraph" w:customStyle="1" w:styleId="07">
    <w:name w:val="07_ код_с_выделением"/>
    <w:basedOn w:val="06"/>
    <w:rsid w:val="00A44A61"/>
    <w:pPr>
      <w:pBdr>
        <w:left w:val="single" w:sz="4" w:space="4" w:color="auto"/>
      </w:pBdr>
      <w:shd w:val="clear" w:color="auto" w:fill="CCCCCC"/>
    </w:pPr>
  </w:style>
  <w:style w:type="paragraph" w:customStyle="1" w:styleId="aff9">
    <w:name w:val="Настя"/>
    <w:basedOn w:val="a2"/>
    <w:link w:val="affa"/>
    <w:qFormat/>
    <w:rsid w:val="00032A8C"/>
    <w:pPr>
      <w:spacing w:line="400" w:lineRule="exact"/>
      <w:ind w:firstLine="709"/>
      <w:jc w:val="both"/>
    </w:pPr>
    <w:rPr>
      <w:rFonts w:eastAsiaTheme="minorHAnsi"/>
      <w:szCs w:val="28"/>
      <w:lang w:eastAsia="en-US"/>
    </w:rPr>
  </w:style>
  <w:style w:type="character" w:customStyle="1" w:styleId="affa">
    <w:name w:val="Настя Знак"/>
    <w:basedOn w:val="a3"/>
    <w:link w:val="aff9"/>
    <w:rsid w:val="00032A8C"/>
    <w:rPr>
      <w:rFonts w:eastAsiaTheme="minorHAnsi"/>
      <w:sz w:val="28"/>
      <w:szCs w:val="28"/>
      <w:lang w:eastAsia="en-US"/>
    </w:rPr>
  </w:style>
  <w:style w:type="paragraph" w:customStyle="1" w:styleId="08">
    <w:name w:val="08_Марк"/>
    <w:basedOn w:val="02"/>
    <w:next w:val="02"/>
    <w:qFormat/>
    <w:rsid w:val="00C65472"/>
    <w:pPr>
      <w:spacing w:after="120"/>
    </w:pPr>
  </w:style>
  <w:style w:type="paragraph" w:styleId="affb">
    <w:name w:val="caption"/>
    <w:basedOn w:val="a2"/>
    <w:next w:val="a2"/>
    <w:unhideWhenUsed/>
    <w:qFormat/>
    <w:rsid w:val="00521F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020">
    <w:name w:val="02_с_кр_строкой Знак"/>
    <w:link w:val="02"/>
    <w:rsid w:val="00DE0267"/>
    <w:rPr>
      <w:sz w:val="28"/>
      <w:szCs w:val="24"/>
    </w:rPr>
  </w:style>
  <w:style w:type="paragraph" w:customStyle="1" w:styleId="04">
    <w:name w:val="04_Перечисление"/>
    <w:basedOn w:val="a2"/>
    <w:rsid w:val="00521FEF"/>
    <w:pPr>
      <w:numPr>
        <w:numId w:val="15"/>
      </w:numPr>
      <w:spacing w:line="240" w:lineRule="auto"/>
      <w:jc w:val="both"/>
    </w:pPr>
    <w:rPr>
      <w:rFonts w:ascii="Arial" w:hAnsi="Arial"/>
      <w:sz w:val="22"/>
      <w:szCs w:val="20"/>
    </w:rPr>
  </w:style>
  <w:style w:type="paragraph" w:styleId="2f">
    <w:name w:val="toc 2"/>
    <w:basedOn w:val="a2"/>
    <w:next w:val="a2"/>
    <w:autoRedefine/>
    <w:uiPriority w:val="39"/>
    <w:rsid w:val="00EC3E42"/>
    <w:pPr>
      <w:tabs>
        <w:tab w:val="left" w:pos="1100"/>
        <w:tab w:val="right" w:leader="dot" w:pos="9627"/>
      </w:tabs>
      <w:spacing w:after="100" w:line="240" w:lineRule="auto"/>
      <w:ind w:left="278"/>
    </w:pPr>
  </w:style>
  <w:style w:type="character" w:customStyle="1" w:styleId="32">
    <w:name w:val="Заголовок 3 Знак"/>
    <w:basedOn w:val="a3"/>
    <w:link w:val="31"/>
    <w:rsid w:val="000620C9"/>
    <w:rPr>
      <w:rFonts w:ascii="Arial" w:hAnsi="Arial" w:cs="Arial"/>
      <w:b/>
      <w:bCs/>
      <w:sz w:val="28"/>
      <w:szCs w:val="26"/>
    </w:rPr>
  </w:style>
  <w:style w:type="paragraph" w:styleId="affc">
    <w:name w:val="List Paragraph"/>
    <w:basedOn w:val="a2"/>
    <w:link w:val="affd"/>
    <w:uiPriority w:val="34"/>
    <w:qFormat/>
    <w:rsid w:val="00527C4E"/>
    <w:pPr>
      <w:ind w:left="720"/>
      <w:contextualSpacing/>
    </w:pPr>
  </w:style>
  <w:style w:type="paragraph" w:customStyle="1" w:styleId="affe">
    <w:name w:val="П_Основной"/>
    <w:basedOn w:val="afff"/>
    <w:link w:val="afff0"/>
    <w:qFormat/>
    <w:rsid w:val="00E008BB"/>
    <w:pPr>
      <w:spacing w:line="360" w:lineRule="auto"/>
      <w:ind w:firstLine="851"/>
      <w:jc w:val="both"/>
    </w:pPr>
    <w:rPr>
      <w:rFonts w:eastAsia="Calibri"/>
      <w:szCs w:val="28"/>
      <w:lang w:eastAsia="en-US"/>
    </w:rPr>
  </w:style>
  <w:style w:type="character" w:customStyle="1" w:styleId="afff0">
    <w:name w:val="П_Основной Знак"/>
    <w:link w:val="affe"/>
    <w:rsid w:val="00E008BB"/>
    <w:rPr>
      <w:rFonts w:eastAsia="Calibri"/>
      <w:sz w:val="28"/>
      <w:szCs w:val="28"/>
      <w:lang w:eastAsia="en-US"/>
    </w:rPr>
  </w:style>
  <w:style w:type="paragraph" w:styleId="afff">
    <w:name w:val="No Spacing"/>
    <w:uiPriority w:val="1"/>
    <w:qFormat/>
    <w:rsid w:val="00E008BB"/>
    <w:rPr>
      <w:sz w:val="28"/>
      <w:szCs w:val="24"/>
    </w:rPr>
  </w:style>
  <w:style w:type="character" w:customStyle="1" w:styleId="affd">
    <w:name w:val="Абзац списка Знак"/>
    <w:basedOn w:val="a3"/>
    <w:link w:val="affc"/>
    <w:uiPriority w:val="34"/>
    <w:locked/>
    <w:rsid w:val="00D70333"/>
    <w:rPr>
      <w:sz w:val="28"/>
      <w:szCs w:val="24"/>
    </w:rPr>
  </w:style>
  <w:style w:type="paragraph" w:styleId="afff1">
    <w:name w:val="Title"/>
    <w:basedOn w:val="a2"/>
    <w:next w:val="a2"/>
    <w:link w:val="afff2"/>
    <w:qFormat/>
    <w:rsid w:val="00C25CE1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2">
    <w:name w:val="Заголовок Знак"/>
    <w:basedOn w:val="a3"/>
    <w:link w:val="afff1"/>
    <w:rsid w:val="00C25C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fff3">
    <w:name w:val="Subtle Emphasis"/>
    <w:basedOn w:val="a3"/>
    <w:uiPriority w:val="19"/>
    <w:qFormat/>
    <w:rsid w:val="008C4D6A"/>
    <w:rPr>
      <w:i/>
      <w:iCs/>
      <w:color w:val="404040" w:themeColor="text1" w:themeTint="BF"/>
    </w:rPr>
  </w:style>
  <w:style w:type="character" w:customStyle="1" w:styleId="key">
    <w:name w:val="key"/>
    <w:basedOn w:val="a3"/>
    <w:rsid w:val="004C3B04"/>
  </w:style>
  <w:style w:type="character" w:customStyle="1" w:styleId="keybracket">
    <w:name w:val="key__bracket"/>
    <w:basedOn w:val="a3"/>
    <w:rsid w:val="004C3B04"/>
  </w:style>
  <w:style w:type="character" w:customStyle="1" w:styleId="HTML8">
    <w:name w:val="Стандартный HTML Знак"/>
    <w:basedOn w:val="a3"/>
    <w:link w:val="HTML7"/>
    <w:uiPriority w:val="99"/>
    <w:semiHidden/>
    <w:rsid w:val="00B71503"/>
    <w:rPr>
      <w:rFonts w:ascii="Courier New" w:hAnsi="Courier New" w:cs="Courier New"/>
    </w:rPr>
  </w:style>
  <w:style w:type="paragraph" w:customStyle="1" w:styleId="18">
    <w:name w:val="Абзац списка1"/>
    <w:basedOn w:val="a2"/>
    <w:rsid w:val="008B6B4D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table" w:styleId="56">
    <w:name w:val="Plain Table 5"/>
    <w:basedOn w:val="a4"/>
    <w:uiPriority w:val="45"/>
    <w:rsid w:val="007B7420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customStyle="1" w:styleId="msonormal0">
    <w:name w:val="msonormal"/>
    <w:basedOn w:val="a2"/>
    <w:rsid w:val="00894003"/>
    <w:pPr>
      <w:spacing w:before="100" w:beforeAutospacing="1" w:after="100" w:afterAutospacing="1" w:line="240" w:lineRule="auto"/>
    </w:pPr>
    <w:rPr>
      <w:sz w:val="24"/>
    </w:rPr>
  </w:style>
  <w:style w:type="character" w:customStyle="1" w:styleId="a8">
    <w:name w:val="Нижний колонтитул Знак"/>
    <w:basedOn w:val="a3"/>
    <w:link w:val="a7"/>
    <w:uiPriority w:val="99"/>
    <w:rsid w:val="008E6F32"/>
    <w:rPr>
      <w:sz w:val="28"/>
      <w:szCs w:val="24"/>
    </w:rPr>
  </w:style>
  <w:style w:type="character" w:customStyle="1" w:styleId="ac">
    <w:name w:val="Верхний колонтитул Знак"/>
    <w:basedOn w:val="a3"/>
    <w:link w:val="ab"/>
    <w:uiPriority w:val="99"/>
    <w:rsid w:val="008E6F32"/>
    <w:rPr>
      <w:sz w:val="28"/>
      <w:szCs w:val="24"/>
    </w:rPr>
  </w:style>
  <w:style w:type="paragraph" w:customStyle="1" w:styleId="rtejustify">
    <w:name w:val="rtejustify"/>
    <w:basedOn w:val="a2"/>
    <w:rsid w:val="00B72C6D"/>
    <w:pPr>
      <w:spacing w:before="100" w:beforeAutospacing="1" w:after="100" w:afterAutospacing="1" w:line="240" w:lineRule="auto"/>
    </w:pPr>
    <w:rPr>
      <w:sz w:val="24"/>
      <w:lang w:val="en-US" w:eastAsia="en-US"/>
    </w:rPr>
  </w:style>
  <w:style w:type="character" w:styleId="afff4">
    <w:name w:val="Unresolved Mention"/>
    <w:basedOn w:val="a3"/>
    <w:uiPriority w:val="99"/>
    <w:semiHidden/>
    <w:unhideWhenUsed/>
    <w:rsid w:val="00896E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2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93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91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8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2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0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5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0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4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95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9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1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1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922218">
                  <w:marLeft w:val="0"/>
                  <w:marRight w:val="0"/>
                  <w:marTop w:val="105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43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13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28164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321215">
                          <w:marLeft w:val="0"/>
                          <w:marRight w:val="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477389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48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5332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5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4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0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5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6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7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4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8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3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5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85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bitrix24.ua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footer" Target="footer1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9" Type="http://schemas.openxmlformats.org/officeDocument/2006/relationships/image" Target="media/image12.png"/><Relationship Id="rId11" Type="http://schemas.openxmlformats.org/officeDocument/2006/relationships/hyperlink" Target="https://trello.com/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JavaScript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hyperlink" Target="https://habr.com/ru/company/regionsoft/blog/520242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0%B1%D0%BC%D0%B5%D0%BD_%D0%B4%D0%B0%D0%BD%D0%BD%D1%8B%D0%BC%D0%B8" TargetMode="External"/><Relationship Id="rId14" Type="http://schemas.openxmlformats.org/officeDocument/2006/relationships/hyperlink" Target="https://www.sap.com/" TargetMode="External"/><Relationship Id="rId22" Type="http://schemas.openxmlformats.org/officeDocument/2006/relationships/footer" Target="footer2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hyperlink" Target="https://ru.wikipedia.org/wiki/%D0%A2%D0%B5%D0%BA%D1%81%D1%82%D0%BE%D0%B2%D1%8B%D0%B9_%D1%84%D0%BE%D1%80%D0%BC%D0%B0%D1%82" TargetMode="External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hyperlink" Target="https://www.bamboohr.com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6.png"/><Relationship Id="rId41" Type="http://schemas.openxmlformats.org/officeDocument/2006/relationships/image" Target="media/image2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.png"/><Relationship Id="rId23" Type="http://schemas.openxmlformats.org/officeDocument/2006/relationships/footer" Target="footer3.xml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64;&#1072;&#1073;&#1083;&#1086;&#1085;%20&#1044;&#1080;&#1087;&#1083;&#1086;&#1084;%20&#1048;&#1048;&#1058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4BC99-3BF0-4C97-BBA5-3F90D8A8C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Диплом ИИТ.dotx</Template>
  <TotalTime>1710</TotalTime>
  <Pages>65</Pages>
  <Words>13295</Words>
  <Characters>75788</Characters>
  <Application>Microsoft Office Word</Application>
  <DocSecurity>0</DocSecurity>
  <Lines>631</Lines>
  <Paragraphs>177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УЧРЕЖДЕНИЕ ОБРАЗОВАНИЯ «ВОЕННАЯ АКАДЕМИЯ РЕСПУБЛИКИ БЕЛАРУСЬ»</vt:lpstr>
    </vt:vector>
  </TitlesOfParts>
  <Company>DELS</Company>
  <LinksUpToDate>false</LinksUpToDate>
  <CharactersWithSpaces>88906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УЧРЕЖДЕНИЕ ОБРАЗОВАНИЯ «ВОЕННАЯ АКАДЕМИЯ РЕСПУБЛИКИ БЕЛАРУСЬ»</dc:title>
  <dc:subject/>
  <dc:creator>1</dc:creator>
  <cp:keywords/>
  <dc:description/>
  <cp:lastModifiedBy>user</cp:lastModifiedBy>
  <cp:revision>1077</cp:revision>
  <cp:lastPrinted>2021-09-15T22:19:00Z</cp:lastPrinted>
  <dcterms:created xsi:type="dcterms:W3CDTF">2021-03-04T09:33:00Z</dcterms:created>
  <dcterms:modified xsi:type="dcterms:W3CDTF">2021-09-22T20:43:00Z</dcterms:modified>
</cp:coreProperties>
</file>